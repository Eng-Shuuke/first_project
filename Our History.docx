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850" w:type="dxa"/>
        <w:jc w:val="center"/>
        <w:tblLayout w:type="fixed"/>
        <w:tblCellMar>
          <w:left w:w="115" w:type="dxa"/>
          <w:right w:w="115" w:type="dxa"/>
        </w:tblCellMar>
        <w:tblLook w:val="0600" w:firstRow="0" w:lastRow="0" w:firstColumn="0" w:lastColumn="0" w:noHBand="1" w:noVBand="1"/>
      </w:tblPr>
      <w:tblGrid>
        <w:gridCol w:w="4950"/>
        <w:gridCol w:w="540"/>
        <w:gridCol w:w="4500"/>
        <w:gridCol w:w="630"/>
        <w:gridCol w:w="4230"/>
      </w:tblGrid>
      <w:tr w:rsidR="005A7DA5" w:rsidTr="005A7DA5">
        <w:trPr>
          <w:trHeight w:val="5481"/>
          <w:jc w:val="center"/>
        </w:trPr>
        <w:tc>
          <w:tcPr>
            <w:tcW w:w="4950" w:type="dxa"/>
            <w:tcBorders>
              <w:bottom w:val="nil"/>
            </w:tcBorders>
          </w:tcPr>
          <w:p w:rsidR="005A7DA5" w:rsidRDefault="005A7DA5" w:rsidP="00090715">
            <w:pPr>
              <w:rPr>
                <w:sz w:val="12"/>
              </w:rPr>
            </w:pPr>
          </w:p>
        </w:tc>
        <w:tc>
          <w:tcPr>
            <w:tcW w:w="540" w:type="dxa"/>
            <w:tcBorders>
              <w:bottom w:val="nil"/>
            </w:tcBorders>
          </w:tcPr>
          <w:p w:rsidR="005A7DA5" w:rsidRDefault="005A7DA5" w:rsidP="00D91EF3">
            <w:pPr>
              <w:pStyle w:val="NoSpacing"/>
              <w:rPr>
                <w:sz w:val="12"/>
              </w:rPr>
            </w:pPr>
          </w:p>
        </w:tc>
        <w:tc>
          <w:tcPr>
            <w:tcW w:w="4500" w:type="dxa"/>
            <w:tcBorders>
              <w:bottom w:val="nil"/>
            </w:tcBorders>
          </w:tcPr>
          <w:sdt>
            <w:sdtPr>
              <w:id w:val="1842354888"/>
              <w:placeholder>
                <w:docPart w:val="B52CED7E195C4367AEFBC19BCDCB84CE"/>
              </w:placeholder>
              <w:temporary/>
              <w:showingPlcHdr/>
              <w15:appearance w15:val="hidden"/>
            </w:sdtPr>
            <w:sdtEndPr/>
            <w:sdtContent>
              <w:p w:rsidR="005A7DA5" w:rsidRDefault="005A7DA5" w:rsidP="00090715">
                <w:pPr>
                  <w:pStyle w:val="Heading2"/>
                </w:pPr>
                <w:r w:rsidRPr="00090715">
                  <w:t>Our History</w:t>
                </w:r>
              </w:p>
            </w:sdtContent>
          </w:sdt>
          <w:sdt>
            <w:sdtPr>
              <w:id w:val="-86307817"/>
              <w:placeholder>
                <w:docPart w:val="82D74132B3414B49A674B1F219B0C70E"/>
              </w:placeholder>
              <w:temporary/>
              <w:showingPlcHdr/>
              <w15:appearance w15:val="hidden"/>
            </w:sdtPr>
            <w:sdtEndPr/>
            <w:sdtContent>
              <w:p w:rsidR="005A7DA5" w:rsidRPr="00090715" w:rsidRDefault="005A7DA5" w:rsidP="00090715">
                <w:pPr>
                  <w:pStyle w:val="NormalonDarkBackground"/>
                </w:pPr>
                <w:r w:rsidRPr="00090715">
                  <w:t>This section should highlight the history of your company, if you choose to keep the history section.  Tell us how you got started, what inspired the beginning of your company, and how have you changed over the years.</w:t>
                </w:r>
              </w:p>
              <w:p w:rsidR="005A7DA5" w:rsidRDefault="005A7DA5" w:rsidP="00090715">
                <w:pPr>
                  <w:pStyle w:val="NormalonDarkBackground"/>
                  <w:rPr>
                    <w:sz w:val="12"/>
                  </w:rPr>
                </w:pPr>
                <w:r>
                  <w:t>If you wish to change out any of the background images, just double click in the header and select the image you wish to change.  You will get an option to ‘Change Picture’ as part of the menu options.</w:t>
                </w:r>
              </w:p>
            </w:sdtContent>
          </w:sdt>
        </w:tc>
        <w:tc>
          <w:tcPr>
            <w:tcW w:w="630" w:type="dxa"/>
            <w:tcBorders>
              <w:bottom w:val="nil"/>
            </w:tcBorders>
          </w:tcPr>
          <w:p w:rsidR="005A7DA5" w:rsidRDefault="005A7DA5" w:rsidP="00D91EF3">
            <w:pPr>
              <w:pStyle w:val="NoSpacing"/>
              <w:rPr>
                <w:sz w:val="12"/>
              </w:rPr>
            </w:pPr>
          </w:p>
        </w:tc>
        <w:tc>
          <w:tcPr>
            <w:tcW w:w="4230" w:type="dxa"/>
            <w:tcBorders>
              <w:bottom w:val="nil"/>
            </w:tcBorders>
          </w:tcPr>
          <w:p w:rsidR="005A7DA5" w:rsidRDefault="005A7DA5" w:rsidP="00D91EF3">
            <w:pPr>
              <w:pStyle w:val="NoSpacing"/>
              <w:rPr>
                <w:sz w:val="12"/>
              </w:rPr>
            </w:pPr>
          </w:p>
        </w:tc>
      </w:tr>
      <w:tr w:rsidR="005A7DA5" w:rsidTr="005A7DA5">
        <w:trPr>
          <w:trHeight w:val="5391"/>
          <w:jc w:val="center"/>
        </w:trPr>
        <w:tc>
          <w:tcPr>
            <w:tcW w:w="4950" w:type="dxa"/>
          </w:tcPr>
          <w:sdt>
            <w:sdtPr>
              <w:id w:val="336744432"/>
              <w:placeholder>
                <w:docPart w:val="26BAC504E0A74FA39F803D4D94DB3C54"/>
              </w:placeholder>
              <w:temporary/>
              <w:showingPlcHdr/>
              <w15:appearance w15:val="hidden"/>
            </w:sdtPr>
            <w:sdtEndPr/>
            <w:sdtContent>
              <w:p w:rsidR="005A7DA5" w:rsidRDefault="005A7DA5" w:rsidP="005A7DA5">
                <w:pPr>
                  <w:pStyle w:val="Heading1"/>
                </w:pPr>
                <w:r w:rsidRPr="00090715">
                  <w:t>About</w:t>
                </w:r>
                <w:r>
                  <w:t xml:space="preserve"> Us</w:t>
                </w:r>
              </w:p>
            </w:sdtContent>
          </w:sdt>
          <w:sdt>
            <w:sdtPr>
              <w:id w:val="1262884328"/>
              <w:placeholder>
                <w:docPart w:val="012046C80B53419FB3EA93252EF10B21"/>
              </w:placeholder>
              <w:temporary/>
              <w:showingPlcHdr/>
              <w15:appearance w15:val="hidden"/>
            </w:sdtPr>
            <w:sdtEndPr/>
            <w:sdtContent>
              <w:p w:rsidR="005A7DA5" w:rsidRPr="00090715" w:rsidRDefault="005A7DA5" w:rsidP="005A7DA5">
                <w:pPr>
                  <w:rPr>
                    <w:rFonts w:eastAsiaTheme="minorHAnsi"/>
                  </w:rPr>
                </w:pPr>
                <w:r w:rsidRPr="00090715">
                  <w:rPr>
                    <w:rFonts w:eastAsiaTheme="minorHAnsi"/>
                  </w:rPr>
                  <w:t>This is a description of the company that you are highlighting.  Tell us about who you are, what you stand for, and what you are all about.</w:t>
                </w:r>
              </w:p>
              <w:p w:rsidR="005A7DA5" w:rsidRDefault="005A7DA5" w:rsidP="005A7DA5">
                <w:pPr>
                  <w:rPr>
                    <w:sz w:val="12"/>
                  </w:rPr>
                </w:pPr>
                <w:r w:rsidRPr="00090715">
                  <w:rPr>
                    <w:rFonts w:eastAsiaTheme="minorHAnsi"/>
                  </w:rPr>
                  <w:t>If you wish to change the overall colors of the blocks, just go to the Design tab and change the colors.  The heading text that has color and the color blocks of the background will update automatically.</w:t>
                </w:r>
              </w:p>
            </w:sdtContent>
          </w:sdt>
        </w:tc>
        <w:tc>
          <w:tcPr>
            <w:tcW w:w="540" w:type="dxa"/>
          </w:tcPr>
          <w:p w:rsidR="005A7DA5" w:rsidRDefault="005A7DA5" w:rsidP="00D91EF3">
            <w:pPr>
              <w:pStyle w:val="NoSpacing"/>
              <w:rPr>
                <w:sz w:val="12"/>
              </w:rPr>
            </w:pPr>
          </w:p>
        </w:tc>
        <w:tc>
          <w:tcPr>
            <w:tcW w:w="4500" w:type="dxa"/>
            <w:vAlign w:val="bottom"/>
          </w:tcPr>
          <w:sdt>
            <w:sdtPr>
              <w:rPr>
                <w:rFonts w:eastAsiaTheme="minorHAnsi"/>
                <w:b/>
              </w:rPr>
              <w:id w:val="1312595768"/>
              <w:placeholder>
                <w:docPart w:val="29ED072A69D84484BC9F76B19DF9F871"/>
              </w:placeholder>
              <w:temporary/>
              <w:showingPlcHdr/>
              <w15:appearance w15:val="hidden"/>
            </w:sdtPr>
            <w:sdtEndPr/>
            <w:sdtContent>
              <w:p w:rsidR="005A7DA5" w:rsidRPr="005D27CA" w:rsidRDefault="005A7DA5" w:rsidP="000F725F">
                <w:pPr>
                  <w:pStyle w:val="ContactInfo"/>
                  <w:rPr>
                    <w:rFonts w:eastAsiaTheme="minorHAnsi"/>
                    <w:b/>
                  </w:rPr>
                </w:pPr>
                <w:r w:rsidRPr="005D27CA">
                  <w:rPr>
                    <w:rStyle w:val="PlaceholderText"/>
                    <w:rFonts w:eastAsiaTheme="minorHAnsi"/>
                    <w:b/>
                    <w:color w:val="FFFFFF" w:themeColor="background1"/>
                  </w:rPr>
                  <w:t>Street Address</w:t>
                </w:r>
              </w:p>
            </w:sdtContent>
          </w:sdt>
          <w:sdt>
            <w:sdtPr>
              <w:rPr>
                <w:rFonts w:eastAsiaTheme="minorHAnsi"/>
                <w:b/>
              </w:rPr>
              <w:id w:val="596214700"/>
              <w:placeholder>
                <w:docPart w:val="0887B6FF30704C3A9D6F73BBC0BA443C"/>
              </w:placeholder>
              <w:temporary/>
              <w:showingPlcHdr/>
              <w15:appearance w15:val="hidden"/>
            </w:sdtPr>
            <w:sdtEndPr/>
            <w:sdtContent>
              <w:p w:rsidR="005A7DA5" w:rsidRPr="005D27CA" w:rsidRDefault="005A7DA5" w:rsidP="000F725F">
                <w:pPr>
                  <w:pStyle w:val="ContactInfo"/>
                  <w:rPr>
                    <w:rFonts w:eastAsiaTheme="minorHAnsi"/>
                    <w:b/>
                  </w:rPr>
                </w:pPr>
                <w:r w:rsidRPr="005D27CA">
                  <w:rPr>
                    <w:rStyle w:val="PlaceholderText"/>
                    <w:rFonts w:eastAsiaTheme="minorHAnsi"/>
                    <w:b/>
                    <w:color w:val="FFFFFF" w:themeColor="background1"/>
                  </w:rPr>
                  <w:t>City, ST Zip Code</w:t>
                </w:r>
              </w:p>
            </w:sdtContent>
          </w:sdt>
          <w:sdt>
            <w:sdtPr>
              <w:rPr>
                <w:rFonts w:eastAsiaTheme="minorHAnsi"/>
                <w:b/>
              </w:rPr>
              <w:id w:val="-1587684218"/>
              <w:placeholder>
                <w:docPart w:val="1A42CBC2C6C940248416F8A1CEAF18D8"/>
              </w:placeholder>
              <w:temporary/>
              <w:showingPlcHdr/>
              <w15:appearance w15:val="hidden"/>
            </w:sdtPr>
            <w:sdtEndPr/>
            <w:sdtContent>
              <w:p w:rsidR="005A7DA5" w:rsidRPr="005D27CA" w:rsidRDefault="005A7DA5" w:rsidP="000F725F">
                <w:pPr>
                  <w:pStyle w:val="ContactInfo"/>
                  <w:rPr>
                    <w:rFonts w:eastAsiaTheme="minorHAnsi"/>
                    <w:b/>
                  </w:rPr>
                </w:pPr>
                <w:r w:rsidRPr="005D27CA">
                  <w:rPr>
                    <w:rStyle w:val="PlaceholderText"/>
                    <w:rFonts w:eastAsiaTheme="minorHAnsi"/>
                    <w:b/>
                    <w:color w:val="FFFFFF" w:themeColor="background1"/>
                  </w:rPr>
                  <w:t>Phone Number</w:t>
                </w:r>
              </w:p>
            </w:sdtContent>
          </w:sdt>
          <w:sdt>
            <w:sdtPr>
              <w:rPr>
                <w:rFonts w:eastAsiaTheme="minorHAnsi"/>
                <w:b/>
              </w:rPr>
              <w:id w:val="-1055844243"/>
              <w:placeholder>
                <w:docPart w:val="8B463E44401243A4937B0C57ACFA22A1"/>
              </w:placeholder>
              <w:temporary/>
              <w:showingPlcHdr/>
              <w15:appearance w15:val="hidden"/>
            </w:sdtPr>
            <w:sdtEndPr/>
            <w:sdtContent>
              <w:p w:rsidR="005A7DA5" w:rsidRPr="005D27CA" w:rsidRDefault="005A7DA5" w:rsidP="000F725F">
                <w:pPr>
                  <w:pStyle w:val="ContactInfo"/>
                  <w:rPr>
                    <w:rFonts w:eastAsiaTheme="minorHAnsi"/>
                    <w:b/>
                  </w:rPr>
                </w:pPr>
                <w:r w:rsidRPr="005D27CA">
                  <w:rPr>
                    <w:rStyle w:val="PlaceholderText"/>
                    <w:rFonts w:eastAsiaTheme="minorHAnsi"/>
                    <w:b/>
                    <w:color w:val="FFFFFF" w:themeColor="background1"/>
                  </w:rPr>
                  <w:t>Fax</w:t>
                </w:r>
              </w:p>
            </w:sdtContent>
          </w:sdt>
        </w:tc>
        <w:tc>
          <w:tcPr>
            <w:tcW w:w="630" w:type="dxa"/>
          </w:tcPr>
          <w:p w:rsidR="005A7DA5" w:rsidRDefault="005A7DA5" w:rsidP="00D91EF3">
            <w:pPr>
              <w:pStyle w:val="NoSpacing"/>
              <w:rPr>
                <w:sz w:val="12"/>
              </w:rPr>
            </w:pPr>
          </w:p>
        </w:tc>
        <w:tc>
          <w:tcPr>
            <w:tcW w:w="4230" w:type="dxa"/>
            <w:vAlign w:val="bottom"/>
          </w:tcPr>
          <w:p w:rsidR="005A7DA5" w:rsidRDefault="005A7DA5" w:rsidP="000F725F">
            <w:pPr>
              <w:pStyle w:val="NoSpacing"/>
              <w:jc w:val="center"/>
              <w:rPr>
                <w:sz w:val="12"/>
              </w:rPr>
            </w:pPr>
            <w:r>
              <w:drawing>
                <wp:inline distT="0" distB="0" distL="0" distR="0" wp14:anchorId="46A426DB" wp14:editId="5E2ACACA">
                  <wp:extent cx="1170305" cy="1009435"/>
                  <wp:effectExtent l="0" t="0" r="0" b="635"/>
                  <wp:docPr id="5" name="Picture 1"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title="Company Logo"/>
                          <pic:cNvPicPr>
                            <a:picLocks noChangeAspect="1"/>
                          </pic:cNvPicPr>
                        </pic:nvPicPr>
                        <pic:blipFill>
                          <a:blip r:embed="rId13">
                            <a:lum bright="-100000" contrast="100000"/>
                            <a:extLst>
                              <a:ext uri="{28A0092B-C50C-407E-A947-70E740481C1C}">
                                <a14:useLocalDpi xmlns:a14="http://schemas.microsoft.com/office/drawing/2010/main" val="0"/>
                              </a:ext>
                            </a:extLst>
                          </a:blip>
                          <a:stretch>
                            <a:fillRect/>
                          </a:stretch>
                        </pic:blipFill>
                        <pic:spPr>
                          <a:xfrm>
                            <a:off x="0" y="0"/>
                            <a:ext cx="1170305" cy="1009435"/>
                          </a:xfrm>
                          <a:prstGeom prst="rect">
                            <a:avLst/>
                          </a:prstGeom>
                        </pic:spPr>
                      </pic:pic>
                    </a:graphicData>
                  </a:graphic>
                </wp:inline>
              </w:drawing>
            </w:r>
            <w:bookmarkStart w:id="0" w:name="_GoBack"/>
            <w:bookmarkEnd w:id="0"/>
          </w:p>
          <w:p w:rsidR="005A7DA5" w:rsidRDefault="005A7DA5" w:rsidP="000F725F">
            <w:pPr>
              <w:spacing w:after="0"/>
              <w:jc w:val="center"/>
              <w:rPr>
                <w:rFonts w:ascii="Trebuchet MS" w:hAnsi="Trebuchet MS"/>
                <w:b/>
                <w:noProof w:val="0"/>
                <w:color w:val="E32D91"/>
                <w:spacing w:val="40"/>
                <w:sz w:val="36"/>
                <w:szCs w:val="32"/>
              </w:rPr>
            </w:pPr>
          </w:p>
          <w:p w:rsidR="005A7DA5" w:rsidRPr="00090715" w:rsidRDefault="005A7DA5" w:rsidP="006D1334">
            <w:pPr>
              <w:pStyle w:val="Subtitle"/>
              <w:rPr>
                <w:sz w:val="21"/>
              </w:rPr>
            </w:pPr>
          </w:p>
        </w:tc>
      </w:tr>
    </w:tbl>
    <w:p w:rsidR="009B1799" w:rsidRPr="00A87F92" w:rsidRDefault="009B1799" w:rsidP="00A87F92">
      <w:pPr>
        <w:spacing w:after="0" w:line="276" w:lineRule="auto"/>
        <w:rPr>
          <w:rFonts w:eastAsiaTheme="minorHAnsi" w:cstheme="minorBidi"/>
          <w:noProof w:val="0"/>
          <w:color w:val="262626" w:themeColor="text1" w:themeTint="D9"/>
          <w:kern w:val="2"/>
          <w:sz w:val="6"/>
          <w:lang w:eastAsia="ja-JP"/>
          <w14:ligatures w14:val="standard"/>
        </w:rPr>
      </w:pPr>
      <w:r w:rsidRPr="00A87F92">
        <w:rPr>
          <w:sz w:val="6"/>
        </w:rPr>
        <w:br w:type="page"/>
      </w:r>
    </w:p>
    <w:tbl>
      <w:tblPr>
        <w:tblW w:w="14850" w:type="dxa"/>
        <w:jc w:val="center"/>
        <w:tblLayout w:type="fixed"/>
        <w:tblCellMar>
          <w:left w:w="115" w:type="dxa"/>
          <w:right w:w="115" w:type="dxa"/>
        </w:tblCellMar>
        <w:tblLook w:val="0600" w:firstRow="0" w:lastRow="0" w:firstColumn="0" w:lastColumn="0" w:noHBand="1" w:noVBand="1"/>
      </w:tblPr>
      <w:tblGrid>
        <w:gridCol w:w="4950"/>
        <w:gridCol w:w="270"/>
        <w:gridCol w:w="4410"/>
        <w:gridCol w:w="540"/>
        <w:gridCol w:w="4680"/>
      </w:tblGrid>
      <w:tr w:rsidR="00AA0CC7" w:rsidTr="00EB3690">
        <w:trPr>
          <w:trHeight w:val="4851"/>
          <w:jc w:val="center"/>
        </w:trPr>
        <w:tc>
          <w:tcPr>
            <w:tcW w:w="4950" w:type="dxa"/>
          </w:tcPr>
          <w:p w:rsidR="00AA0CC7" w:rsidRDefault="00AA0CC7" w:rsidP="00D91EF3">
            <w:pPr>
              <w:pStyle w:val="NoSpacing"/>
            </w:pPr>
          </w:p>
        </w:tc>
        <w:tc>
          <w:tcPr>
            <w:tcW w:w="5220" w:type="dxa"/>
            <w:gridSpan w:val="3"/>
          </w:tcPr>
          <w:p w:rsidR="00AA0CC7" w:rsidRDefault="00AA0CC7" w:rsidP="00D91EF3">
            <w:pPr>
              <w:pStyle w:val="NoSpacing"/>
            </w:pPr>
          </w:p>
        </w:tc>
        <w:tc>
          <w:tcPr>
            <w:tcW w:w="4680" w:type="dxa"/>
            <w:vMerge w:val="restart"/>
          </w:tcPr>
          <w:sdt>
            <w:sdtPr>
              <w:id w:val="1536151143"/>
              <w:placeholder>
                <w:docPart w:val="D56AC40BFFFC49A18D25916CDA80DF27"/>
              </w:placeholder>
              <w:temporary/>
              <w:showingPlcHdr/>
              <w15:appearance w15:val="hidden"/>
            </w:sdtPr>
            <w:sdtEndPr/>
            <w:sdtContent>
              <w:p w:rsidR="00AA0CC7" w:rsidRPr="00E774F7" w:rsidRDefault="00AA0CC7" w:rsidP="00E774F7">
                <w:pPr>
                  <w:pStyle w:val="Heading1"/>
                </w:pPr>
                <w:r w:rsidRPr="00E774F7">
                  <w:rPr>
                    <w:rStyle w:val="PlaceholderText"/>
                    <w:color w:val="auto"/>
                  </w:rPr>
                  <w:t>The Future of Company Name</w:t>
                </w:r>
              </w:p>
            </w:sdtContent>
          </w:sdt>
          <w:sdt>
            <w:sdtPr>
              <w:id w:val="-1803062980"/>
              <w:placeholder>
                <w:docPart w:val="F258E5595CF04A38B0C62595841EC177"/>
              </w:placeholder>
              <w:temporary/>
              <w:showingPlcHdr/>
              <w15:appearance w15:val="hidden"/>
            </w:sdtPr>
            <w:sdtEndPr/>
            <w:sdtContent>
              <w:p w:rsidR="00AA0CC7" w:rsidRPr="004B397B" w:rsidRDefault="00AA0CC7" w:rsidP="004B397B">
                <w:pPr>
                  <w:rPr>
                    <w:rFonts w:eastAsiaTheme="minorHAnsi"/>
                  </w:rPr>
                </w:pPr>
                <w:r w:rsidRPr="004B397B">
                  <w:rPr>
                    <w:rFonts w:eastAsiaTheme="minorHAnsi"/>
                  </w:rPr>
                  <w:t xml:space="preserve">Tell us about where your company is going and what the future holds.  Will there be new trends to look out for?  Will there be amazing opportunities that will arise?  </w:t>
                </w:r>
              </w:p>
              <w:p w:rsidR="00AA0CC7" w:rsidRPr="004B397B" w:rsidRDefault="00AA0CC7" w:rsidP="004B397B">
                <w:r w:rsidRPr="004B397B">
                  <w:rPr>
                    <w:rFonts w:eastAsiaTheme="minorHAnsi"/>
                  </w:rPr>
                  <w:t>This section can be changed out to be about anything you wish, including the future of the company.  Any and all of the headings can be replaced if you just click and start typing!</w:t>
                </w:r>
              </w:p>
            </w:sdtContent>
          </w:sdt>
          <w:sdt>
            <w:sdtPr>
              <w:id w:val="-32733600"/>
              <w:placeholder>
                <w:docPart w:val="F565D0B28BEB4C289EB0CE9DBFF2145D"/>
              </w:placeholder>
              <w:temporary/>
              <w:showingPlcHdr/>
              <w15:appearance w15:val="hidden"/>
            </w:sdtPr>
            <w:sdtEndPr/>
            <w:sdtContent>
              <w:p w:rsidR="00AA0CC7" w:rsidRDefault="00AA0CC7" w:rsidP="00AA0CC7">
                <w:pPr>
                  <w:pStyle w:val="Heading1"/>
                </w:pPr>
                <w:r w:rsidRPr="004B397B">
                  <w:t>Our Outreach</w:t>
                </w:r>
              </w:p>
            </w:sdtContent>
          </w:sdt>
          <w:sdt>
            <w:sdtPr>
              <w:id w:val="-163243215"/>
              <w:placeholder>
                <w:docPart w:val="027FD34B7F5C4663844847C722899E51"/>
              </w:placeholder>
              <w:temporary/>
              <w:showingPlcHdr/>
              <w15:appearance w15:val="hidden"/>
            </w:sdtPr>
            <w:sdtEndPr/>
            <w:sdtContent>
              <w:p w:rsidR="00AA0CC7" w:rsidRPr="004B397B" w:rsidRDefault="00AA0CC7" w:rsidP="00AA0CC7">
                <w:pPr>
                  <w:rPr>
                    <w:rFonts w:eastAsiaTheme="minorHAnsi"/>
                  </w:rPr>
                </w:pPr>
                <w:r w:rsidRPr="004B397B">
                  <w:rPr>
                    <w:rFonts w:eastAsiaTheme="minorHAnsi"/>
                  </w:rPr>
                  <w:t>This is another opportunity for you to tell us about your company, opportunities that might be coming up, or any other information, such as your outreach.</w:t>
                </w:r>
              </w:p>
              <w:p w:rsidR="00AA0CC7" w:rsidRDefault="00AA0CC7" w:rsidP="00AA0CC7">
                <w:r w:rsidRPr="004B397B">
                  <w:rPr>
                    <w:rFonts w:eastAsiaTheme="minorHAnsi"/>
                  </w:rPr>
                  <w:t>Tell us more!</w:t>
                </w:r>
              </w:p>
            </w:sdtContent>
          </w:sdt>
        </w:tc>
      </w:tr>
      <w:tr w:rsidR="00AA0CC7" w:rsidTr="00EB3690">
        <w:trPr>
          <w:trHeight w:val="6030"/>
          <w:jc w:val="center"/>
        </w:trPr>
        <w:tc>
          <w:tcPr>
            <w:tcW w:w="4950" w:type="dxa"/>
          </w:tcPr>
          <w:sdt>
            <w:sdtPr>
              <w:id w:val="1031614289"/>
              <w:placeholder>
                <w:docPart w:val="D791702E06394AAE8B4D42CA229DA87F"/>
              </w:placeholder>
              <w:temporary/>
              <w:showingPlcHdr/>
              <w15:appearance w15:val="hidden"/>
            </w:sdtPr>
            <w:sdtEndPr/>
            <w:sdtContent>
              <w:p w:rsidR="00AA0CC7" w:rsidRPr="004B397B" w:rsidRDefault="00AA0CC7" w:rsidP="00322485">
                <w:pPr>
                  <w:pStyle w:val="Heading1"/>
                </w:pPr>
                <w:r w:rsidRPr="004B397B">
                  <w:rPr>
                    <w:rStyle w:val="PlaceholderText"/>
                    <w:color w:val="auto"/>
                  </w:rPr>
                  <w:t>Our Vision</w:t>
                </w:r>
              </w:p>
            </w:sdtContent>
          </w:sdt>
          <w:sdt>
            <w:sdtPr>
              <w:id w:val="22524962"/>
              <w:placeholder>
                <w:docPart w:val="68D05320B27149768A85A2CF9C9C6450"/>
              </w:placeholder>
              <w:temporary/>
              <w:showingPlcHdr/>
              <w15:appearance w15:val="hidden"/>
            </w:sdtPr>
            <w:sdtEndPr/>
            <w:sdtContent>
              <w:p w:rsidR="00AA0CC7" w:rsidRPr="004B397B" w:rsidRDefault="00AA0CC7" w:rsidP="00322485">
                <w:r w:rsidRPr="004B397B">
                  <w:t xml:space="preserve">Add your vision Statement or other information that describes what your company is all about.  </w:t>
                </w:r>
              </w:p>
              <w:p w:rsidR="00AA0CC7" w:rsidRPr="00090715" w:rsidRDefault="00AA0CC7" w:rsidP="00322485">
                <w:r>
                  <w:t>Sell us your company!</w:t>
                </w:r>
              </w:p>
              <w:p w:rsidR="00AA0CC7" w:rsidRDefault="00AA0CC7" w:rsidP="00322485">
                <w:r>
                  <w:t>To change any images on this page, simply double click in the header and change out the images.</w:t>
                </w:r>
              </w:p>
              <w:p w:rsidR="00AA0CC7" w:rsidRDefault="00AA0CC7" w:rsidP="00322485">
                <w:r>
                  <w:t>To update the color blocks, select the desired colors on the Design tab.</w:t>
                </w:r>
              </w:p>
              <w:p w:rsidR="00AA0CC7" w:rsidRDefault="00AA0CC7" w:rsidP="00322485">
                <w:r w:rsidRPr="005D27CA">
                  <w:t>Use the Design tab to change colors and/or fonts.</w:t>
                </w:r>
              </w:p>
            </w:sdtContent>
          </w:sdt>
        </w:tc>
        <w:tc>
          <w:tcPr>
            <w:tcW w:w="270" w:type="dxa"/>
          </w:tcPr>
          <w:p w:rsidR="00AA0CC7" w:rsidRDefault="00AA0CC7" w:rsidP="00D91EF3">
            <w:pPr>
              <w:pStyle w:val="NoSpacing"/>
            </w:pPr>
          </w:p>
        </w:tc>
        <w:tc>
          <w:tcPr>
            <w:tcW w:w="4410" w:type="dxa"/>
          </w:tcPr>
          <w:sdt>
            <w:sdtPr>
              <w:id w:val="-1886476371"/>
              <w:placeholder>
                <w:docPart w:val="C35E9043965343DD9D8B12872D50ABC2"/>
              </w:placeholder>
              <w:temporary/>
              <w:showingPlcHdr/>
              <w15:appearance w15:val="hidden"/>
            </w:sdtPr>
            <w:sdtEndPr/>
            <w:sdtContent>
              <w:p w:rsidR="00AA0CC7" w:rsidRDefault="00AA0CC7" w:rsidP="00EB3690">
                <w:pPr>
                  <w:pStyle w:val="Heading2Alternate"/>
                </w:pPr>
                <w:r w:rsidRPr="004B397B">
                  <w:t>Fashion Manifesto</w:t>
                </w:r>
              </w:p>
            </w:sdtContent>
          </w:sdt>
          <w:sdt>
            <w:sdtPr>
              <w:id w:val="-56479940"/>
              <w:placeholder>
                <w:docPart w:val="38DC04782E204E6BB662715D253416B8"/>
              </w:placeholder>
              <w:temporary/>
              <w:showingPlcHdr/>
              <w15:appearance w15:val="hidden"/>
            </w:sdtPr>
            <w:sdtEndPr/>
            <w:sdtContent>
              <w:p w:rsidR="00AA0CC7" w:rsidRPr="004B397B" w:rsidRDefault="00AA0CC7" w:rsidP="004B397B">
                <w:pPr>
                  <w:pStyle w:val="NormalonDarkBackground"/>
                  <w:rPr>
                    <w:rFonts w:eastAsiaTheme="minorHAnsi"/>
                  </w:rPr>
                </w:pPr>
                <w:r w:rsidRPr="004B397B">
                  <w:rPr>
                    <w:rFonts w:eastAsiaTheme="minorHAnsi"/>
                  </w:rPr>
                  <w:t>Do you have a fashion manifesto to share?  Then do so here!  Or somewhere else in the document.</w:t>
                </w:r>
              </w:p>
              <w:p w:rsidR="00AA0CC7" w:rsidRPr="004B397B" w:rsidRDefault="00AA0CC7" w:rsidP="004B397B">
                <w:pPr>
                  <w:pStyle w:val="NormalonDarkBackground"/>
                  <w:rPr>
                    <w:rFonts w:eastAsiaTheme="minorHAnsi"/>
                  </w:rPr>
                </w:pPr>
                <w:r w:rsidRPr="004B397B">
                  <w:rPr>
                    <w:rFonts w:eastAsiaTheme="minorHAnsi"/>
                  </w:rPr>
                  <w:t xml:space="preserve">While we love the layout of this brochure, including the color scheme, it is very easy for you to make it your own. </w:t>
                </w:r>
              </w:p>
              <w:p w:rsidR="00AA0CC7" w:rsidRPr="004B397B" w:rsidRDefault="00AA0CC7" w:rsidP="004B397B">
                <w:pPr>
                  <w:pStyle w:val="NormalonDarkBackground"/>
                </w:pPr>
                <w:r w:rsidRPr="004B397B">
                  <w:rPr>
                    <w:rFonts w:eastAsiaTheme="minorHAnsi"/>
                  </w:rPr>
                  <w:t>Double click in the header to change out any of the background imagery or designs.</w:t>
                </w:r>
              </w:p>
            </w:sdtContent>
          </w:sdt>
        </w:tc>
        <w:tc>
          <w:tcPr>
            <w:tcW w:w="540" w:type="dxa"/>
          </w:tcPr>
          <w:p w:rsidR="00AA0CC7" w:rsidRDefault="00AA0CC7" w:rsidP="00D91EF3">
            <w:pPr>
              <w:pStyle w:val="NoSpacing"/>
            </w:pPr>
          </w:p>
        </w:tc>
        <w:tc>
          <w:tcPr>
            <w:tcW w:w="4680" w:type="dxa"/>
            <w:vMerge/>
          </w:tcPr>
          <w:p w:rsidR="00AA0CC7" w:rsidRDefault="00AA0CC7" w:rsidP="00D91EF3">
            <w:pPr>
              <w:pStyle w:val="NoSpacing"/>
            </w:pPr>
          </w:p>
        </w:tc>
      </w:tr>
    </w:tbl>
    <w:p w:rsidR="00ED7C90" w:rsidRPr="00A87F92" w:rsidRDefault="00ED7C90" w:rsidP="00A87F92">
      <w:pPr>
        <w:spacing w:after="0"/>
        <w:rPr>
          <w:sz w:val="10"/>
        </w:rPr>
      </w:pPr>
    </w:p>
    <w:sectPr w:rsidR="00ED7C90" w:rsidRPr="00A87F92" w:rsidSect="00612B4B">
      <w:headerReference w:type="default" r:id="rId14"/>
      <w:footerReference w:type="default" r:id="rId15"/>
      <w:headerReference w:type="first" r:id="rId16"/>
      <w:footerReference w:type="first" r:id="rId17"/>
      <w:pgSz w:w="15840" w:h="12240" w:orient="landscape" w:code="1"/>
      <w:pgMar w:top="720" w:right="720" w:bottom="432"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B00" w:rsidRDefault="00906B00" w:rsidP="00FC4660">
      <w:r>
        <w:separator/>
      </w:r>
    </w:p>
  </w:endnote>
  <w:endnote w:type="continuationSeparator" w:id="0">
    <w:p w:rsidR="00906B00" w:rsidRDefault="00906B00" w:rsidP="00FC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BD6" w:rsidRDefault="00673BD6" w:rsidP="008B1846">
    <w:pPr>
      <w:pStyle w:val="Footer"/>
      <w:spacing w:line="48"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BD6" w:rsidRDefault="00673BD6" w:rsidP="008B1846">
    <w:pPr>
      <w:pStyle w:val="Footer"/>
      <w:spacing w:line="4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B00" w:rsidRDefault="00906B00" w:rsidP="00FC4660">
      <w:r>
        <w:separator/>
      </w:r>
    </w:p>
  </w:footnote>
  <w:footnote w:type="continuationSeparator" w:id="0">
    <w:p w:rsidR="00906B00" w:rsidRDefault="00906B00" w:rsidP="00FC4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E9B" w:rsidRDefault="00502B23" w:rsidP="00FC4660">
    <w:pPr>
      <w:pStyle w:val="Header"/>
    </w:pPr>
    <w:r>
      <w:rPr>
        <w14:ligatures w14:val="standard"/>
      </w:rPr>
      <mc:AlternateContent>
        <mc:Choice Requires="wpg">
          <w:drawing>
            <wp:anchor distT="0" distB="0" distL="114300" distR="114300" simplePos="0" relativeHeight="251688960" behindDoc="0" locked="0" layoutInCell="1" allowOverlap="1" wp14:anchorId="1AC4FEC4" wp14:editId="0BBC0BD0">
              <wp:simplePos x="0" y="0"/>
              <wp:positionH relativeFrom="column">
                <wp:posOffset>-274320</wp:posOffset>
              </wp:positionH>
              <wp:positionV relativeFrom="paragraph">
                <wp:posOffset>1342878</wp:posOffset>
              </wp:positionV>
              <wp:extent cx="9689039" cy="5961010"/>
              <wp:effectExtent l="0" t="38100" r="0" b="1270"/>
              <wp:wrapNone/>
              <wp:docPr id="38" name="Group 38">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9689039" cy="5961010"/>
                        <a:chOff x="0" y="0"/>
                        <a:chExt cx="9689039" cy="5961010"/>
                      </a:xfrm>
                    </wpg:grpSpPr>
                    <wps:wsp>
                      <wps:cNvPr id="34" name="Straight Connector 34"/>
                      <wps:cNvCnPr/>
                      <wps:spPr>
                        <a:xfrm>
                          <a:off x="308345" y="10632"/>
                          <a:ext cx="2275714" cy="170096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flipH="1">
                          <a:off x="3955312" y="563525"/>
                          <a:ext cx="2248334" cy="1818658"/>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flipH="1">
                          <a:off x="3264196" y="0"/>
                          <a:ext cx="3204222" cy="2458073"/>
                        </a:xfrm>
                        <a:prstGeom prst="line">
                          <a:avLst/>
                        </a:prstGeom>
                        <a:ln w="50800" cap="sq">
                          <a:solidFill>
                            <a:schemeClr val="bg1"/>
                          </a:solidFill>
                          <a:round/>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flipH="1" flipV="1">
                          <a:off x="42531" y="28463"/>
                          <a:ext cx="2016915" cy="1511624"/>
                        </a:xfrm>
                        <a:prstGeom prst="line">
                          <a:avLst/>
                        </a:prstGeom>
                        <a:ln w="50800" cap="sq">
                          <a:solidFill>
                            <a:schemeClr val="bg1"/>
                          </a:solidFill>
                          <a:round/>
                        </a:ln>
                      </wps:spPr>
                      <wps:style>
                        <a:lnRef idx="1">
                          <a:schemeClr val="accent1"/>
                        </a:lnRef>
                        <a:fillRef idx="0">
                          <a:schemeClr val="accent1"/>
                        </a:fillRef>
                        <a:effectRef idx="0">
                          <a:schemeClr val="accent1"/>
                        </a:effectRef>
                        <a:fontRef idx="minor">
                          <a:schemeClr val="tx1"/>
                        </a:fontRef>
                      </wps:style>
                      <wps:bodyPr/>
                    </wps:wsp>
                    <wps:wsp>
                      <wps:cNvPr id="19" name="Isosceles Triangle 19"/>
                      <wps:cNvSpPr/>
                      <wps:spPr>
                        <a:xfrm>
                          <a:off x="2050337" y="1505243"/>
                          <a:ext cx="1358151" cy="945813"/>
                        </a:xfrm>
                        <a:prstGeom prst="triangle">
                          <a:avLst>
                            <a:gd name="adj" fmla="val 261"/>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F767C" w:rsidRDefault="008F767C" w:rsidP="008F76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11" title="Colored Text Block"/>
                      <wps:cNvSpPr/>
                      <wps:spPr>
                        <a:xfrm>
                          <a:off x="6400800" y="2541181"/>
                          <a:ext cx="3288239" cy="3419829"/>
                        </a:xfrm>
                        <a:custGeom>
                          <a:avLst/>
                          <a:gdLst>
                            <a:gd name="connsiteX0" fmla="*/ 0 w 3249930"/>
                            <a:gd name="connsiteY0" fmla="*/ 0 h 3440430"/>
                            <a:gd name="connsiteX1" fmla="*/ 3249930 w 3249930"/>
                            <a:gd name="connsiteY1" fmla="*/ 0 h 3440430"/>
                            <a:gd name="connsiteX2" fmla="*/ 3249930 w 3249930"/>
                            <a:gd name="connsiteY2" fmla="*/ 3440430 h 3440430"/>
                            <a:gd name="connsiteX3" fmla="*/ 0 w 3249930"/>
                            <a:gd name="connsiteY3" fmla="*/ 3440430 h 3440430"/>
                            <a:gd name="connsiteX4" fmla="*/ 0 w 3249930"/>
                            <a:gd name="connsiteY4" fmla="*/ 0 h 3440430"/>
                            <a:gd name="connsiteX0" fmla="*/ 1773209 w 3249930"/>
                            <a:gd name="connsiteY0" fmla="*/ 1613246 h 3440430"/>
                            <a:gd name="connsiteX1" fmla="*/ 3249930 w 3249930"/>
                            <a:gd name="connsiteY1" fmla="*/ 0 h 3440430"/>
                            <a:gd name="connsiteX2" fmla="*/ 3249930 w 3249930"/>
                            <a:gd name="connsiteY2" fmla="*/ 3440430 h 3440430"/>
                            <a:gd name="connsiteX3" fmla="*/ 0 w 3249930"/>
                            <a:gd name="connsiteY3" fmla="*/ 3440430 h 3440430"/>
                            <a:gd name="connsiteX4" fmla="*/ 1773209 w 3249930"/>
                            <a:gd name="connsiteY4" fmla="*/ 1613246 h 3440430"/>
                            <a:gd name="connsiteX0" fmla="*/ 0 w 3249930"/>
                            <a:gd name="connsiteY0" fmla="*/ 3440430 h 3440430"/>
                            <a:gd name="connsiteX1" fmla="*/ 3249930 w 3249930"/>
                            <a:gd name="connsiteY1" fmla="*/ 0 h 3440430"/>
                            <a:gd name="connsiteX2" fmla="*/ 3249930 w 3249930"/>
                            <a:gd name="connsiteY2" fmla="*/ 3440430 h 3440430"/>
                            <a:gd name="connsiteX3" fmla="*/ 0 w 3249930"/>
                            <a:gd name="connsiteY3" fmla="*/ 3440430 h 3440430"/>
                          </a:gdLst>
                          <a:ahLst/>
                          <a:cxnLst>
                            <a:cxn ang="0">
                              <a:pos x="connsiteX0" y="connsiteY0"/>
                            </a:cxn>
                            <a:cxn ang="0">
                              <a:pos x="connsiteX1" y="connsiteY1"/>
                            </a:cxn>
                            <a:cxn ang="0">
                              <a:pos x="connsiteX2" y="connsiteY2"/>
                            </a:cxn>
                            <a:cxn ang="0">
                              <a:pos x="connsiteX3" y="connsiteY3"/>
                            </a:cxn>
                          </a:cxnLst>
                          <a:rect l="l" t="t" r="r" b="b"/>
                          <a:pathLst>
                            <a:path w="3249930" h="3440430">
                              <a:moveTo>
                                <a:pt x="0" y="3440430"/>
                              </a:moveTo>
                              <a:lnTo>
                                <a:pt x="3249930" y="0"/>
                              </a:lnTo>
                              <a:lnTo>
                                <a:pt x="3249930" y="3440430"/>
                              </a:lnTo>
                              <a:lnTo>
                                <a:pt x="0" y="344043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252CE" w:rsidRPr="007C61DE" w:rsidRDefault="00C252CE" w:rsidP="00C252CE">
                            <w:pPr>
                              <w:rPr>
                                <w:color w:val="E32D91"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title="Colored Text Block"/>
                      <wps:cNvSpPr/>
                      <wps:spPr>
                        <a:xfrm>
                          <a:off x="3253563" y="2541181"/>
                          <a:ext cx="3181329" cy="3419829"/>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0" y="1541721"/>
                          <a:ext cx="2089613" cy="1200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1095154" y="2434856"/>
                          <a:ext cx="2089613" cy="3282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96300</wp14:pctWidth>
              </wp14:sizeRelH>
              <wp14:sizeRelV relativeFrom="page">
                <wp14:pctHeight>76700</wp14:pctHeight>
              </wp14:sizeRelV>
            </wp:anchor>
          </w:drawing>
        </mc:Choice>
        <mc:Fallback>
          <w:pict>
            <v:group w14:anchorId="1AC4FEC4" id="Group 38" o:spid="_x0000_s1026" style="position:absolute;margin-left:-21.6pt;margin-top:105.75pt;width:762.9pt;height:469.35pt;z-index:251688960;mso-width-percent:963;mso-height-percent:767;mso-width-percent:963;mso-height-percent:767" coordsize="96890,5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yR5MgcAALgpAAAOAAAAZHJzL2Uyb0RvYy54bWzsWl1v2zYUfR+w/0DocUBqifqwZNQpknTp&#10;CnRt0WRr98jIkq1NFjWKiZ0N++87JEVZdpzZadMCC5wHhxIvv+69PDz3Us9fLOcluclEU/Bq7HjP&#10;XIdkVconRTUdO79cnh/FDmkkqyas5FU2dm6zxnlx/P13zxf1KKN8xstJJgg6qZrRoh47Mynr0WDQ&#10;pLNszppnvM4qVOZczJnEo5gOJoIt0Pu8HFDXjQYLLia14GnWNHj70lQ6x7r/PM9S+S7Pm0yScuxg&#10;blL/Cv17pX4Hx8/ZaCpYPSvSdhrsM2YxZ0WFQbuuXjLJyLUo7nQ1L1LBG57LZymfD3ieF2mm14DV&#10;eO7Gal4Jfl3rtUxHi2ndqQmq3dDTZ3ebvr15L0gxGTs+LFWxOWykhyV4VgvKlvJNI9uSWdLfZ17s&#10;vxyeR0enQRIfBf6pf5QE8emRN6TxaUhPTqIfg3+Uager9oNFPR3p0ZRtdPGVqC/q9wJy6sXUPKmR&#10;lrmYq/9QD1lqW912tsJ8SIqXSRQnrp84JEVdmEQe1Gesmc5g8jvt0tmPO1pismZgPdVuOosantms&#10;lN98mfIvZqzOtE0bow6j/MAq/0IKVkxnkpzxqoL7ckH8QC1MzQP6O6tajTWjBsrboi7fjf0gdAj0&#10;4rmRT41WrN4oHYZDD8MpvXlD100iX0l0q2ejWjTyVcbnRBXGTllUasJsxG7gCUbUiqjXZUUWY4eG&#10;gasNAO3ZqemSvC0zI/Yhy7FY2M7T3ek9np2Vgtww7E6WplklvXYuZQVp1SwvyrJr6O5u2Mqrppne&#10;/w9p3LXQI/NKdo3nRcXFttHl0k45N/JQZW/dqnjFJ7faaLoCvmSM+fWdCk5gdvQ2pwp3OxXJy6L+&#10;ydqr3Y1+Eoa+R7V/hZEfUt2R3uh6Y1IaxD5c1jhY7MVRGB8crNXA03Kw7sTY4l/a5sr778es7e5F&#10;o8BLIu1eLaBb6PKpG1AKz1PQRYMwdoePAl2hGwO6SMrAP5o/zSbnZTE5B/QoINgAqqup3fFNXwpn&#10;dTUx6FhWFgQ0QvfgQKFlhykHGFSa+eow6A3/AwZRufNsXfmpLv26AYgBBR5qf6VxYA7THhq6XpR4&#10;AGJ93IaeF1F9mn/pcXvw2Q3C8LSQ1QOxNUf364Y3aVZmDbkUBaumZUZQufLZjkFb0mVZbEefqRu6&#10;vo9NoAhf6IY00Ki58lHPD2MvhAsrH02Aq94OWJXtTDRUalaoYHI6aafMJr87JJ+XCKTA7AiNLF62&#10;ovD9Pn9cQ9H9sFYBLBtVXCH0gyCXbqNwlnlqrJ+xSWYIaejirz23u2lporydnO4B59+anJYdn76X&#10;nMrl1bL1JsNTieAmSm7q9LxABPCGNfI9E7AmDkmE+vIdfvKSg/TztuSQGRd/bXuv5BEwodYhC4TZ&#10;6oS9ZiJzSPm6QiiVeEGg4nL9EIRDigfRr7nq11TX8zOOWAG+itnpopKXpS3mgs8/IiNwokZFFatS&#10;jD12Uinsw5k04T9yCml2cqLFEIvXTL6pLurUgrvy0MvlRybqNgySoCFvuQ3f7kRDRta45cm15Hmh&#10;Q6UV/28pwbej/7SjZx8QR7bQAc3JQpaI8qEyLrIJuVT06rTk6R8PQpUI4Z6mTYqLhYHnxXqXr1DF&#10;p3FMbYDug9PFVONW7+RLr02gqbRmg0uFI23CoQOUFKFwU8jsEyxqcOWHAXHJgvg0SBK/pYl3xH9b&#10;F58hkA7c4F7xT9BN13vb8+4x+o1csnMMsNeHj7HWyKxh90h+b6Q9dNUXb/W0ewxEed1q9hhjXXyn&#10;rvrm84ZD0P9ktz3WGkUe7BjtXkffiAfL+3v4cd+Ue9tmrdG+tukbdA8f64vv7ccH+yuyBlDdqjEg&#10;dofJbGZygGyULqsWp1HCQYuktEnP1bxR2dc+aOOMsI8AZcPY0Erh/o7GsEy/sWWS+zUGbvYb60wo&#10;FrNfYwBiv7GlxLqx6aRdvsDpqq4XSn29IMFHxg7YBq4XrtRSQXaZVFqzRZUttQcXmaHcnkqqfg5G&#10;dcm1pFylsK2EUdxKpqz6sl2fmLZVspWw/2vda19yvW8rZ/8beewp9LldMi15k5mJqXVqftwtWOmp&#10;d8Y3/XxJR6m3pX/XJA9sv2XvJnt+byp6T7avLxz0RlqR0wPp14HhEyD9XeJgRfrBux+J9PtIdSHn&#10;r+FgO+lHGOCr8VQqYTvpt6F/G1Yp9FzlEVogaS+gFA6uIcEGZqi7FyVTXs9/5hODI7EK2w3u4rW6&#10;CdS3S0h83BPMrw1wgJpHg5pDNuFpZRNAAkxGsgcseqOpUwSXPLsTkYZGeEgWDOlGsoC6Ma7wASw6&#10;TY4PO4bmWhEEwn4M8Ii4cc8NzmHzHzb/IZW49fMU3Mdubn4/elC+0HOTEFvfUIfAD+JQt1/lC9cg&#10;AMlDmugPCw4I8P+8Vzgc/9/q+Nefq+HzQB16t58yqu8P+8/68mH1weXxvwAAAP//AwBQSwMEFAAG&#10;AAgAAAAhAB6fGCLeAAAADQEAAA8AAABkcnMvZG93bnJldi54bWxMj0FugzAQRfeVegdrInVTJQY3&#10;iRDBRFWrZt+EAxg8AYQ9RtgJ9PZ1Vu1uRvP05/3iuFjD7jj53pGEdJMAQ2qc7qmVUF2+1hkwHxRp&#10;ZRyhhB/0cCyfnwqVazfTN97PoWUxhHyuJHQhjDnnvunQKr9xI1K8Xd1kVYjr1HI9qTmGW8NFkuy5&#10;VT3FD50a8aPDZjjfrIS6+eRoeOUz9TpcBZ2GE82VlC+r5f0ALOAS/mB46Ed1KKNT7W6kPTMS1ts3&#10;EVEJIk13wB7ENhN7YHWc0l0igJcF/9+i/AUAAP//AwBQSwECLQAUAAYACAAAACEAtoM4kv4AAADh&#10;AQAAEwAAAAAAAAAAAAAAAAAAAAAAW0NvbnRlbnRfVHlwZXNdLnhtbFBLAQItABQABgAIAAAAIQA4&#10;/SH/1gAAAJQBAAALAAAAAAAAAAAAAAAAAC8BAABfcmVscy8ucmVsc1BLAQItABQABgAIAAAAIQBt&#10;pyR5MgcAALgpAAAOAAAAAAAAAAAAAAAAAC4CAABkcnMvZTJvRG9jLnhtbFBLAQItABQABgAIAAAA&#10;IQAenxgi3gAAAA0BAAAPAAAAAAAAAAAAAAAAAIwJAABkcnMvZG93bnJldi54bWxQSwUGAAAAAAQA&#10;BADzAAAAlwoAAAAA&#10;">
              <v:line id="Straight Connector 34" o:spid="_x0000_s1027" style="position:absolute;visibility:visible;mso-wrap-style:square" from="3083,106" to="25840,17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MXxQAAANsAAAAPAAAAZHJzL2Rvd25yZXYueG1sRI/RasJA&#10;FETfC/7DcoW+NZsa20h0DVIsSh8MjX7ANXubBLN3Q3ar8e+7hUIfh5k5w6zy0XTiSoNrLSt4jmIQ&#10;xJXVLdcKTsf3pwUI55E1dpZJwZ0c5OvJwwozbW/8SdfS1yJA2GWooPG+z6R0VUMGXWR74uB92cGg&#10;D3KopR7wFuCmk7M4fpUGWw4LDfb01lB1Kb+NAv2Rpsl+ezoU3XZeFGfXX3D3otTjdNwsQXga/X/4&#10;r73XCpI5/H4JP0CufwAAAP//AwBQSwECLQAUAAYACAAAACEA2+H2y+4AAACFAQAAEwAAAAAAAAAA&#10;AAAAAAAAAAAAW0NvbnRlbnRfVHlwZXNdLnhtbFBLAQItABQABgAIAAAAIQBa9CxbvwAAABUBAAAL&#10;AAAAAAAAAAAAAAAAAB8BAABfcmVscy8ucmVsc1BLAQItABQABgAIAAAAIQCAaAMXxQAAANsAAAAP&#10;AAAAAAAAAAAAAAAAAAcCAABkcnMvZG93bnJldi54bWxQSwUGAAAAAAMAAwC3AAAA+QIAAAAA&#10;" strokecolor="#e32d91 [3204]" strokeweight="2pt">
                <v:stroke joinstyle="miter"/>
              </v:line>
              <v:line id="Straight Connector 35" o:spid="_x0000_s1028" style="position:absolute;flip:x;visibility:visible;mso-wrap-style:square" from="39553,5635" to="62036,23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6vhwQAAANsAAAAPAAAAZHJzL2Rvd25yZXYueG1sRI9Pi8Iw&#10;FMTvgt8hPMGbpq7sItUoIgh6cv2D4O3RPNti8lKSbK3ffrMg7HGY+c0wi1VnjWjJh9qxgsk4A0Fc&#10;OF1zqeBy3o5mIEJE1mgck4IXBVgt+70F5to9+UjtKZYilXDIUUEVY5NLGYqKLIaxa4iTd3feYkzS&#10;l1J7fKZya+RHln1JizWnhQob2lRUPE4/VoEx7jshtiunhb/vb/v2ensclBoOuvUcRKQu/off9E4r&#10;mH7C35f0A+TyFwAA//8DAFBLAQItABQABgAIAAAAIQDb4fbL7gAAAIUBAAATAAAAAAAAAAAAAAAA&#10;AAAAAABbQ29udGVudF9UeXBlc10ueG1sUEsBAi0AFAAGAAgAAAAhAFr0LFu/AAAAFQEAAAsAAAAA&#10;AAAAAAAAAAAAHwEAAF9yZWxzLy5yZWxzUEsBAi0AFAAGAAgAAAAhAJnLq+HBAAAA2wAAAA8AAAAA&#10;AAAAAAAAAAAABwIAAGRycy9kb3ducmV2LnhtbFBLBQYAAAAAAwADALcAAAD1AgAAAAA=&#10;" strokecolor="#e32d91 [3204]" strokeweight="2pt">
                <v:stroke joinstyle="miter"/>
              </v:line>
              <v:line id="Straight Connector 8" o:spid="_x0000_s1029" style="position:absolute;flip:x;visibility:visible;mso-wrap-style:square" from="32641,0" to="64684,24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HnXvwAAANoAAAAPAAAAZHJzL2Rvd25yZXYueG1sRE9Ni8Iw&#10;EL0v+B/CCHtbUz2IW40igqCIh7oePA7N2FSbSWlizfrrzWFhj4/3vVhF24ieOl87VjAeZSCIS6dr&#10;rhScf7ZfMxA+IGtsHJOCX/KwWg4+Fphr9+SC+lOoRAphn6MCE0KbS+lLQxb9yLXEibu6zmJIsKuk&#10;7vCZwm0jJ1k2lRZrTg0GW9oYKu+nh1VQFXr/vTaza+yPl21zeMXwuhVKfQ7jeg4iUAz/4j/3TitI&#10;W9OVdAPk8g0AAP//AwBQSwECLQAUAAYACAAAACEA2+H2y+4AAACFAQAAEwAAAAAAAAAAAAAAAAAA&#10;AAAAW0NvbnRlbnRfVHlwZXNdLnhtbFBLAQItABQABgAIAAAAIQBa9CxbvwAAABUBAAALAAAAAAAA&#10;AAAAAAAAAB8BAABfcmVscy8ucmVsc1BLAQItABQABgAIAAAAIQCT1HnXvwAAANoAAAAPAAAAAAAA&#10;AAAAAAAAAAcCAABkcnMvZG93bnJldi54bWxQSwUGAAAAAAMAAwC3AAAA8wIAAAAA&#10;" strokecolor="white [3212]" strokeweight="4pt">
                <v:stroke endcap="square"/>
              </v:line>
              <v:line id="Straight Connector 17" o:spid="_x0000_s1030" style="position:absolute;flip:x y;visibility:visible;mso-wrap-style:square" from="425,284" to="20594,1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RgwAAAANsAAAAPAAAAZHJzL2Rvd25yZXYueG1sRI9LqwIx&#10;DIX3gv+hRHCnHQUfjFYRQXFzwRe4DdPMQ6fpOK06999bQXCXcE7OdzJfNqYUT6pdYVnBoB+BIE6s&#10;LjhTcD5telMQziNrLC2Tgn9ysFy0W3OMtX3xgZ5Hn4kQwi5GBbn3VSylS3Iy6Pq2Ig5aamuDPqx1&#10;JnWNrxBuSjmMorE0WHAg5FjROqfkdnyYAEm3Y/13GV0P12J494bk/sapUt1Os5qB8NT4n/l7vdOh&#10;/gQ+v4QB5OINAAD//wMAUEsBAi0AFAAGAAgAAAAhANvh9svuAAAAhQEAABMAAAAAAAAAAAAAAAAA&#10;AAAAAFtDb250ZW50X1R5cGVzXS54bWxQSwECLQAUAAYACAAAACEAWvQsW78AAAAVAQAACwAAAAAA&#10;AAAAAAAAAAAfAQAAX3JlbHMvLnJlbHNQSwECLQAUAAYACAAAACEAssA0YMAAAADbAAAADwAAAAAA&#10;AAAAAAAAAAAHAgAAZHJzL2Rvd25yZXYueG1sUEsFBgAAAAADAAMAtwAAAPQCAAAAAA==&#10;" strokecolor="white [3212]" strokeweight="4pt">
                <v:stroke endcap="square"/>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31" type="#_x0000_t5" style="position:absolute;left:20503;top:15052;width:13581;height:9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tJwwAAANsAAAAPAAAAZHJzL2Rvd25yZXYueG1sRE9Na8JA&#10;EL0L/odlCr3ppi2VJrpKaSlNEZGkIh6H7JgEs7Mhu5r477sFwds83ucsVoNpxIU6V1tW8DSNQBAX&#10;VtdcKtj9fk3eQDiPrLGxTAqu5GC1HI8WmGjbc0aX3JcihLBLUEHlfZtI6YqKDLqpbYkDd7SdQR9g&#10;V0rdYR/CTSOfo2gmDdYcGips6aOi4pSfjYL1p3vZvF7rw3Z2/ikO34ONs32q1OPD8D4H4Wnwd/HN&#10;neowP4b/X8IBcvkHAAD//wMAUEsBAi0AFAAGAAgAAAAhANvh9svuAAAAhQEAABMAAAAAAAAAAAAA&#10;AAAAAAAAAFtDb250ZW50X1R5cGVzXS54bWxQSwECLQAUAAYACAAAACEAWvQsW78AAAAVAQAACwAA&#10;AAAAAAAAAAAAAAAfAQAAX3JlbHMvLnJlbHNQSwECLQAUAAYACAAAACEAZLR7ScMAAADbAAAADwAA&#10;AAAAAAAAAAAAAAAHAgAAZHJzL2Rvd25yZXYueG1sUEsFBgAAAAADAAMAtwAAAPcCAAAAAA==&#10;" adj="56" fillcolor="white [3212]" stroked="f" strokeweight="1pt">
                <v:textbox>
                  <w:txbxContent>
                    <w:p w:rsidR="008F767C" w:rsidRDefault="008F767C" w:rsidP="008F767C">
                      <w:pPr>
                        <w:jc w:val="center"/>
                      </w:pPr>
                    </w:p>
                  </w:txbxContent>
                </v:textbox>
              </v:shape>
              <v:shape id="Rectangle 11" o:spid="_x0000_s1032" style="position:absolute;left:64008;top:25411;width:32882;height:34199;visibility:visible;mso-wrap-style:square;v-text-anchor:middle" coordsize="3249930,3440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vuKwAAAANsAAAAPAAAAZHJzL2Rvd25yZXYueG1sRE9Ni8Iw&#10;EL0L/ocwgjebqotI1ygiKOJtVWSPQzPb1m0msYm27q/fHASPj/e9WHWmFg9qfGVZwThJQRDnVldc&#10;KDiftqM5CB+QNdaWScGTPKyW/d4CM21b/qLHMRQihrDPUEEZgsuk9HlJBn1iHXHkfmxjMETYFFI3&#10;2MZwU8tJms6kwYpjQ4mONiXlv8e7UZBfW7dfX83hMi3c7W93+E7v8kOp4aBbf4II1IW3+OXeawWT&#10;ODZ+iT9ALv8BAAD//wMAUEsBAi0AFAAGAAgAAAAhANvh9svuAAAAhQEAABMAAAAAAAAAAAAAAAAA&#10;AAAAAFtDb250ZW50X1R5cGVzXS54bWxQSwECLQAUAAYACAAAACEAWvQsW78AAAAVAQAACwAAAAAA&#10;AAAAAAAAAAAfAQAAX3JlbHMvLnJlbHNQSwECLQAUAAYACAAAACEACFL7isAAAADbAAAADwAAAAAA&#10;AAAAAAAAAAAHAgAAZHJzL2Rvd25yZXYueG1sUEsFBgAAAAADAAMAtwAAAPQCAAAAAA==&#10;" adj="-11796480,,5400" path="m,3440430l3249930,r,3440430l,3440430xe" fillcolor="#e32d91 [3204]" stroked="f" strokeweight="1pt">
                <v:stroke joinstyle="miter"/>
                <v:formulas/>
                <v:path arrowok="t" o:connecttype="custom" o:connectlocs="0,3419829;3288239,0;3288239,3419829;0,3419829" o:connectangles="0,0,0,0" textboxrect="0,0,3249930,3440430"/>
                <v:textbox>
                  <w:txbxContent>
                    <w:p w:rsidR="00C252CE" w:rsidRPr="007C61DE" w:rsidRDefault="00C252CE" w:rsidP="00C252CE">
                      <w:pPr>
                        <w:rPr>
                          <w:color w:val="E32D91" w:themeColor="accent1"/>
                        </w:rPr>
                      </w:pPr>
                    </w:p>
                  </w:txbxContent>
                </v:textbox>
              </v:shape>
              <v:rect id="Rectangle 29" o:spid="_x0000_s1033" style="position:absolute;left:32535;top:25411;width:31813;height:34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iAxQAAANsAAAAPAAAAZHJzL2Rvd25yZXYueG1sRI9Ba8JA&#10;FITvQv/D8oTezMYcpKauUouChx6sLYXeXrPPbGj27ZJdTfLv3ULB4zAz3zCrzWBbcaUuNI4VzLMc&#10;BHHldMO1gs+P/ewJRIjIGlvHpGCkAJv1w2SFpXY9v9P1FGuRIBxKVGBi9KWUoTJkMWTOEyfv7DqL&#10;McmulrrDPsFtK4s8X0iLDacFg55eDVW/p4tVoA/j9/ntpym+xu12sd/53ng8KvU4HV6eQUQa4j38&#10;3z5oBcUS/r6kHyDXNwAAAP//AwBQSwECLQAUAAYACAAAACEA2+H2y+4AAACFAQAAEwAAAAAAAAAA&#10;AAAAAAAAAAAAW0NvbnRlbnRfVHlwZXNdLnhtbFBLAQItABQABgAIAAAAIQBa9CxbvwAAABUBAAAL&#10;AAAAAAAAAAAAAAAAAB8BAABfcmVscy8ucmVsc1BLAQItABQABgAIAAAAIQBFfWiAxQAAANsAAAAP&#10;AAAAAAAAAAAAAAAAAAcCAABkcnMvZG93bnJldi54bWxQSwUGAAAAAAMAAwC3AAAA+QIAAAAA&#10;" fillcolor="#272727 [2749]" stroked="f" strokeweight="1pt"/>
              <v:rect id="Rectangle 20" o:spid="_x0000_s1034" style="position:absolute;top:15417;width:20896;height:12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jfwQAAANsAAAAPAAAAZHJzL2Rvd25yZXYueG1sRE/Pa8Iw&#10;FL4P/B/CE7wMTbUwpBpFBcHLDnMiHh/Nswk2L6WJbd1fvxwGO358v9fbwdWiozZYzwrmswwEcem1&#10;5UrB5fs4XYIIEVlj7ZkUvCjAdjN6W2Ohfc9f1J1jJVIIhwIVmBibQspQGnIYZr4hTtzdtw5jgm0l&#10;dYt9Cne1XGTZh3RoOTUYbOhgqHycn07B5yvPT917/ugvNq/sj7ztr8YrNRkPuxWISEP8F/+5T1rB&#10;Iq1PX9IPkJtfAAAA//8DAFBLAQItABQABgAIAAAAIQDb4fbL7gAAAIUBAAATAAAAAAAAAAAAAAAA&#10;AAAAAABbQ29udGVudF9UeXBlc10ueG1sUEsBAi0AFAAGAAgAAAAhAFr0LFu/AAAAFQEAAAsAAAAA&#10;AAAAAAAAAAAAHwEAAF9yZWxzLy5yZWxzUEsBAi0AFAAGAAgAAAAhAI+k6N/BAAAA2wAAAA8AAAAA&#10;AAAAAAAAAAAABwIAAGRycy9kb3ducmV2LnhtbFBLBQYAAAAAAwADALcAAAD1AgAAAAA=&#10;" fillcolor="white [3212]" stroked="f" strokeweight="1pt"/>
              <v:rect id="Rectangle 36" o:spid="_x0000_s1035" style="position:absolute;left:10951;top:24348;width:20896;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EPtxAAAANsAAAAPAAAAZHJzL2Rvd25yZXYueG1sRI9BawIx&#10;FITvBf9DeIKXotkakLIaRQsFLz3USvH42Dw3wc3Lskl31/76plDocZiZb5jNbvSN6KmLLrCGp0UB&#10;grgKxnGt4fzxOn8GEROywSYwabhThN128rDB0oSB36k/pVpkCMcSNdiU2lLKWFnyGBehJc7eNXQe&#10;U5ZdLU2HQ4b7Ri6LYiU9Os4LFlt6sVTdTl9ew9tdqWP/qG7D2anafcvL4dMGrWfTcb8GkWhM/+G/&#10;9tFoUCv4/ZJ/gNz+AAAA//8DAFBLAQItABQABgAIAAAAIQDb4fbL7gAAAIUBAAATAAAAAAAAAAAA&#10;AAAAAAAAAABbQ29udGVudF9UeXBlc10ueG1sUEsBAi0AFAAGAAgAAAAhAFr0LFu/AAAAFQEAAAsA&#10;AAAAAAAAAAAAAAAAHwEAAF9yZWxzLy5yZWxzUEsBAi0AFAAGAAgAAAAhAOrYQ+3EAAAA2wAAAA8A&#10;AAAAAAAAAAAAAAAABwIAAGRycy9kb3ducmV2LnhtbFBLBQYAAAAAAwADALcAAAD4AgAAAAA=&#10;" fillcolor="white [3212]" stroked="f" strokeweight="1pt"/>
            </v:group>
          </w:pict>
        </mc:Fallback>
      </mc:AlternateContent>
    </w:r>
    <w:r w:rsidR="000F787C">
      <w:rPr>
        <w14:ligatures w14:val="standard"/>
      </w:rPr>
      <mc:AlternateContent>
        <mc:Choice Requires="wps">
          <w:drawing>
            <wp:anchor distT="0" distB="0" distL="114300" distR="114300" simplePos="0" relativeHeight="251657216" behindDoc="0" locked="0" layoutInCell="1" allowOverlap="1" wp14:anchorId="3F894C54" wp14:editId="761B51FA">
              <wp:simplePos x="0" y="0"/>
              <mc:AlternateContent>
                <mc:Choice Requires="wp14">
                  <wp:positionH relativeFrom="page">
                    <wp14:pctPosHOffset>2200</wp14:pctPosHOffset>
                  </wp:positionH>
                </mc:Choice>
                <mc:Fallback>
                  <wp:positionH relativeFrom="page">
                    <wp:posOffset>220980</wp:posOffset>
                  </wp:positionH>
                </mc:Fallback>
              </mc:AlternateContent>
              <mc:AlternateContent>
                <mc:Choice Requires="wp14">
                  <wp:positionV relativeFrom="page">
                    <wp14:pctPosVOffset>2600</wp14:pctPosVOffset>
                  </wp:positionV>
                </mc:Choice>
                <mc:Fallback>
                  <wp:positionV relativeFrom="page">
                    <wp:posOffset>201930</wp:posOffset>
                  </wp:positionV>
                </mc:Fallback>
              </mc:AlternateContent>
              <wp:extent cx="6390005" cy="3862994"/>
              <wp:effectExtent l="0" t="0" r="0" b="0"/>
              <wp:wrapNone/>
              <wp:docPr id="31" name="Freeform 5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flipH="1" flipV="1">
                        <a:off x="0" y="0"/>
                        <a:ext cx="6390005" cy="3862994"/>
                      </a:xfrm>
                      <a:prstGeom prst="rect">
                        <a:avLst/>
                      </a:prstGeom>
                      <a:blipFill dpi="0" rotWithShape="1">
                        <a:blip r:embed="rId1" cstate="email">
                          <a:extLst>
                            <a:ext uri="{28A0092B-C50C-407E-A947-70E740481C1C}">
                              <a14:useLocalDpi xmlns:a14="http://schemas.microsoft.com/office/drawing/2010/main"/>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63500</wp14:pctWidth>
              </wp14:sizeRelH>
              <wp14:sizeRelV relativeFrom="page">
                <wp14:pctHeight>49600</wp14:pctHeight>
              </wp14:sizeRelV>
            </wp:anchor>
          </w:drawing>
        </mc:Choice>
        <mc:Fallback>
          <w:pict>
            <v:rect w14:anchorId="111D91B5" id="Freeform 54" o:spid="_x0000_s1026" style="position:absolute;margin-left:0;margin-top:0;width:503.15pt;height:304.15pt;rotation:180;flip:x y;z-index:251657216;visibility:visible;mso-wrap-style:square;mso-width-percent:635;mso-height-percent:496;mso-left-percent:22;mso-top-percent:26;mso-wrap-distance-left:9pt;mso-wrap-distance-top:0;mso-wrap-distance-right:9pt;mso-wrap-distance-bottom:0;mso-position-horizontal-relative:page;mso-position-vertical-relative:page;mso-width-percent:635;mso-height-percent:496;mso-left-percent:22;mso-top-percent:26;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OlZB1AwAASwcAAA4AAABkcnMvZTJvRG9jLnhtbKxVW2/bNhR+H7D/&#10;QPBdsSTLtmxEKWQ53goEXdB0yzNNUZEwiuRIOnZa9L/3kJSUtOk2oKgeBF7O9TvfObx8c+45emTa&#10;dFIUOLmIMWKCyroTDwX+88M+yjEyloiacClYgZ+YwW+ufv3l8qQ2LJWt5DXTCIwIszmpArfWqs1s&#10;ZmjLemIupGICLhupe2Jhqx9mtSYnsN7zWRrHy9lJ6lppSZkxcLoLl/jK228aRu0fTWOYRbzAEJv1&#10;f+3/B/efXV2SzYMmqu3oEAb5gSh60glwOpnaEUvQUXevTPUd1dLIxl5Q2c9k03SU+RwgmyT+Jpu7&#10;lijmcwFwjJpgMj/PLH33eKtRVxd4nmAkSA812mvGHOJokfmc2NneGOuyg1XI6lOV5PPdar+Mttk6&#10;j7L5dh6ts3wbJas03y7SslxeZ58dujOv5fVnJ2U23qErj1/eqVvtDBt1I+nfBglZtUQ8sNIoKB0Q&#10;ypv4SthtzKB2biBKLZ1gnMfuw6jhnfrdafrVX27lPADU6Ozr/jTV3aVD4XA5X4PqAiMKd/N8ma7X&#10;2RC78+DUlTb2NyZ75BYF1hCdN0seIbWQ5ijixA8QxL7jHNUKOABRQZD3nW19RceQnNBQU2Dk/zM/&#10;sGUn6bFnwgb6a8aJhd4zbacMuNmw/sCgmvptDQhQaD0LFYVe6vi/1jLNyzhep9uoWsRVlMWr66hc&#10;Z6toFV+vsjjLkyqpPjvtJNscDYNKEb5T3dguSfYq+O+yfGjcQHTfMBM9vqZJgM/BaDR9D0j7JjVW&#10;M0tbd9wAssM50Gu6gPWIu5Piwv2FdHUIntyJJ2Hgj2eSfeIsSL9nDTQC0CH1SPkRxCqu0SOB4UEo&#10;BdADl0xLahaOF550wfyk4dPhAgw+RzvYHgy48fbadjATsvOqzE+wKbD4vwILypOG9yyFnZT7Tkj9&#10;PQMcsho8B/kRpACNQ+kg6ycYE77TgMxG0X0HfXBDjL0lGgYmHMIjAI3RSv0RoxMM1AKbf45EM4z4&#10;WwETa51kGYhZv8kWq9R1xcubw8sbcewrCbADicGbXzp5y8dlo2V/D7O/dF7higgKvgtMrR43lQ2D&#10;HmYZZWXpxWDqKmJvxJ2iYxu6vv1wvidaDc1tYS68k+PwJZtvejzIBm6VRyubzg+AZ5wG/GBieyIM&#10;r4t7El7uvdTzG3j1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FMOTxvcAAAABgEA&#10;AA8AAABkcnMvZG93bnJldi54bWxMj81qwzAQhO+FvoPYQm+NlARCcC0Hkx/opYemaelRsba2qbQy&#10;1sZx3r5KL81lYJll5pt8NXonBuxjG0jDdKJAIFXBtlRrOLzvnpYgIhuyxgVCDReMsCru73KT2XCm&#10;Nxz2XIsUQjEzGhrmLpMyVg16EyehQ0red+i94XT2tbS9Oadw7+RMqYX0pqXU0JgO1w1WP/uT10Cz&#10;shw228unG6utGj749fD1wlo/PozlMwjGkf+f4Yqf0KFITMdwIhuF05CG8J9evdQ0B3HUsFDLOcgi&#10;l7f4xS8AAAD//wMAUEsDBAoAAAAAAAAAIQDYRTlEZWcAAGVnAAAVAAAAZHJzL21lZGlhL2ltYWdl&#10;MS5qcGVn/9j/4AAQSkZJRgABAQEAYABgAAD/2wBDAAgGBgcGBQgHBwcJCQgKDBQNDAsLDBkSEw8U&#10;HRofHh0aHBwgJC4nICIsIxwcKDcpLDAxNDQ0Hyc5PTgyPC4zNDL/2wBDAQkJCQwLDBgNDRgyIRwh&#10;MjIyMjIyMjIyMjIyMjIyMjIyMjIyMjIyMjIyMjIyMjIyMjIyMjIyMjIyMjIyMjIyMjL/wAARCAGX&#10;Ap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pVk/up/30f8ACpFWb+5H/wB9n/CplWpVWgCICX/nmn/fZ/wp4EuOI0P/AAP/AOtUwWnhaAIP&#10;3v8AzxU/8D/+tS5m/wCeC/8Afz/61WQtOC0AVczf8+4/7+D/AApwMv8Azw/8fFWdtLtoArbpP+eH&#10;/j4pN0v/ADwP/fYq1to20AVcyf8APE/99Cky/wDzxb/voVZ20m2gCtuf/ni35il3N/zyb8x/jU+O&#10;KTbxQBBub/nk/wCY/wAaXe3/ADyf8x/jU2KTFAEW4/8APJ/0/wAaTcf+eT/p/jU+KMUAQ7j/AM83&#10;/T/Gjcf+eb/p/jUu3mjFAEW8/wDPKT9P8aN3/TOT9P8AGpcUYoAh3f8ATOT8h/jS5/2H/If41Lij&#10;FAEO/wD6Zv8AkP8AGl3/APTN/wAqlxSgUARhv9h/ypd/+w/5VJiigBm//Yf/AL5pwb/Zf8qfinYo&#10;AjDf7D/980u7/Yf/AL5NSAU7FAEO8f3JP++DR5g/55y/9+2/wqbFLigCDzB/cl/79t/hRvH9yT/v&#10;2f8ACp8UYoAg3gfwyf8AfB/wo81f7kv/AH6b/CrGKMUAVvNTP3Zf+/Tf4U7zV/uyf9+2/wAKnxS4&#10;oAhEq/3X/wC/bf4U7zU9H/74P+FS4pcUARean+3/AN8H/CneYv8Atf8AfJqSlxQBF5ie/wD3yaTe&#10;vv8AkamxSYoAh3qehP5GjcPf8qlIpMUARbl9T+RpPNjHU/pUlFAEXnxf3xS+fD/fFS04UAQ+fD/z&#10;0FL58P8Az0X86mxS4oAr+fD/AM9F/OmmeH/non51ZxSbR6UAVTLF/wA9F/Ok82L/AJ6L+dWSo9BT&#10;Sg9BQBX82L/nov50nmxf89E/OrBQeg/Km7B6D8qAIfNi/wCeif8AfVJ5kf8Az0T/AL6FT7F/uj8q&#10;aUX+6PyoAh8yP/non/fQpNyf31/OpTGv91fyo8tf7o/KgCHK/wB5fzo+X1H51LsHoKXFAEPy46ik&#10;4/vD86nxSFR6UAQfLnqPzpDt/vD86m2DFMKD0FAEOV9R+dIdvqPzqUxr/dH5U3y0/uj8qAGEr6j8&#10;6TK+o/On+Wv90flSGNMfcX8qAG5HqPzpePUfnR5Uf9xfypTGn9xfyoAQ4x1H50zj1H508xR90X8q&#10;YYY/+ea/lQA0/WojUhhi/wCea/lUZij/AOea/lQBGwHqKhYCpmiT+4v5VE0Sf3F/KgCF1GKgdeas&#10;NFH/AM81/Komhiz/AKpfyoA31WpFFCrUoFAAFp4FKBT1WgBAtOC07FLigBuKXFLilxQAzFIRUmKT&#10;FAEdJipCKbigCPFGKeRxSdqAGEU3FSmm4oAbijFOxRigBMU0in0hoAb2oxTqKAG4oxS0UANpaO9F&#10;AC0UUUAOFOpopwoAcBS4pBThQAYpaKWgBKWiigAoxS0uKAG4pcUtLQAmKXFLRQAUUtFACUUtFADa&#10;aRT6SgBlFKaSgAp1JS0AOpaQU4UAJikxTqMUAMxSbakpMUAREU3FSkU0igCPFJipKaaAGYpMU40l&#10;ADcUuKdRQA3bSYp9IaAGEUwrUtMIoAjIppFSEUnagCLFJinkc0hoAbSU6kxQA000049aQ9KAGEVG&#10;1SNTDQBCRUZFTnmoyOKAIGGPxqJh7VYYVEVBoA31FSAVVWBcfel/7+N/jUqwr/fl/wC/jf40AWAK&#10;eBUIhH96T/v4f8acIR/fk/7+H/GgCYClxUXkj+/L/wB/D/jThF/tyf8AfZoAfRSeX/tP/wB9Gjy/&#10;9p/++jQAtJSbP9p/++jSbP8Abf8A76oAWmmlKf7b/wDfVNKf7T/99UABFJik2f7b/nRs/wBt/wA6&#10;AFpKTZ/tt+dGz/ab86AFpDSbP9tvzpNp/vN+dAC0tN2/7TUuP9o0AFIaNp/vNTdp/vt+lADqQ0m0&#10;/wB9v0pjK2DiRs9s4/woAfSZrL+3+TrR055Gkc23nhto+UBsHPse30Nc5r3iXVNHsrq4g+xvFEd6&#10;ySMcsCRgBQOozjr2z7UAdg91Gk4i81C5x+7yN2PXHpXM33j7TrPxOdDDbp0X5iAT8+M7QB/nNch4&#10;m8caPcX2j3Gnaiq3AlX7VPE2GjjxkjOMEZzxzWR4t8Sac+taZrtgyfaASsrKD80JGMHHHcnufcUA&#10;ez6XqsGp2sc8WV3rnYxGV+uO/tWiDXiXhnxbbaU8cUcjzRy/Mo3biWZuwwT6feP417QmWUESHBGR&#10;wKALApwqABv+ejfkKUbv+ejfkKAJ6M1Blv8AnofyFJlv+eh/IUAWM0ZqsS3/AD1P/fIppZ/+ex/7&#10;5FAFwGnCqIMn/PY/98ipl8z/AJ7f+OCgC1S1CN//AD1/8dpwD/8APX/x2gCSim7ZO0g/75pNkn/P&#10;Uf8AfFAD6Kbsk/56D/vmjbL/AM9B/wB8f/XoAfRTdsn/AD0H/fP/ANek2yf89F/75/8Ar0AOpDTd&#10;sv8Az0X/AL4/+vSFZf8Anon/AHx/9egBTSUwrN/z0T/vg/403E/9+P8A74P+NAEtKKgxP/fj/wC+&#10;D/jTv32PvR5/3T/jQBOKUVAPP7vH/wB8n/Gnjzv70f8A3yf8aAJaWoP9I7NF+Kn/ABo/0nPWH/vk&#10;/wCNAE9JUP8ApOesOPof8aU/aOxh/EGgCSmmo/8ASvWD8mpP9J7+R+tADzTTTf8ASO4i/WkPnekf&#10;5mgBTSUz9/3EX5mk/fdxF/30f8KAJBRUf77+7F/30f8AClzN/dj/AO+j/hQBIKQ0z99/dj/76P8A&#10;hRmb+7F/30f8KAHGmkUmZ/7kX/fZ/wAKaTN/ci/77P8AhQApFNIoJm7pH/30f8KafN/uR/8AfR/w&#10;oAXFNIpMy/3U/wC+j/hR+8/up/30f8KAEpDQfM7In/fR/wAKaTJ/dT/vo/4UAGOaaaUmXqUT/vo/&#10;4UwmXPCJ/wB9H/CgANMPNBMv/PNP++z/AIUwmX/nmn/fZ/woAGqM04mX/nmmP98/4UwmX/nmn/fZ&#10;/wAKAGmoiOaefN/55p/32f8ACo287PEaf9/P/rUAb4FPUUgp4oAeKdTRTxQAopaSloAWkopKAFpt&#10;LRQAlNp1NoASkxS0YoASinUlADaKXFJQA2inUhoAaaSlNJQAxnC9aqXOoxQRsQkkjgZCIhJJ7D8a&#10;uHpzWF4i1OKw0+WPzgksylEweQSOCT2oA4jxN4k0LUmWG+sLz+2oma3Fpblt7qeSGIxlM9iR0NeV&#10;X+oyeU9ja6nLPYKcoWU8ZA+Vx7enPNWNS1q4hvZA9wj3MY2PIi/fx79SKwrm6muj5jFVOOcd6AJL&#10;rVJZL0tdQ/ZsRCPbbr5ecdyOnJrPW8IG1mO3GAOuPSkYlj8xDEcVCwZcjG3JyRQA4TsjA/NnOeDi&#10;vS/CnxM8RDVdLspLtHsxIsckcqjlCQPvdRgdK8vJKjn60qSMpDKdpHQ+lAH01rHxT0jStQurFba5&#10;nlgk8nzFKiMyZwVJzkAeuOxrd0LxbpPiKBWsbqMzbAz25Yb489iBXypBqVxBcvcibdK5y7MAdx98&#10;9afbatNaljbyPCXBBaNiCQeo46CgD6/MvvUZnr5lsvH3iC0iiij1OfyonLrubcWJI4JPJHsa9F0X&#10;4s2t7KItQtWtyR99PmGfU+1AHqnnA96aZhWXb3sVym+KQOvqDU4f3oAvrMM1YSSspX96nSUjvQBq&#10;CSnrJVBJvWpRJ3oA0FfNPBqksvvUyyUAWaKjDginZoAdRSZozQAU00uaaTQAhppNBNMJoAXNGaZu&#10;pN1AEwNOzUIanbqAJc0ZqPdS5oAkzS5qPNLmgB+aaaTNFAAaaaU000AIabTqbQAUtNpaAFooooAQ&#10;0hpaSgBDTTTqTFADMUmKcaMUAMppFPxTTigBlNNPNMNADDTD0qQimGgCM80w1JTTQBE1RmpWFRkU&#10;AbQqQVCsg/uyf98GniQf3ZP++DQBMKfUIkH9yT/vg07zB/df/vg0ASUtMEg/uyf98Gl3jP3X/wC+&#10;DQA+io/MH91/++D/AIUvmD+7J/3wf8KAHUUzzB/df/vg/wCFHmL/AHX/AO+G/wAKAHU00nmD+6//&#10;AHw3+FHmL/df/vg/4UALiim+Yvo//fB/wo8xfR/++D/hQA7vRTfMX0f/AL4P+FHmL6N/3waAFoNJ&#10;vX/a/wC+TTfMT/a/75NADqQim+anv/3yaPMX1P8A3yaACmmlLr7/AJGml19/yNAFa+vIbC1kuZ22&#10;xoMk4z+Q9a8G8darq91rL3PmyWIClUhVwzD/AHgO/wDLNe5X0S3LR7hlEbdgr1NeI+N7W1j1Cdri&#10;IiQtuQAkFmPfGfSgDze4uJfmZtuX5LY5J9apGZ2OC344q1dlmY4Tao9qq4IUAc5GeKAGknPJprOT&#10;3NTpA8hwF+pqVdOkP8DEewoAoHLd6dtOePStJdLkIwVOfTGMio5bFkDHoB2J5oAqxlE6jcakLccq&#10;CB6CoWXDfSgMcHqM9vWgCUbSvGcdxUkUhUBt3TofSoVySQc5PJpfmX5h09MUAe6fDfU7q+0pluYo&#10;hsA2SRH7y9ACOx45rvFbivB/hpqC2XiRDJdmKGVGRkY/K5PT6HNe1rfW46zIPxoA0geKerVni+tv&#10;+e8f51KL+1/5+I/++qAL4ciniU1ni/tf+fiP/vql+32v/PxH/wB9UAaize9WEmOaxBqFqP8Al5i/&#10;76qVNStc/wDHzH/30KAN5ZamWT3rGi1C2P8Ay3j/AO+qtJeQf89k/wC+qANIPS7qoi7h/wCeqf8A&#10;fVOF1Fj/AFqf99UAWy3FNLVX+0R4++v5037Qn98fnQBOWqMtVWS+gT70qjHvVb+04D92RSPc4oA0&#10;S9N3Vnf2nbkf65B7ZpF1S1dzGJ494GSu4Z/KgDUDe9ODVnC9i7yL+dSrdRH/AJaL/wB9UAXg1OzV&#10;RbiL/non/fQqQTx/89F/OgCyDS5qATR/89F/76FOE0f/AD0T/voUATZozUXmx/8APRf++qXzU/vr&#10;+dAEmaSmean99fzo8xP76/nQAtJSb0/vr+dJvX+8v50ALS03ev8AeH50b0/vL+dAD6KbvT++v50u&#10;9f7w/OgBaSk3p/fX86Ten99fzoAWko3r/eH50m5c/eH50AFJ3pdy/wB4fnSbl/vD86AENNpSy/3h&#10;+dIWXH3h+dADD0phqQlf7w/OmEr6j86AGGmGnkr6j86YzD1H50AMNMIp5I9R+dMJHqPzoAYaYetS&#10;EjuR+dMJGeo/OgDXU1ItRLUooAdThTacKAHUUlLQAtJ3opaACiiigApKWkoAKSnUlABQaXFFADaS&#10;nGkoASkp1IaAGGmmn0hFAFWdzHGxA6dc18++Npn1rxBPNGhxwCyqQNqjrn/Oa+hJoElGGXNcp4i8&#10;OW99GzXSRLbowdmDMpZRnIOP50AfNs8R3M6oxiBO07SAcd+asaZok9wu8pgP09a6HWoLafWbOyt5&#10;HMRkAZmYlAhIzjPsMV20emwxtG0YGzGBj0oA4618LlI1BXJHtV1NCIbhDx2rsViRAckVnXGrWUM2&#10;wXMRYdQpzQBgTacsS/dwe4xXOalbOC20jaR0xXZ3lyk4zE4YY7VgXMYbcTQBwdxFsPeq44Na+qKi&#10;v15/nWSWxQAuSBk05HPY9KYfve2KTPJI4oAswXEkVwHjJVgc8ete8eBPEkuuaPtnDefb4R2znd6H&#10;8a8DQbmAzivYfhrpYTTRfJerKsjZaMLgoR2zn0oA9KVz6mpRIfU1VU1KpoAsBz6ml3H1NQhqXPvQ&#10;BJuOOtKHIPWod1IGoA0I5PerSvxWbE9WlfigC15tHm1UaYDqaqz30ccbMZAFA5JPSgC7cXoTgHOB&#10;XF+J/iDp+hSLbljPdSZ2xxkHb9ff2rJ1zx1ZJaXsdrct5qI3l4HVvb+deF+YxEhlG+VmLbyxJznJ&#10;oA9PvPiHes8ktxtTLkR2o4IXsSwJ59qon4jaqTst2+8dzCTkD6GvO2ldjliSTQHbvQB6O3j3Vr4r&#10;AbpLVM/eXG7/AArVsvGTyyxyXd6jmIkqsUW0E9NxPU15KJj7VNFdScKJGVfY4oA9zt/GsUjcspX1&#10;B/n6VtWniuGZtqKTz9RXgdpPOT+7k9lbOK6Gy1CSJV8vztwOSCMY/HoaAPebfVI5V3DA9eKvR3SN&#10;6V49Y69dhU320vlk/Mc5bn/PTFd/Z3Z8tQcg470AdakqnsPyqZSp7D8qw7a43Y5rTikoAugL/dH5&#10;UuF/uj8qiVs1JmgBcL/dH5UuB/dH5U3NLQAu1fQflSbV/uj8qWigBNo/uj8qNi/3R+VOooAQIn91&#10;fypdq/3R+VLRQA3Yv91fypNi/wB0flT6SgBuxP7i/lSbFH8I/Kn0lADdq/3R+VJsX+6Pyp1FAEZR&#10;f7o/Kk2L/dH5U80hoAjKr/dH5UwovdR+VS00igCEovPyj8qYUX+6PyqUimmgCEonUqv5UwxoeqL+&#10;VTHpTDQBC0Sf3F/KmGNP7i/lUxphoA0xUoqNaeDQA6njpTKdQA4UtJS0AFLRRQAdqAKKWgBKKWig&#10;BMcUUuKWgBKKWkoASkp1JQAlNNONJQAmKaRTqSgCMiqOq6bFqthJZzlhHIMHacVoEU0igDyTxB4K&#10;svD9hJqU6yXI83yY4UDMiI3TIALZ4A61i6Nf2kbraQSOoOSsL5yv0zzivXPEiGXRnhBIMjquR9c/&#10;0rz99D8pXcF3kP3WJzj6UAc/qVz5qyQSGR40OWC5G70BrPtNQeC3YJ4dlWLpuZFGfzOa3H8tZYzc&#10;JJC5Pllyvyv6ZrWtdChnGSnTqAeKAOMG6TdKunNCfUsBVWZpHBDLt9q7jVbaO2g8sKB6Vxd4ACxA&#10;6UAchq0J84jgkdMUlvpkcixoFDyscHPRf/r1du08yZSexqzEGt7hLyMKoCgKO7N3J9AKAMDUrNbU&#10;gEbTuKMp6gjn8sYrPI/GrWsX51HVpZy+5c4GOnp/SqoOevb0oAfGF3AtnaDyF64r1/4ZWN5YQ3oN&#10;zBPp8hDRNE2SH75HY46j2rx5M9VJ4PpXs/w1ttTtNOuI763MdvII5rdych8jt7Yx9OmKAO+U1KDg&#10;VXU1Ip4oAmDUpbios0E0APL0qtUPOalQUAWIzVPU9dtNKX9/IAx6D9evTsanklEMZc84HSvOPEjX&#10;F7FKLweSWbHmIcjb6fXnrQBHqPxdjS6aO1g/dAcO3es29+JcV9avCVWNj02g4B7HP1xxXB6rZwW8&#10;8ipOG25437iTWPn1H0oAtTXk5LlpCxduT61Wy3c4rV0rRpdQ+Z2KoenHJrVm0W0tmSERb5H4VR8z&#10;H/CgDkwSTmne+a2r/RHiXesDIB1wQaxXUoenNADsZpM7etN3Z4odgBz2oAmjndT8jEfStTTtduLS&#10;Qbz5qDgK3+NYoGRwcUm8pwe1AHo9h41tmKiaExsG3Bi2eR713Gk+I7S7RQkyk/WvBQwbHNaWn3Ul&#10;vKrQuVbOCN2AaAPo+1vRx0xW1b3amvGPD/iGdTFFcB/mYjPYV6DYX4mQOhPoQe1AHbxTBhxVgNmu&#10;ftbk8ZNakU3TmgC/mlzUStmpAaAHUtNFLQAtLSUooAWiiigApKWkoAKO1FFACUlLRQA2mnpTjR2o&#10;AYelNNSECmGgCM9ajNS8d6jNAEbUypSKYetAEZqM1N/Km8YoAvhGxxKR+ApwjbH+ub/vkf4UCnig&#10;BoRv+ezf98j/AAp4jf8A57N/3yP8KWnCgBojf/nu3/fI/wAKd5b/APPZv++R/hThTqAGbH/57N/3&#10;yKPLf/ns3/fIp9LQAzy3/wCezf8AfIpuyT/nsf8AvkVNSUAR7H/57H/vkUux/wDnsf8AvkU+loAj&#10;2v8A89T/AN8ija//AD1P/fIqSkNADNj/APPU/wDfIo2Sf89T/wB8ipKSgCMpJ/z1P/fIpNr/APPQ&#10;/wDfIqSkoAj2v/z1P/fIpNj/APPU/wDfIqSigCIpJ/z2/wDHBTdkn/PY/wDfAqakoAh2Sf8APb/x&#10;wU0pJ/z2/wDHBU9NNAGbqdpNPYSBGMki/Oq7cZx2rza1vJ73Tr6EXUsMkMpUsFzsB6AV61XEeIdL&#10;i0jXYNditFngmJjuYC2FZiDtJ9s+ooA4o2mnQqv2y7luZA24+fMzZP0Jx+FaC+ILZOEniyP9oDNO&#10;GqXd1cyvY+D7a3hVAFkeAu8pyDuHA4wCPxqpqz3LSypNpGnWRDtsUwbnU5BwRnB/Ed6AKup3pn5z&#10;wR61zl38wz371qTjyrZE44z0GAPwrIuW6igDInTnIqKa8jfQNRt7gorIi/ZiBhyxcZH0xuz+FWp8&#10;Y61mSJH5kbSLmISKWHqAeRQBzvlkfw47U8ISGIwQo55rvb/whe+KdSkvPDeniPSWfarNIuwNnBIw&#10;c4/DitK6+FFxbW0ISbzyrbmUHnGVyPfv0oA8702wv768SLT4HlnzlUQdf/rV9AaRbX0OkWiXk6rc&#10;iJfNCoCA2Oe9Z3hXwomiRSSyJGJmclAi42DHTqf510uKAIRHN/z8/wDkMf40/ZP/AM/X/kIf406l&#10;z70AKqT/APPyP+/Q/wAaf5cv/PwP+/Y/xpoal3GgBwilz/x8D/v2P8amCSqMmcH/ALZ//XqFX5pz&#10;S4GScUAc/wCLdbbRdGmuWbc4HyKPlye1eLaxq1/qMvn3scqRH/VxsSVBx1ruvEAk8Qax9nlkY2cM&#10;5BKgYGOMD1J9TVXVdPEkf7xAwAJO4ZNAHmbZPHWixgNzfxW+SBI4B+lat9BbxSsRHEig42q3X1qv&#10;paW76nvlcxwxK0jFTzgds0Aeg6dBaRw+XHtOwY4Pes+9ULIfshxcSsFMhXOxe+Kn0yWGyia5vbcW&#10;tiq7tv8AFjOMkf0pZ3mnujJbCBLIgMrlD5j5/ICgB0Ph23kIkxLK2OXlYkn8OgrC1vQFR2KKVb07&#10;V0dvrEtsFjN0d4HJJBzTL64N4hZ8bsZyOhoA8wlRopSjAg5phGT061taxZ/P5qjg1k7BtBJzmgBq&#10;D+6e9Oddwz+lMzzg1IOtADE4OKu2r848zZ6VUGD+NTW5hDjzlYpnkqeRQB3mgFpo1dTl4xtPy/54&#10;rvNL8xSCz7WYd0/+vXn3hfNvfNBC4eGVRJDKc8+q/hkV6JbcKvOcd6AOmszJgfvV/wC+P/r1tW4c&#10;4/eL/wB8/wD16wLBwcVvW56UAX0EnaQf98//AF6nAf8AvD/vmokPFTA8UAKA/wDfH/fNOG7B+YZ+&#10;lIKWgBQGx94flRh/7w/KlpaAG4k7OP8AvmjbL/z0X/vn/wCvT6WgBmJP76/98/8A16MP/fH/AHzT&#10;6SgCPbL/AH1/75/+vRtl/vr/AN8//XqSjvQBHtk/vr/3z/8AXpNsv99f++f/AK9SUUAR7Zf+ei/9&#10;8/8A16aVlPO9P++f/r1NTTQBCUn/AOeif98f/XpCs3/PRP8Avj/69TfWkoArMs3/AD0T/vj/AOvT&#10;Ck2P9Yn/AHx/9erDUw8igCuVn7yJ/wB8f/XphWX/AJ6J/wB8f/XqwaaRx0oAgKTYwJE/74P+NM2T&#10;H/lon/fH/wBepzmkxmgC+KeOtMFOFAD+9PFRinigBwpaQUtAC0CgClxQAtJS0UAFJSmkoAWjvR2o&#10;oADSUppDQAlNp1JQAlFFFADaKWkoASkqC4nKp+7GWPSsUzSTHeJd6Z5kzkN1zjB6gjvQBuNLGvVx&#10;+HNVbgpdxPAUDIw5z2xyD+dVBIjrsfkDv3+v6UwSmC7RZCDu5Vs/e/8Ar0AcpqGo6jE72SBAiNtA&#10;JJA+grAurdkXLszOe5rudZ0Ge8uvPs3jyw+ZXbGfcGuT1/R9Vs2iE7xLHLkCSM7sEY4PTGf6UAcn&#10;qNwgXylOWHXHrWLJJlsE5PoK2rnRJQpKPnPU1Ti00RPyNxoAyZInk7YFVbiDCbcV0ksKqGwMVjTr&#10;liPzoAyrO3uYrpmtriWHzOGMblc/XHWt+wtdXF3ElrPMZ5XCIdx5J9agjUReWDwVG9vx/wDrYr1X&#10;wfoUsUSajdxlHZf3MbLgqD/Efr2FAGtDprxRoplYyKoVm/vHucU5raTzAv5kjpW4IwFz/n/CoFUS&#10;jK4PcnOMelAGRJbyxDLLkeoOahzWxJh1/drlccOx46Ht19PTrVP7LncJEAbqCr5z+GOv86AKW7He&#10;m+bipZ7VkXfG29fbqKou2KALYnAqvd3KtBJHuxuBGR2qnJIc4BrPmmAYkk8DuaAMiRvJ1aQxpHGC&#10;M7P4c9iB61ieIr2QW/MoBHp2q9qeoLCZHLYYjHA5rg9YvpZZSFIw3p1xQBl3UxZ2AGccZJqG3nNt&#10;KsmMj+Ieo7imtjPSmNzQB7Iltb3GhLccMhUMCevrmprSXT9M8LnW9Qsxfy3EjQ2dmzERkAcuxHoc&#10;iuI8M+IS9iNNmbBQYTn7y/8A1q6qyvIV0e40m7jaW2dy8DLj92W6/ryKALNj4httRh8q78P6ekGO&#10;DApUoDjPJPJ44rLvHgklJtYBDDnCKCTn35rXg0+1trNY4422jk55Zj71laiRGC2NoHagDnb+MGLa&#10;a5ZxslZSeAa6fULlPKA6segrnngkbc5HPWgCmevanAjGfWkdS4JHWkjztJoADywqRTkemKiX7+ep&#10;pchWJz160Aauk6o+lzNMIzKB91d5XafWvYNG1CPULCG5iPDqCRnkH0NeM6bHHdTpbuwjWVgDJjkV&#10;6N4W0WbS9RnaS4eVdu1cLtXk5OR3NAHoVjNtcZNdLayhgDXI256YrorA/IOaAOhibIqYGqUDcVaB&#10;oAmBpwqIGng0ASA04VH1FPBoAcKWkFLQAUlLRQAlFLRQAlFLRQA2kPTNO7U2gBKafSnfWmmgBh60&#10;w4p55pp4FAEZ6U0j1px6U1jmgBhGelN6cZp9NIGaALQlT+9+lO82P+9+lPH1qQfWgCPzY/736U4T&#10;R/3v0qQZ9adzQAwSx/3v0NKJov736U/n1NPGfWgCHz4gcbuT7GnedHn736Gpcn1paAIhNH/e/Sk8&#10;2P8AvfoampT9aAIPNT+9+lHmpnr+lS80d6AGeYvr+lHmL6/pT6DQAzcPX9KQuvXP6VJTc0AR+anr&#10;+hpPMT1/Q1ITSUAM8xPX9KDIvr+lPpDQBH5qev6Ux3zwOlPkcjiq7tgZ9KAKs+4wKqnaCcE85xz0&#10;I6H3qjKzMWGDnOBn0Gf/AK1XHbYXXA9fqDVZ49+WhIDdQjn5SeMfT8KAIQN7tjo3H5/T/eFLPG81&#10;zahGXbbOWkyTnkHge/PftUgDQRyEIwbeUTcP/Hvpg/pSogRQAfcnufc0AWoHBLR9xyv0qLVdOj1S&#10;we2dtrHlHAyVbsf8+9NLbHSU5GDg/jVsyoIgzOoUnG4nj0oA8w1CwudLdkvYGEYOBKBlG+h/oeaz&#10;Jkj3Aocg+lewuoYEcEHgg1Rl0mwkOXsLZieTmJee/wDjQB4vfbYg+8hR7nFUbHRtR1idhp9lLcAf&#10;eYDCj2LHgV7mNH01JN66faAj+LyVyP096ueWcAcBR27CgDiPDXgCHTJVvdUkS6vPvLGozGh9efvH&#10;9K7YR9Sce5NO+VBknGKJQduDwx4wP4fegCGY/umI4J4X+VNjhAtlXYMBhgDJPH3e3Xp7U58GVQP4&#10;RnGf8+9SR4OVPKkYNAFZkx06Dpx1P+cfnVZ/lAywyORntjv+GCauSYQkE/c5PGQPQ4574qpOoiLG&#10;VwmQe/pgfqM0AZ17KYpQy8LJk464Pcf1rOustt5564qxdObqeJFXEMOW56k56GqMrF3Zyc54FAFN&#10;3UZ4b/vg/wCFZd/IMjbuyeg2GtdyG6nBrNuVY5IxuHHNAHn+uzeZdRo0kiREkscHI9q5W6Xa24Zw&#10;emc13WpaQ0lxJPICwDblTf3+noK5PWLZopySowMcigDGYZbr2phXjO7PNSlT1AphwAfWgCMFkcOh&#10;IYHII6g11mi6+wtw10yjDbSw457ZFcr1GB+NJyFZc8GgD2Gz1+1toS8jKxxxk1zWq6zLqdy0dvGf&#10;mPRR1/wFcvpEkkxNuXPAyoz2rrtKthExXYFLd/WgDKbT5EkVpjucnnHarLWKYYqOCOK6C90/ZDvI&#10;zVC2AaN/Y8UAcLfwG2u2UcK3PFUyW6du1dD4gty2JEHKnmufGGIz+RoAVOv86Ugdh3zQOv4cU8L8&#10;pPXHbGaAJLdgsg3Z9iOx9a9b8O3by6bAJSTIEAY7Tz715HETDIjSKQuRn1xXsHh2EvYLN837w5w2&#10;AQO2ce1AHQQOBj73/fJroNPmBUfe/wC+DWJbQsxwR071v2URUUAbEEg/2v8Avk1cWQHs3/fJqlBx&#10;VxTQBIJB6N/3yakDj0b/AL5NRg1IKAHBv97/AL5NPDf73/fJpgqQUAOD/wC9/wB8mnbx6N/3yaQU&#10;6gBN49G/75NG8ejf98mnUvagBmR7/lS7h6H8jS0UAN3j0b8jRuB7N/3yadRQA3cPf8qQsMd/ypxp&#10;DQAzcMd/yNN3D0b/AL5NSUlAEJYY4Df98moyw9G/75NTGmEUARFx6N/3yaZvGejf98mpT0phoAj3&#10;Dnhv++TTS49G/wC+TUhzTelAGgtSCmCpBQAopwpBTqAAdacKBSigBaKMUtABSUtFACUGlpO9ACUU&#10;tJQAlJSmkoAQ0lFFABTWIHJpScDJqs8vf8hQAkrHOfeq7tximlj/ABHtzUTt17igBHBYbh95eg9R&#10;6UKu4Ajv04pUOT15H6U8ALJgDg/MPagCHLPOwJDxqNoU46/X1/xpxjHVMsB+JFEa5TLdTzn0zUgB&#10;6jr1oAgkXfAwHNMuCDpkhbeIx85x19QOQf5VO/7u7VVB2yqSQBwCPw4/GiIBIJVX1KigBXkX7Ta/&#10;PgSKcLxg8Z/ziiORJLqS3Mg8wLuC5HA6fXtTH84WUTRuoIZA5ZmGcHB6AmpDuOo8FVRoyoGeSw6n&#10;p6e9ACRSLIj8ksrFTzx6VBJcwf2bJdecpVeC24YB6euPzNPtt6S3imKHZuwiRnknHORgYz9T17Ug&#10;81NJjJMTvtCrlvlBJwOcevtQAsm0w28bSZ3Mo3DALnr/AE96WQD7YVxkIMg+56/yqRtz3duFIBVW&#10;3EHr04FNz80rcEDgge3egCNcEsfU449v8mlfbGMuxGeigZJojciIFMFmJw3oB1/GmP8AIx5+c8bj&#10;2/zxQBBczMd0saJGSQsjquXK845x09u2TWZcZyecn1zWkdrN5ePkYYC4wAvf+n5VnIAskiswPkEh&#10;h6Ht/OgCrOoiQQj778nHYf5/U1QmXH06Dmp2mLyM7cFz09u3+femldxI/HFAFQR5I9qzrqEiRgp5&#10;BrYl/dR5yNx4XI61mOASwbhz8wY9/UUAc/qTJFaSyyMQqKWJArgNQM2oOzRW7RRAAlpVK5+ntXpu&#10;o6f9shZBIyZBDbcfMPSuW1exhXT9j7zFCv3QTkgDpQB57KducEHBxmowvfPvT2JkZmKhRnhR2o7d&#10;OlADAjNwFyaels7HkqM+ppU3difwqTzZlx8+Mf3ulAGhp9uLS4t5zIGVn2MAp4B75r0C1tlMKyL1&#10;BrzV71nCx+YXVfujGADXYeHvESSxC3nYJMOMHo30oA6aZhLbMp64rBiUrNN6VseaGz6Gs2ddiuRk&#10;ZoAw7/Dq+emawWithb4Z0Ewc9QScf0rd1AKliXZguW+XJ6muVknAkZNu7JOWB70ASGCIc7/l9VOc&#10;VJbSy2zMYpIsd9461VwHXilPXnrQB02neI7aB1N5ZwSMDwyDp+ea7fSfFOjzYhhnihI6RuNn5dq8&#10;iqcqCoyOooA+g7a9RSMqRW7Z3sbYHFeNeBvEM0k/9lXcpf5S0DMeRjqufpyK9Et5SjAg0AdxC6kZ&#10;FWVNYVhc71HNbMTbhQBaBqQVCtSjrQBItSCoxUgoAeKfTBThQAopaSloAKKKSgAopaKAEpDS0GgB&#10;pppp5ppoAjNMNSGo2oAY1MqQ0ygBhpuKkNMNAGiBTxUQR8f60/8AfIpwR/8Anqf++RQBKKdUYR/+&#10;ep/75FO2v/z0P/fIoAeKUU3a398/kKcFP98/kKAFzS0m0/3j+Qpdp/vH8qAFopNp/vH8qNp/vn8h&#10;QAUlG1v75/IUm0/3z+QoAU0ho2n++fyFNIP94/kKACkNGD/eNJg/3j+lABS0mP8AaNMclVzuNAEc&#10;74H0qu7BR9KJpAqe7EAVVuJgzbAenU0AN3krnueRVd3wQR26Cnu4wc/5/wA/0qjc3AQHJ/z/AJ/l&#10;QBOZwDkHBFWbW8S6BXpLHyR6iuZmnaVvvlR7Yp1q0kVwkqSPlTk8DkflQB15UMMrk98D+lIvUnsO&#10;pqSPkYH1FMkAd2RRhv4j6+gzQAwfM28jrwPYdqIl23Ui8BSA2P0P8qcBz3Ht6UHi5X/aXbQBVWJI&#10;7GSNICI0dmEaZBPOQevrzT5URr60fyXaQKx3AsAnHfHH50HCrfJ5xxuwzHbhBtHpj9acw3S2cyyY&#10;U/NjAO75aAG2+0yXm9JV5BZ3DYY45254wPaoCkcenWsZjnVNyMEBctuz3/iwOvPp6VZXc63ZSRfM&#10;B3DK5CHHGRnn9KaElKWMZkQlGUyPtI3fKegzx+tADm8sahIUJLxRg43HAyfTp2+tM4+ynGfnbqfc&#10;9aepkhkuslGXhUABznGTn86YF2QW6E54B478UAO2/usJgMOVHQf5NVncEccZHGB29h+XNWm6HGc+&#10;lUrqVbZ2ZDudyAABwp96AGM6Wq+a43SZyqDnJ7VjajMYbVmYgS3L5b2FWJ5ucZ3SMcZNc5r940kp&#10;jjY/KNikdvU0AFvcia6KhvlX3rVUIqszNnH8I6muNsoHtphJGxX1966HT75Hby5CFc8AnoaAJpQZ&#10;nJIxg8L6D/P/AOuoWtxMuD7YOeh/z3rSeIAdKYYhjn+Wc/5/X60AYskK5CkEMP1rlPHNldQWEs1o&#10;MrIu98dQv8WK9Ceya5UADaezZrL1SzLWnlSbd8eeD0Ze+P8ACgDwGD94rDuKfFbzS8pGSPXoK0NT&#10;sV0bxEyFN1uW3hf9k9qmvZY42Ds+1ZBlVjPb8KAKVvptw06r8gD/AO1T7zTFhMSNcKWYHPHQinRX&#10;tss8ZEDPg/xGn6jqAliGy3RVSTcKAKf2FflP2hMkcj0q1Hptw/7xGRtuG3buoqD+0XK7TDGatwaq&#10;VgUtbRttPrQB0+jXbSQLG/3lH51euUaZAi9WOK5K01JvtbIEEY6qAePcV0Y1RBYyTL95ELc+oFAH&#10;M3umvc3TMLtWUsQAzcKPQVmrZwiSXIdwrFQwGAat3WssbfaLeMPj73pWatxMIwA5A9hQBo29hBJC&#10;zFJR82BgGpbrT7dJSBFMcgHJqpb3tylowWXA3dNoou766kkUtMc7ccACgB72sCgAQyZPqf8A69aE&#10;9nZqFQxSRBU3FutYJuJy4Pmtmr8V7cyTSEybgSM7vagC7owl067j1Ap+8jbEaHvn1/CvWbO4S4hj&#10;miYNG6hlIryC9vkWF/KcvNIQS/ZceldN8P75JoZ9NlkkDxHzIgJCMqeo/P8AnQB6tps22Taa6a1f&#10;tXCW0SLIG3zf9/W/xrrbJEKqd0n/AH8b/GgDcSpRVNIU/vSf99n/ABqYQJ/ek/7+H/GgCyBUiiqw&#10;gT+9J/32f8akFunrJ/38b/GgCyKeKri3T1f/AL+N/jT/ALOnq/8A32f8aAJqWofIT1f/AL7P+NH2&#10;aP1f/v4f8aAJaKj+zx/7f/fZ/wAaPs8f+3/32aAJaSo/IT/a/wC+zR5CD+9/30aAJKKj8hP9r/vo&#10;0eUgHf8A76NAD+1NNJ5a+/5mkKL7/maAENMNLsX3/M03YPf86AGmm0pQe/503Yvv+dACGmnrSmNT&#10;6/maYY19/wDvo0Aagp60gpwoAWnCkFKKAFpaSnUAFFFLQAlLRRQAlBoNN70ALTTSmm0AFNpaSgBK&#10;gnbG0CpjUci5Ge4oAoycuG6+h9KzXfaWI55yR0IrTmG0AD7p6Vn3RRGxvxwRjrQBnXF8iL7n1/z/&#10;AJxWPNcPK5yePTNWr9y4IRXIPJz8orPA5zQBYt4zLIFHNbttYAAcVmaWUE2G79K6aEDbQBYjBWJC&#10;OoFOAwuc9eTRH9z6U5hxQBBOwWJpufkGWAHUUuT50eD1U/0ptxkxmJSQXGCR1A9aCAssXfAwM/Sg&#10;CLLoLxTFGegRQ3LHb344z+NLtfzbJjChAHJyP3Y284/+tTCUZL0SGRSoy7cjnH8J+npQGRZtPiaV&#10;x8u2MEk7/l5LHHX64oANkaxXsqWo+diZAgUGYbeMnv8AjUjRRyXFofIzLEhZCR/qzjH4HBI4qJ2S&#10;G0vG+0kRmQ7ndhiPAHA44/HNWCpS8Eiudoj5TAwScc560AQ5DWtyfLk3F9oBU/McDoPSnyAefHHx&#10;lV4H+foaRFIgiLOCzSHJC4/i+tQySFruXBAO3b757Y/WgAlm3Fo4eB0aT+g96zLl44lkjYcOcHPr&#10;7+9TGYKgUEAjgj39Pp71iX8/mTFnb92mCxA/ID36igCH7UYzO7feiGAfUnpWDKN7gtWjdsxPI2tK&#10;fMZR29BVeGEyyDA+tAEPlbY2JFV2XitS/jEcQArOPSgDS0vU2MqWtxlgxwjdwfQ1vbFTPyM7eh4r&#10;inADA5I56jtXoluhMceX3rtBVyM54oAp/Zrib7zLEDwcc9ayNbt4jZt5bO8sbDJro5YsjmRseo7V&#10;QmVPJmjjj5KE/iP/AKx/SgDw3xciDXrWNiv7xCmG6A9q5m+hii2BCQw4ZD2Pt7VqeNWJ16OJjyke&#10;T9cmsgFbieNZZiPl5JoAijwJFPvVicAxyD8asJZWwIP72THoDW59jgaMiKyHzICC5H/16AOPVuMV&#10;ajw1o3qDVoQspH7iLg4PP/1qvWqLuZXt4GDjHXofyoAzlCgq2RwRVn7QVtriLP3wAPzrcjTfBsMN&#10;uiuhUgn/AOtXK6RC/wDa0kDqJFjDAqW49KAK9wcufQHFM6KODj6VuzxBV+W3ij/eZyTUMkyFkBuI&#10;gB1wP/r0AUbdSbYjaTlvSkuVbzFwjdPSuis7mIWU3+kw5JOMj/69R6jcIWjxcQnAPQf/AF6AOZYM&#10;D90/lTWLeY6HIx1FbEk8fe4i544XNZXlvPdyMpGCScn0oAlBB2Key1oaDLJYatBfFxHHE3zZ/iU9&#10;RT9OtUVY3EYkYn7zdPwqrPeIl3MQokYMRn+EY9KAPb4JAyhlbKkAgjuK6fS5g0YHpXm/gvUm1Hw/&#10;C0jAywsYmx7dP0xXc6VLiXGetAHXRnIFTqap27ZQVbWgCYGpF6VEKkWgCUGnjpTB1p4oAdS9qQUv&#10;agAoopaAEoNFLQA2kpaSgBB1pDS0hoAYaaafTTQAwim4p5ppoAYRTDUhphoA01p4FQrNHnqf++T/&#10;AIVJ50fq3/fB/wAKAHgUopnmp6t/3w3+FKJU9W/74b/CgB9LTPNT/a/74P8AhS+an+1/3wf8KAH0&#10;tR+an+1/3wf8KXzU/wBr/vg/4UAOopnmp/tf98H/AAo81P8Aa/74P+FADqb3o81P9r/vk03zE/2v&#10;++TQA49KbSGVP9r/AL5NJ5qf7X/fJoAU0lNMq9g//fJpPNXP3X/75NACmkpDIv8Adf8A75pvmr/d&#10;f/vmgCndpkqgJHzbsj2qjNHjLKoHetOf5yCoYHociqboD15oAwrqHOVzn0/z/npWVIm1wuOtdHLH&#10;uHQeh9/f/PrWVdW56oPzFAFOLKOCOoNdNY3AkjHP1rm5B5R6Mx7hRU9rfNDJ/qpcd+B/jQB18fQ1&#10;L2X15qjY3QuBwrDj+IVcJw5OM7RgD3oAjK/vWJpkoH7tj2YVOOck8k0yZMwOO2CaAICHkkn24Bxl&#10;Afb19qSMzYtY2KFgmJGXIBJHYf41I6gszKmXMYDMByQOcZ/H9ahEcchsZGhYSopdA3VCVxg44zig&#10;BculvMsiKf3mFAbqoxknPTvUjFluJi0eQI/vcc+g9fX86j2rLbMrGVT5wTOSp6jOD6fSnOys1wfN&#10;xIFB28fL1AoAYAFa2URqFCggAABeOfxz/Ws8yZeYk/x/0FXGk/0mCEuT5cfBIALcdf8A9VZCvu89&#10;idqLIck9BQBHPl5t6Z2H/WHpt/2uaxyft14qRqRCG4A/i9TVvc15NsXKW+cgf89O2TUsFutpdQ8f&#10;IzYU/wBKAMbUP+P2X0U4FWtNgG3JHUcVWvPnvpQB1ate0TyolOMYoAytV4wPeso9K0taYpIAqljn&#10;oMD+dZJkf/ni3/fQ/wAaAFCrJPGjHCs4Un8a9FjQRoqIMKowBXA6bG1zqttE0RCl8sSQeBzXoIBU&#10;AegxQBFITsPAz6Z+lY93MyO7E9EY/pWrMcBtvpx9f84rj/FOpxaZo17eO2AiBQPUnt/KgDxzxS0U&#10;/i2VS4KDajsOxxz+tY7Rta3CvGQ5Qn8qqtI89007E+ZI5cn3JzVy5vJGWOQou5RsYjuKAHNqFy3I&#10;cL9FqxDd3MiR7p5DjK43cVmg+lX7O3uJEbZC7bWB+7QBSlBEr5J6mkXhwfert1p94J3JgI78kVEL&#10;C5I+6o+rUASHcCyrIVwNwqmwaO5Z1YruGcg4rci0m4fyXZ4xkckk/wCFR6jo7QWpkFxG7IcbR1Io&#10;AyXLMqhmJ+ppm3mro0+4cL9wfLnk0f2bJnmWMUARwAfZm9zTbsDzFA7CtSDRpTaowmj+Zhxz61Uv&#10;NPkW4K+YhwO2aAM/HzCmQzbVOFyx7ntV+KyXf+8lz7IMmsxARIQAeDQBdjmkfAd2wDwM8VAvr6mr&#10;NrZzSgt9xCdu5qkS1iHZ5SPQYFAHUfDm+Meo3VmT8sqBwPcf/Wr1exfbMprxzQ7pdMuhcMUgjXBb&#10;1Iz0r1iymdjG6iMqcEHeeR+VAHdWjZFX1rJsmkIX5U6f3j/hWkpk/up/30f8KALCnipVNV1MnpH/&#10;AN9H/CpVMvpH/wB9H/CgCwDUgqAGX0j/AO+j/hTwZfSP/vo/4UATUd6jzL6R/wDfR/wpf3uekf8A&#10;30f8KAJO1LUeZvSL/vo/4UmZ/SL/AL6P+FAEtFRZuPSH8z/hRmf0i/M0ASU000+b/sfrTT5v/TP9&#10;aAHUhphMv+x+tNJl/wBj9aAJKaeDTMy/9M/1pCZf9j8jQA8000wmb1j/ACNNPnY6x/kaAHGmHrTT&#10;53rH+Rpp83PWP8jQBpJUtRrUooABTqBRQAtFFFABRRRQAhooNFACdqSnU2gBKKWkoAQ0lKaSgBCK&#10;aadSGgBmKrSx9SOD+lWqYwBFAGWSsi5jQnrkH9RVK4hds8+4xWts8t2Xt1FQyxb32DgMODigDnXt&#10;9iFxkkH5vpUeMVtNGqMXUcDiRP6isy4gNvMVx+7blD7UAXNHuCt2kZPDcCugAyjeuc1ylodt7CR/&#10;fH8661fu/iaAGKTkj8qcxGxgB0BzTD1wh+U55/woIAgIHA6CgBrnbuYS7f3QDAkYGf4j+VRkESwS&#10;LJ8gTcwAB38YHP49qklLATrsVgRheevrn6U0nZcuWQYWP7wx36D17GgBhWTy48smTIQxxxjOTjmo&#10;5vMMdy+0EBtwXd94Y4zxx+tJGPLW0UQsoLdFUYU8k5xxUdwyxwXTqWCs53NknGBgcf4UAR3Moa8U&#10;LgeXEd+D39K5zc1zaxp/yzd2ds8Z5PFbd5hLzCHO+Elvas7T4vNtAjDgsce3NAEkcIMy4A44A7/5&#10;9vSn3bDzobZTna4d29+wq03+iQSMw5AG1uxP+NZYY/aYs8ktk/WgDJCF7+Tvh81tMoWErg9MdKow&#10;x41Sdcchq0pvlj5xQBzOqyB5FI6Gs/vVm9OZiPQnFV+1AGt4bh36hJJ2RP512B649RWL4cszDaNM&#10;4GZTn8O1bB9f5UAVbo7IzggY6f5/KvHfivqOEtdJRiN376UDv6Z/z2r1m/mRQxkOI0Us2O4Hb+n4&#10;182eJ9Xl1bxJe3jPuVpCEz2UcDFAGdb2zSzKkZBJ7E4p80EsSMJEIAbafTNMhuGjcPtBIP0q9dXa&#10;uTJF5iscbkY7gfxoAtW8gEMRMkK5Qdev86t2l5CHkV70LleiAf8A1650kSYcdD7VJa4+0DPcEUAb&#10;t/e2ZaNvPnfK89R/hWa97a9o5T9T/wDXqC4A8mI9+lVuKANePVIBEo+zElT3Iq1JqxkSRFs4VWRM&#10;E81goP3bEdjV1XYRRjI289qAIkvolwGgLbRj71Kb9Acrapg9if8A61UHwJ5B6tS5FAGz/aiCGFBZ&#10;pwM9Rz+lUpL9JJGcWyjJ9aVVHmLk8bapbHd9saMST2FAFoX0oUlFRB7CqKlkk3tnBPap3R0TlGGf&#10;9moSTg4U8EbqANaLUIoki2xbio5LnvVWa9nkkYhtoJ6KKhjBZeBk5p0kcnmkCNs/7tACxkvL85LZ&#10;BHJzXr3gm+a+8PWrOcyRExN/wHp+mK8ptLCaSTLlYlHVmNei+AESC3vIYnd0EwOWHGcdvyoA9gsD&#10;8q/StVKyNO5RPpWqtAEwqVaiFSrQBKtSCoxUgoAdTqaOlOoAKWkpaACkpaKAEph608im96AGGm80&#10;89aaaAG80lOptADaQ0EfNml7UAMNRmntTCOaANBDUw6VAlTLQA6lFJSigBaWkpaACikooADSUtJQ&#10;AU2l70lAB2pKWkoAKSlpKAGmm0+mmgBpFNNPNMNAEbjIqBlzx0wcg+9WSKiYe1AFWRcHeo+YcMvq&#10;KztRe2trCSW6lWK2UbhIx4U+lS6vrFvpMSvKd075EcQ6v/8AWrzXW5b3WZDNdOdgOVhQnYn4dz7m&#10;gDv/AA5svdt6g3RbcxsR1z3royDt29B3rD8IQpB4VsRFzlSzezEnNbu/nHtzQA3GRtH1FBOQgx1N&#10;OGAdxPFR5/eLweAXxQBC5V42UmQbpdueQffB9Ka0qGW4DOQyIGI/u9cUrEvBEySRndJjcBkEbsnH&#10;PtikZnf7Q3G0YZR+fWgBkbbVs42l3EjG58ZckH0wKhuZJIra4RiCWciPauMAAdamiMm21VwnmAfO&#10;VOQCQemetVLgK9pfQzwjbnaNzAiTI54/oaAIJUaO+bcSTNGSPwpmlRZtwTwoJzVnY32xGcfK0e1P&#10;bjpUVn/x5omODI27Hfnp+NABcEzHc/8AqwPlU+nr/hWRK3lXMZDZTcBn+6fQ1q3zhY2HTHTsP8is&#10;wJjTZnI+Z2ATPtQA6KP/AImlwfoaffSBYWx6dKsRxbZjIf8AlonJ/wA/WsvV5NqFR1zigDAuPmlz&#10;nqKZtLEKuSTwAO9OuXVSpZgO3JxV3Q41nu/NBDBOBg55oA66zQpaRLjBAwafK2wZ9B0zUiY8sHsB&#10;VW6cKE3fxnp7UAcV441IwaY9nCxFxcKSxHGF7f414DLG8b7WQg46EV634gvVvb+5naVDliB8w6Dp&#10;Xmcs0ck4KykD0cdKAKIzjkH8qn3Lu64471aEqJyJ4z7GrU91bnDSTRbSv9zNAGfZ2L3FlJMHRVjk&#10;xzVy00v/AElN1zGoP+FV7K+ijjmQQJLuPDMMYp8eqeU6uLWPcDyaAL9zpluLYZvVJV/4QKqjT7UH&#10;mSRvoP8A61TTa3dGNkEcQU/MMA/41SbVbp/7g+goA0LextDHKohmbjI6/wD1q07O2jNvCy2KA5xl&#10;yPT8a5qPULvfjziARzgCpEnuJIcGeU4PA3mgCbU7cRatJ+5jXIDYHTp9KagVmVWSA5PQ1Qu8tMpJ&#10;PK9zmoAAGBPrQB0M62scxzDEML3k4rNaWGJtyy8t2TooqFFUFvpxVZvuHHpQBce9WVx+9ICjAyKt&#10;2EKvbXErYcM+OPYVgqea6XTNsel4OMlicUAZlvMEuXLuY1VuABmrM99E828ySHI7LiqkiuZWdkwh&#10;PBUcVXyC2aANNdQSLJiVmc8AueBXoXw/S4ewuLuc/LPNiMYxwOCfzry+L5jgDNer+Bb1ZNCtonVk&#10;eJzGRtPPOc/rQB6xp4+RfpWklZtjLH5Q5P8A3ya0FlT1/Q0ATgVMo6VXWVPU/kalEyD+9/3yaALC&#10;ipBVcSp/tf8AfJqQTp6P/wB8N/hQBMKcKhEy+j/98H/CnCZc42Sf9+z/AIUAS0VH5o/uyf8AfBpf&#10;NH9yT/vg0APpKZ5o/uSf9+zQZf8ApnL/AN+zQA+kpnm/9M5v+/Zppl4/1cv/AHwaAHGmmmmX/pnL&#10;/wB8GmGX/plL/wB8UAPpDUZm/wCmU3/fFJ53/TGb/vigCQ0hqMzf9MZv++f/AK9N844/1E3/AHyP&#10;8aAHmozTTMf+eE3/AHyP8ajMzf8APCb8h/jQBpJCv9+X/vs1MIV/vyf99mmJUwoATyV/vy/9/DTh&#10;Cv8Aek/77NOBozQAnlL/AHn/AO+zS+Wvq3/fRp1FADdg/wBr/vo0bF9/++jTqSgBDGvv/wB9Gm+W&#10;vv8A99Gn0lADfLX3/wC+jSeWvofzNPpO9ADfLT0P5mk8tPQ/madSGgBNien6mk2J/d/U06igBhjT&#10;+7+tJ5af3f1p9JQBGY0/uimmNP7oqQ000ARlE/uj8qY0af3F/KpDTSaAM7UdMtdRtXgmjX5h8rgf&#10;Mh7EGuBl06e0v2srwbCo3CUDKsvqP8K9LYVmavYC+tVwuZYXEsQz1ZTnFAFPQLC60ZJEmlUQyHd5&#10;GM7T67vX2rfBVxlTzjvUBMd3DHcpna6hgD2zTZN4KMh5U8j1FAFnjOW5x600OfMaT1+VRTPNIXDc&#10;Go5gps2iYBgwwfp3oAUhla2AiVgTnOcbOMk0yRVIuHWLhsbsYBcAetPyVu0RkO0IcEdAPT61CzbY&#10;bhgZAhY7upIGOw/woAcNpNmWRg6jOCehx0ODioHSOeK8SRnDLyxwQQSOx/wqc7S9qQzBid2BxnA7&#10;5pFCyyXALgNw5H93jigCIfM9puLEBQFJ5ycck/571Ugby5bmLHG/P51P5jfZ7RGYHGCXxjJqjeSe&#10;VqMqjq6g8d+tAEdwC8oUnKuQAf6Go5MSTCNR8kYwPc1KodCUH+ubkn+6P8anjthHjyxnuVJ/kaAJ&#10;JVCWqSYPyjBHt3/SuX1iTM+3NdbhXtJF56YI7iuHvJPMuPpxQBitfRSzTqWTZD95ieAfSuk8JT2l&#10;5aebbyK2ThgBgr+H9a8jsxLdalcRPI3kpcSBV7fePOP610v9qnSnRrVykyfddTyKAPZSRtwegGTX&#10;KeIdUKQsEP72UFV/2U7n8f5VnaP46TVYja3MTrMgzJNEuUf2/wBkmql5LJeTPNJ95ug9B2FAHPXs&#10;YMbccnvXl0i4lYHsSK9ja080EV5tqWlIl9cAJKuyVgxBBHWgDDOMcU51BBzySKuNZW6rlpJff5f/&#10;AK1WDYp5CMI2Rdud0jdfwoAx7bjcOhJqQsOtW9MWOSeUnyl8sZBfoalM1vuyzQg/7MeaAK6FpEj2&#10;qSehwM1C6tG5VlKkHoRityyvLbbIpu9oxkfJjn8qfdXUBlVlu433KCd60AYMWTKAATnjgVet7G5m&#10;WZVgc4GRkY/nV1ZwJEY3ECrnkj/9dWI9Qto5JN92zZH8A/wFAGTf6ddRvEWjA3AgfMDVf+z5yOSg&#10;/Gr+oX9vLbxFHnLI3JJPTGKz1vEA5t1P40AWoNPZtpaaMA8VB9ijDEPODjrtqaDUVEbqtsgPUZqC&#10;a/k80lFRc9gKAIL2BYVWRVAD8DnkVox3H2TRYV5LOMj8ayyDKh3nJYnJq3f7nkigiOFRRgetAD47&#10;mOKEKspEh6qw4pgijf5gkf8A331qpMjo+JFIPoaZ3x0oA2vtEVpZsoaNHf8A55jJA+tei/DnadGW&#10;RWchrhslvbAryhInlIjjRndsBVUZJPpXt3g/Sn07SrK0ZQJEXdJ/vE5NAHo9sf3S/Sra1TtsiNQa&#10;uLQBMtSqTUS1ItAEoPNSrUS1ItAD6dTRTqAClpKWgApKWkoAKaad3ppoAbTD1p5phoAbSUppKAE7&#10;UhpaTtQA01ETUjdKiJ5oA0EqVTUCmpUNAEtLTaWgB1Lmm0ZoAWikozQAppM0maKAFpKKSgAooooA&#10;KSiigBKSikzQAhptONMNADWplPNRmgBDUbU81GxoAWGIRQqmTjJb6ZOcVE77ELfxMcAV57418Yr4&#10;Y8d6AZZpDaeRILuJGJwrkAMR04xn8678ssu2RSGjCBlIOQc9DQApI37RjIHzE1HkiIszELnjnrTQ&#10;W8v/AG5T+QqUFS/A+SIcfWgBdxMwMhAyMcjoKiVx5E6iXcGY5ZsfKMVZUAhVYAlvmaongO1jEQNw&#10;xg9qAGnObZwQNxGR17UozLNMOmQDj0+tQPujiQuv3SBn29ak3+ZcOIwVLJgHvQBTuJwtlHGFAdnw&#10;COgwaqvk6nNIQWaKMYGO5NTyBRYmMqPN3EDB6c9aUx7dSDcfOmM+tADbaPY7FjlzyT9atRxlpOD0&#10;/pSPHzlOMfw/4U9ZgsPoz8DjpQBBeTBJJmBAVkwB6kd64T702fVq6i6laa72KPlAKg++K5soEYd+&#10;aAPMPMay1CeKOMmUzOFVRk9TWzZ+H5rpxNqTlVznyVPJ/wB49voK2l06C0v7mVEHmySFmc8nnsPQ&#10;VbQUAEEMcEKxQxrHGvRVGAKmK8U5F4p+3IoAktY1615/8Q9DjsZl1e3m2G5cJJFk8tj7w/LmvRbd&#10;CBzXA/Et2ub21tom+aCMsyk4B3f14oA8/a6nZNplJHuBTpZnnRFd2YAdCSaT7JOf4P1FWXsZobVJ&#10;X2AHoM8mgCpAgQHP97FNwMn61etbSOS1maSbYwPAI55pwsrXH+vkP0X/AOtQBWh2eUM925qOUhpm&#10;weO1bNrp9m9tISLhiDxhT/hRe6daxuoSCYZXPJoAwyAOasKSJASMZqZ9PU/cMq/7y5q4thbmOORp&#10;2yD82EIoAynU/Z5NxyB2zVYY2100mn2WJlVJnJXI4PXFZcKfu12xogA5ZutAFW3tp5lYpGxwM5p8&#10;9ncRlWaFhuHbmr0N1BFLtknZgwwRGP8AP86ZcXUOzakMjFDwWPagCrFZtgvM/lp6d6q/aQZGZgRj&#10;oD1qyb1jjbEgx0J5qrcnzMytjeTg8daAJ47lHH7xnH61at0SWVVQxyZPQjFZceADU8a4+Y8E/pQB&#10;23h3Rxda3DN5Ajjtm80svRj/AAj+tev6NbkDce5rg/AdlMNDhMiYadjIvPO3tmvULGHy4xxQBpRj&#10;irCdaroDVlAaAJhUi9KjUVKBQA8VIKjFSCgBwp1NFLmgB1Gabn3oyM9RQA6jNN3D1H50ZHqKAFpp&#10;pdw9RTSw9R+dACGmmgsPUfnTC6/3h+dAC02kLL/eH50m9fUfnQA6mnpSF1/vL+dNLr/eH50ADVEa&#10;c0qDq6/99VAZos/62P8A77FAF9Xf/nn/AOPCpVd/+ef/AI8KjWpFoAlDP/c/8epdz/3B/wB9UgPF&#10;OzQAZb+6P++qXLf3R/31/wDWozRQAZb+6v8A31/9ajLf3V/76/8ArUtJmgBMt/dX/vr/AOtRlv7q&#10;/wDfX/1qKWgAy3ov/fX/ANaky3oPzpaKAEy/ov50fP6L+dLRQA35/wDZo+f/AGadRQAz5/8AZ/I0&#10;3D+q/kakppoAjPm9jH+IP+NRnzf70ef90/41OelRmgCE+d/ej/75P+NRsJ/78f8A3wf8anPSmHmg&#10;CHE/eSP/AL4P+NRv5uOHT/vk/wCNTHio3NAHzt8Wrpp/HE8ZuRMIYUjI2bRGcZKj165z7+1U/D/x&#10;O8R+HrdLNZo7yyQALBdAttX0VgQR+tTfFMf8V7qHGeIz/wCOCuIOPSgD3jSvjRoF7OBqNtc6c+3A&#10;YjzYwfqvI/Ku40vWtK1iONdO1G2ulPzN5UgJ/EdR+Ir5NNEbyQSrLDI8ci8q6MQw+hFAH2KGJVm7&#10;u21fpTncYfHQDaK+aNH+KPivR3jBvxfQJ/yyu138f733v1rudK+ONnKVj1fSZYPmyZLZ96/kcH+d&#10;AHrUj7RLz0AWmNtXeQoBAAyOK5Kz+JHhPURtTWYoWZwcXIMXH1bj9a6GK7hu0ke2mimUsMGJw38q&#10;AJZUjxKvOAM9c8mkY5uI93JERJPp0okP/HwcegpcZn+kX+FADEZn8liQN5NQzOWw/PEu0n2qwo2r&#10;an/aP9arTnEE3tKDQBSkURszY5E4zWDejy8f7zD8j/8AXrX1a7t7CK6mu547eEOrb5WCjj6153f+&#10;PNPv9dg07TQ00csrBrgjaBnptzyeR1oA17oB7pmVzggdMelCIf8Ano/6f4UxBVlBQA9Izj/WP+n+&#10;FTLF/wBNH/T/AAoQcVYRMsPrQA+GA4/1kn/jv+FedfErT7izu4dTilLQXGI5EcA4YDj8CP5V6rFF&#10;wK4/4nWbzeEneNSTFPG5A9M4/rQB499rj4DW65/2TTjcy5Z/lUhcAAdPpUcVlcyTACIk9eDS3cM0&#10;EILoy7zgEjGaAH21/PFbSIFUljksaDqFyf4lH0WoYvuFcjgf0qMMKANSHUbsWpAlxluyiory+u2l&#10;G6dvu1FECbbgN970pLpH80fI/T+6aAGm7uP+ezVai1G7W1C+aSAeMgVQKv8A3G/KrUUEzWuVhc89&#10;dpoAtf2peM33z8wx2rIySzBiTgnrWmthdkKfsznIzVL7LM0jHZtGTkscUARDg59KtFhnd0Ujmj7P&#10;bRpuln3H0TpUburKCsfCDGCc0ARrHvOA4UVZu7KOG0WVZwx4yMYqEXkyjChB9FqWa7lubFbd9pAO&#10;7gc0ARW0UTYLoSD02+ta2maN/aOq21qrlkkO6Xj7iDr+fSsm3t5dm+I85wOea73wDZvKJtScsVP7&#10;pN3c/wAR/p+dAHouj6dCACFYKMKoDnAH5100VrEAOG/77b/GsvTwEhUDtWzEcigCVLWHP3W/77P+&#10;NTpZ2/dD/wB9H/GmJVhKAFWztv8AnkPzNSraW3/PJf1py1IKAEW1tx0iWnraW45EKflThTxQAggh&#10;/wCeSflS+RCRzEh/CnA0uaAI/s1v/wA8I/8AvkUv2eD/AJ4x/wDfIp+aM0AM8iH/AJ4x/wDfApfK&#10;iHSKP/vkUuaUGgBPLj/55p/3yKaUT+4n/fIp5ppoAYUT+4v/AHzTSkf9xP8AvkU+mmgBm1f7q/lS&#10;bV/uj8qdSUAN2rj7o/KmkD0H5U402gBjBfQflURC56D8qkNRnrQBeWpVqEHipB0oAlBp2ajFPFAD&#10;qdTaM0AOpKSg0AFLSUUALRSZooAdRSCloAWkoooADTTS0lADTUZqQ1G3WgBhphp7VGaAGN1qJ6la&#10;oXPFAHzh8T23+PdSzzgoPyQVxRFdj8SST471bd/z1GPptFccaAGkU3mnGkNADc0ZoNMIoAk4PWpI&#10;Z5LaQSW8skLjo0bFT+YqqH+YA/hVggqxBXBBwQe1AHR2Hj7xVp6hYdbuHQcbJwJB/wCPA1u2/wAY&#10;vFMP+s+wznoWe3wSP+AkV5/RQB6I/wAZvEbKAttpybfu4iY4/wDHqx7/AOJniu/RkOorbo3UW8Sp&#10;+uM1yRpKAJbq7ub6Xzbu5muJP78rlj+Zp2mS+Rq1rKP4JlP61WpY2xIp9CDQB7enWrSDIFVYOUU+&#10;oBq5HQBYjHFWoh84qslW7cfvBQBqwr8tU9W06LU9NubKYfJOhQ+3ofzrQgXih160AfPB8rTr25tr&#10;gXEM0TmNlOcjB/lWVqV6s91iMs8cY2purovH4DeN9Ryh4KDr1+UVgRogtJx5Y3DkE9aANWzyLRgD&#10;b9CNx+lQhiP+WkA/z9aygm2M/Qk1AAMUAdZbzKLLm6gHz9PxHvVe+ukM6/6XFwvYf/XrDjH7kfX+&#10;tMuAPN/CgDVa6j/5/I/y/wDr1bW+t0slU3g65wq1zdTn/j3jHHNAHQrqVnxi7lUhMcr/APWrHlvY&#10;YI0aOEuxySznuTUTniTg8CqrkyLGAOnYUAJJJJPJ5kh+gHQVKgLDKcg8EAVLBZFjmUEf9M1+8fr6&#10;VpQP5IaIGGBCOM8/4UAZLWdwGx5TY6gnika3mjhZmjYAd607y6tyqt5zyNjDBeKl0lJb+4FrbpIG&#10;mIXcxyAO5/AUAJoGkPruqQxsWW3jTdMy9l7L9TXrdrAkUaRxqEjQBVUDAA9BVPTdNttNtxBbRhR1&#10;ZscufU+9aSjFAGxZHgVrwNWPZkYFakPWgDTTkVOlVYzxVlDQBYWpVqFTUq0ASA8U/NRinD0oAfml&#10;zTQeKM0AOzRmm5pCaAHZozTM0ZoAfmkzTc0maAFJ5pCaQmkzxQAhoopM0AIaaaUnimk0ANaoieae&#10;1RnrQBbE0X/PWP8A77FPFxAOPPi/77FIqJj7i/8AfNPCpn7i/lQAC6tx/wAvEP8A38FKL21/5+Yf&#10;+/gp4Veyj8qeAPQflQBF9utf+fmH/vsUovbX/n4i/wC+hU3alz70AQ/a7f8A57J+dH2qA9JV/Op8&#10;n1NJuPqaAIftUHTzVpftEX98VLuPqaMn1oAj+0RY+9+hoEyH+In8DUmT60ozQA0Sp6n/AL5NHmr/&#10;ALX/AHwf8Kfk0UAN8xfR/wDvhv8ACl8wekn/AH7b/CnUUAM3j+6//fDf4Um/2f8A74P+FSU00ARs&#10;4/uv/wB8H/Coy4/uv/3wf8KmNMbpQBAZB/dk/wC+DUbP/sv/AN8mpzUZoAhL/wCy/wD3zUEknH3J&#10;P++atGoZOlAHzd8TRjx5qRwRuKNg/wC6K4w13vxaj8vx1cH/AJ6QRv8Apj+lcEaAG0lKaQ0AJTDT&#10;jTW6UAMwd6kddwxVhmJkYt94sSabZp5uo2seM7pkH6ipbpPLvrhMfdkYfrQAyg0gooAKbS0lACU+&#10;3Qy3EUYHLuFH4mmVqeHLf7T4jsI8ZHmhj9F5/pQB61GZVAAh6cffFWkabtB/4+KjQZ5q1HigCRGm&#10;P/LAf9/BV21M5f8A1C/9/P8A61QR81o2S96ANCDz8cwp/wB/P/rU8iYn/VJ/33/9ap4lwtSBc0Ae&#10;B/FWCSHxiZGTZ5tuhGD1xxXFROdzgknK9zX0B8Q9MtbywszcW6ShZGALDlcjseo6V5i+j2EDnyrZ&#10;AQec8/zoA5oWxmgAjIVio4Y4zUf9mXP+x+daVzD5UrDsOg9Krggfwg/WgB8Gj3LW6NujGW9T6/So&#10;7vSZluMGWPoPWrCXOxFj8iPAOckmmTTpI2/yIxxQBSOnYPzToPwq5Hp9uYod12DkdFHNVzMC2Vgj&#10;9Kkk1S5jijjQRqQcL8vJNAFi4sbNYpmN509cdKkmFtYxbEQpvXKov33HqT2Heqcl1dXEbRSzZVvv&#10;KqBc00AD/e6Ek8mgBMynjd5a9wh5P1NQmGMNnaSfUnNTs3NRnA/CgBmB6V13geNjfTuuAFiI5Gep&#10;H+Fclgmu78BxAQXkvfKL/M0Adaqzdnj/AO+D/jUyrP8A89I/++D/AI0i1MtAFyz87OPMT/vg/wCN&#10;a0Xm/wDPRf8Avj/69Y9u2GrXgbIFAGhF5pH+sX/vj/69WlWf/nuo/wC2f/16pwtzV5DQBIizd7j/&#10;AMhipwkn/Pb/AMcFRrUwoAAkuf8Aj4P/AHwKkEcn/Pdv++RQKeDQA3y5P+e7f98j/CjypO9w/wD3&#10;yv8AhT80E0AM8t/+ez/kP8KQo3/PZ/yH+FPzSZoAZsb/AJ6v+n+FLsP/AD1f9P8AClzRmgBuw/8A&#10;PWT9P8KPL/6ayfmP8KXNFADPL/6ayfmP8KPK/wCmsv8A31T6SgCMwDOfOm/77pwjAH35D9Wp1GaA&#10;GbBj7zfnTSg9W/On000ARMo9W/OojCuesn/fxv8AGp2qM0AXlp4qNTxUgoAkFOFRinigB4ozzRRQ&#10;AtJRmigApaSigBaKSloAWlptLQAtLSUUAFIaWm0AIajNPNMagBhqNqeajagBp61C/epDUT96APCP&#10;jRbmPxTZzjpNZgf98sR/WvM2r1743Q/vtFnx1SVM/ip/rXkJ60ANNNNKaSgBDTDTjTTQBf0CHz/E&#10;FghGQJQx+g5/pT9bi8nXb1Dx+9LD8ef61d8Fweb4hD9oonb+n9af4wgMWumTtLGrD8OP6UAYQooo&#10;oASmmnUlADe1df4AtfM1S4uiOIYtoPux/wAAa5Hqa9J8BWnk6G85HM8xI+g4/wAaAOujFWEFQoKs&#10;IKALEXStazXgVlxjkVtWa9KANJBhRUgFIo4FSqtAGB4wtTcaBIw+9Cwf8Oh/nXkJ8wrMzdVODx1F&#10;e5avAZ9Ju4h1aJgPyrx2ytXuoL0cFogWIHpgUAczqCbirgfKw4NZfO7+ZrcuP3tjJGGy9u4I91NY&#10;jnDGgBCOM+hppGeKcTxgc1G2eQfyoAY0gQ4AyfSqpDNPGTyxcdOwqcjGSelQwk/alf1OBQBpNhWb&#10;I79aj/i/Gppfv7aixzzgc0ADY7dajI7etPY9x+VRk4NAB1GOua9J8HRKmghlH35CT+GBXmyYLivW&#10;tDgEGjWke3B8sMfqeaANJalFRjrTxQBYiOGFa1u1Y6HmtO3bgUAacZq7E1Z0Zq5C3NAF5TUyniqy&#10;Hip1xQBKpqRTxUQp4NAEmaM0zNGaAHE0maTNJmgBSaQGkzSZoAdS54pmaWgB3aim55pRQAUUUUAI&#10;etNNPNMNADDUZqU0w0AWlNPFV1DY/wBdIPwX/CnBW/57y/kn/wATQBaBpwquFb/nvL+Sf/E08K3/&#10;AD2k/Jf8KALGaWoNpP8Ay1f9P8KXyz/z2l/Mf4UATUVCIj/z1l/76o8v/prL/wB9mgCaioPK/wCm&#10;sv8A32aXyv8AppL/AN/DQBNRUPlD+/L/AN/DS+Uv9+T/AL+H/GgCeiofKXH3pP8Avs/40vkp6v8A&#10;99n/ABoAmpKj8lP9r/vs/wCNJ5Efo3/fZ/xoAlpKi8iP+6f++jTfJj/u/wDjxoAkNMNMMEX9z9TU&#10;Zhi/uCgCQ1GaYYYsfcFMMUf9xfyoAcajemmOPP8Aq1/Ko2jj/wCeaf8AfIoA8v8AjXDu0LTJsf6u&#10;5dfzX/61eInrXv8A8WbVZPA8sqooMM8b8DtnH9a+fzQA00hpx602gBtNNOprUAdn8O7ffcajOQML&#10;GiAk9ySf6U3x1H+/s5QQflZD+Bz/AFrZ+G1qP7Bvp2X/AFlwFBI9FH+NVfH0AWztnC4xKRn6igDg&#10;6XNIKKADtTTS0lAAK9f8OLHb+HrCIugIhBIyOp5/rXkABPA6nivb7WIQ20MWPuIq/kKALKyxf89E&#10;/wC+hU6TRd5U/wC+hUaip46ALEM0O4fvU/Ot20lhwD5i/nWPbD5xW/ajigC0s8P/AD1X86nWeHH+&#10;sFMj61aUcUAVXngYEFwQRg8GuE0HQW0rW71pUH2V8qpP8Q+lehOKqyCgDwrV7VbPXp7XyyIzuQHH&#10;3u44rl7gYbkcjg17rrvhq21W+iu3keNkILhQPnx057V5T400ldI1ho05ikUSIcY69R+dAHNe2Ka/&#10;IpaYTxigCKTpjtUS/wCvjH+0KlamQjddRjH8QoA0pM7yTzg1Eepp8pJY5656VGevQ80AMJph6U9h&#10;36UygCeyiM13HGBy7BfzOK9iUiIBBFJtUYHA6D8a8x8KW32rxJZJ1Ak3sPYAn+gr1ho8HNAEIk/6&#10;ZSfkP8aeHP8Azzf9P8aMU4UAOWQ5/wBW/wD47/jWhbykj/Vv/wCO/wCNZ4q7b9KANNJTj/Vv/wCO&#10;/wCNWo5WB/1T/mv+NU4jxVmM0AX45mP/ACyf81/xqdZW/wCeTf8AfQqrE3AqyDQBKJX/AOeR/wC+&#10;hS+dL/zwz/wMUgNOBoAXzpf+eA/7+f8A1qPOn/54L/38/wDrUopc8UAN8ybP+pT/AL+f/WpDLP2h&#10;jP8A20/+tT80UAQmS57Qxf8Af0//ABNAkuc/NFEPpIf8KkooAZvuOyRf99n/AApd9x/di/76P+FO&#10;paAEDT+kX5n/AAoBut54t9vbls/yp4p1ADP9I7mL8M0p8/HBi/I1JRQBF+/7tH/3yf8AGkPmf30/&#10;75P+NSnpUZNAEZ8z++n/AHwf8aYfM/vr/wB8f/XqQ1ESc0AWVNSg1Ap4qQUASg0/NRA08UASg07N&#10;RA07NAD88UU0GloAXNAptGaAH0tNzQDQA/NLmm0UAOzRSUUAGaaaKaaAENMNOJqNjQA01GaeTUZo&#10;AaajansajY0Acz45tDfeCdYhVdzfZmdR7r839K+ZTX1nexC5sriA9JYnQj6givk6WMxyNGeqkr+V&#10;ADKbS0lADTTWpxpjUAew/D+38rwbAS2fNlkkHGMc4/pWb8QYv+JJG2Ok6/yNdJ4PtzD4L0sEfeh3&#10;fmSayvHkO7wxO2PuSI360AeTd6KO9FACUlLTaALelwG51azgAz5k6D9a9sXrXlHgyDz/ABNbEjiI&#10;NIfwHH6mvV1oAmWrCc1AtTJQBftB81b1vwtYdkOlbkP3RQBdiq0OBVaKrGeKAGtUEgqc1C/SgChM&#10;teb/ABLsHksra8UZWJjG/tnkfyr0yVeDXOeKLH7f4fvoMEnyyy49V5H8qAPBmGajc8VNIuGxnioW&#10;/OgCFgKfZLuuweygk01ulS2C/NM/91aAJWwW/Gkbj0oHJpD6E/hQBGx5600Up60g7UAeg/DbTg89&#10;7qDL/q0EKH3bk/oP1rvXSsrwLpzWPhWAyAB7hjMfofu/oBW5IuKAKLJimYq0y1ARQAwVcgPAqp3q&#10;zAaANKI1YQ4NVITVlTQBciaraniqEZq2jcUAWVNPBqBWqQGgCXNLmowacDQA+ikpaAE70UtFACUo&#10;oxS4oAUUopBThQAueKSikzzQAHpUZNOJqImgBCajLc0M1RlqALSsKlBrMSe4/wCfYf8Af0VMs1z/&#10;AM8E/GX/AOtQBoA08GqKy3P/ADyhH1lP/wATUoe5/wCecH/f1v8A4mgC4DTgaqB7nH3IP+/rf/E0&#10;u+5/uwf9/G/+JoAt5ozVXfc+kH/fTf4Ubrn0g/NqALWaB0qruuvWD8m/xpd1z3MP/fLf40AWs0ua&#10;qZuccNB/3w3/AMVRm7z/AKyD/v23/wAVQBcBpc1TH2v/AJ6wf9+j/wDFUf6V/wA94v8Av0f/AIqg&#10;C5RkVV23WP8Aj4j/AO/X/wBejZc/8/Kj/tl/9egCxmkzVby7n/n7H/fof40nlXP/AD+flEtAExpp&#10;qExT97xv+/a1GYpv+fuT/vhf8KAJjUZNRGKX/n7l/wC+V/wqPyX/AOfqb8l/woAmJqJzUZhb/n6n&#10;/wDHf/iajaE/8/M/5r/8TQA4n5h9a+WNbg+z63fQ427LiRcemGNfUDQkH/j4n/Nf8K+avF0aw+L9&#10;XjXot0+MnPfP9aAMI9aQ06mmgBpqNuhp5OKjbofpQB9DaDGF8JaSq5IFpH1GP4fSsjxfEJPDGoA9&#10;ow35EV0WnJ/xItPyzE/ZY+dx/uisHxUn/FNalgtkQnufUUAeJ96KWT7596SgBKSlNJQB2Hw8jVtV&#10;vJD95IABx6nn+VekKD6Vwvw8gVrG/kYdZVUc46D/AOvXarbw/wBz9TQBbUH0qRc+lVlt4R/APzqR&#10;baH/AJ5rQBs2QOBwa2o+g4rAsrS3wP3KflWxHaW3H7iP/vmgDUiNS7h61SjtLXH/AB7xf98ipRa2&#10;o/5d4f8AvgUAWC49R+dRsy5+8Pzpv2e3x/qIv++BTTbW3/PtD/37FAEUjp/fX86oTPH3dPf5hV17&#10;a3/594f+/Y/wqpLbQYOIIv8Av2KAPAtftUstbvLeP/VxzMq/TNZBGTXa/EPTzb+IRJGAFuEDgKMY&#10;xwf5VxMjfNsT8TQBE/XAqaz/ANVMfUgVEQAMDk96nsz8s0WB/ezQAuOc8UjZx0FPpp+7nB47igCD&#10;PNSWsX2i7iizt3uq5PbJxURPJq/oJdvEFgsaRuxuEO2VgqnBzyaAPerZoIbeOFHULGgReewGKSWW&#10;L++KniY+ppZelAGa00X9/wDQ1C00WfvH/vk/4Vcc81E9AFI3EQPVv+/bf4VLDdRZ6v8A9+2/wpzG&#10;nRtg0AW4rmP/AG/+/bf4VZF1H6Sf9+m/wqGI1aB4oAelyn92X/v23+FWUu0/55zf9+mqFGqxG1AD&#10;xdr/AM8p/wDv0akF2P8Anjcf9+jTQ1SK9AALzH/Lvc/9+zThenta3X/fv/69ODVIrUAMF2x/5dLr&#10;/vgf404XLH/l1uB9VH+NSBqcGoAjFw+f+Paf8h/jTvOk7Ws3/jv+NSA07NAEHnS5/wCPWX81/wAa&#10;eJJP+feT/vpf8afnmjNACb5P+eDf99L/AI0B5P8Angw/4Ev+NO3UbqAGl5f+eJ/77FMLy/8APH/x&#10;8VJuqNmoAYZJv+eH/kQVG0k3/PAf9/P/AK1SFqjZqAImkm/54r/39/8ArVEXmz/qU/7+/wD2NSM1&#10;RFqAJFepleiigCQNTw5oooAeHp2+iigBQ9Lv4oooAXzKXfRRQAobml8yiigBQ/NG73oooAXfRu5o&#10;ooAN1JuoooAaWqMtRRQAwtTGaiigCMtUbNRRQBGx5r5q8ayJJ401l423KbpucY6AA/rmiigDAppo&#10;ooAjamN90/SiigD6Vsxs0izT+7bxj/x0Vh+I4WudB1CFSAzwtjPtz/SiigDw6T79NzRRQAlB6UUU&#10;Aeg/DuaP+zryAMfMWUORjsRgc/ga7VTRRQBKDUqmiigDVsj0rXQ0UUAW424qTdRRQAuaQtRRQBGx&#10;qtL0oooA8r+J9tdR3Fte71Nsy+SB3VuSfz/pXm53YIGOaKKAInBHtTrc7JR3LDaPxoooAsk4/Co9&#10;x2kUUUARHIzQsskEqTRHEkbBkPoR0oooA+hdNna4sbaZj80kKOfqQCasSGiigCo55qFjRRQBA7U6&#10;NvmoooAvRGrStRRQBKrVMrUUUASh6erUUUASh+1SBqKKAHhqeGoooAeGpd+aKKADdRuoooAXdSF6&#10;KKAGF+aY0lFFADC+RUTPRRQBEz1CZKKKAP/ZUEsBAi0AFAAGAAgAAAAhAIoVP5gMAQAAFQIAABMA&#10;AAAAAAAAAAAAAAAAAAAAAFtDb250ZW50X1R5cGVzXS54bWxQSwECLQAUAAYACAAAACEAOP0h/9YA&#10;AACUAQAACwAAAAAAAAAAAAAAAAA9AQAAX3JlbHMvLnJlbHNQSwECLQAUAAYACAAAACEA1Y6VkHUD&#10;AABLBwAADgAAAAAAAAAAAAAAAAA8AgAAZHJzL2Uyb0RvYy54bWxQSwECLQAUAAYACAAAACEAWGCz&#10;G7oAAAAiAQAAGQAAAAAAAAAAAAAAAADdBQAAZHJzL19yZWxzL2Uyb0RvYy54bWwucmVsc1BLAQIt&#10;ABQABgAIAAAAIQBTDk8b3AAAAAYBAAAPAAAAAAAAAAAAAAAAAM4GAABkcnMvZG93bnJldi54bWxQ&#10;SwECLQAKAAAAAAAAACEA2EU5RGVnAABlZwAAFQAAAAAAAAAAAAAAAADXBwAAZHJzL21lZGlhL2lt&#10;YWdlMS5qcGVnUEsFBgAAAAAGAAYAfQEAAG9vAAAAAA==&#10;" stroked="f" strokeweight="1pt">
              <v:fill r:id="rId2" o:title="" recolor="t" rotate="t" type="frame"/>
              <v:path arrowok="t"/>
              <o:lock v:ext="edit" aspectratio="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ED2" w:rsidRDefault="008F767C" w:rsidP="00FC4660">
    <w:pPr>
      <w:pStyle w:val="Header"/>
    </w:pPr>
    <w:r>
      <w:rPr>
        <w14:ligatures w14:val="standard"/>
      </w:rPr>
      <mc:AlternateContent>
        <mc:Choice Requires="wpg">
          <w:drawing>
            <wp:anchor distT="0" distB="0" distL="114300" distR="114300" simplePos="0" relativeHeight="251666432" behindDoc="0" locked="0" layoutInCell="1" allowOverlap="1" wp14:anchorId="01D52AD1" wp14:editId="648FF667">
              <wp:simplePos x="0" y="0"/>
              <wp:positionH relativeFrom="page">
                <wp:align>center</wp:align>
              </wp:positionH>
              <wp:positionV relativeFrom="paragraph">
                <wp:posOffset>-30480</wp:posOffset>
              </wp:positionV>
              <wp:extent cx="9592056" cy="7278624"/>
              <wp:effectExtent l="0" t="0" r="9525" b="0"/>
              <wp:wrapNone/>
              <wp:docPr id="7" name="Group 7">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9592056" cy="7278624"/>
                        <a:chOff x="0" y="0"/>
                        <a:chExt cx="9593580" cy="7280910"/>
                      </a:xfrm>
                    </wpg:grpSpPr>
                    <wpg:grpSp>
                      <wpg:cNvPr id="9" name="Group 9" descr="Triangle Shape Overlay &#10;" title="Triangle Shape Overlay "/>
                      <wpg:cNvGrpSpPr/>
                      <wpg:grpSpPr>
                        <a:xfrm>
                          <a:off x="6568440" y="2415540"/>
                          <a:ext cx="3025140" cy="3862070"/>
                          <a:chOff x="-33806" y="870416"/>
                          <a:chExt cx="3481618" cy="3862125"/>
                        </a:xfrm>
                      </wpg:grpSpPr>
                      <wps:wsp>
                        <wps:cNvPr id="10" name="Triangle 7"/>
                        <wps:cNvSpPr/>
                        <wps:spPr>
                          <a:xfrm rot="5400000">
                            <a:off x="-266202" y="1102812"/>
                            <a:ext cx="3862125" cy="3397334"/>
                          </a:xfrm>
                          <a:custGeom>
                            <a:avLst/>
                            <a:gdLst>
                              <a:gd name="connsiteX0" fmla="*/ 0 w 4128135"/>
                              <a:gd name="connsiteY0" fmla="*/ 2935394 h 2935394"/>
                              <a:gd name="connsiteX1" fmla="*/ 2064068 w 4128135"/>
                              <a:gd name="connsiteY1" fmla="*/ 0 h 2935394"/>
                              <a:gd name="connsiteX2" fmla="*/ 4128135 w 4128135"/>
                              <a:gd name="connsiteY2" fmla="*/ 2935394 h 2935394"/>
                              <a:gd name="connsiteX3" fmla="*/ 0 w 4128135"/>
                              <a:gd name="connsiteY3" fmla="*/ 2935394 h 2935394"/>
                              <a:gd name="connsiteX0" fmla="*/ 0 w 3862125"/>
                              <a:gd name="connsiteY0" fmla="*/ 2952020 h 2952020"/>
                              <a:gd name="connsiteX1" fmla="*/ 1798058 w 3862125"/>
                              <a:gd name="connsiteY1" fmla="*/ 0 h 2952020"/>
                              <a:gd name="connsiteX2" fmla="*/ 3862125 w 3862125"/>
                              <a:gd name="connsiteY2" fmla="*/ 2935394 h 2952020"/>
                              <a:gd name="connsiteX3" fmla="*/ 0 w 3862125"/>
                              <a:gd name="connsiteY3" fmla="*/ 2952020 h 2952020"/>
                            </a:gdLst>
                            <a:ahLst/>
                            <a:cxnLst>
                              <a:cxn ang="0">
                                <a:pos x="connsiteX0" y="connsiteY0"/>
                              </a:cxn>
                              <a:cxn ang="0">
                                <a:pos x="connsiteX1" y="connsiteY1"/>
                              </a:cxn>
                              <a:cxn ang="0">
                                <a:pos x="connsiteX2" y="connsiteY2"/>
                              </a:cxn>
                              <a:cxn ang="0">
                                <a:pos x="connsiteX3" y="connsiteY3"/>
                              </a:cxn>
                            </a:cxnLst>
                            <a:rect l="l" t="t" r="r" b="b"/>
                            <a:pathLst>
                              <a:path w="3862125" h="2952020">
                                <a:moveTo>
                                  <a:pt x="0" y="2952020"/>
                                </a:moveTo>
                                <a:lnTo>
                                  <a:pt x="1798058" y="0"/>
                                </a:lnTo>
                                <a:lnTo>
                                  <a:pt x="3862125" y="2935394"/>
                                </a:lnTo>
                                <a:lnTo>
                                  <a:pt x="0" y="2952020"/>
                                </a:lnTo>
                                <a:close/>
                              </a:path>
                            </a:pathLst>
                          </a:custGeom>
                          <a:solidFill>
                            <a:schemeClr val="accent1">
                              <a:alpha val="7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Triangle 6"/>
                        <wps:cNvSpPr/>
                        <wps:spPr>
                          <a:xfrm rot="16200000">
                            <a:off x="1515825" y="2146515"/>
                            <a:ext cx="2120900" cy="1743075"/>
                          </a:xfrm>
                          <a:prstGeom prst="triangle">
                            <a:avLst/>
                          </a:prstGeom>
                          <a:solidFill>
                            <a:schemeClr val="tx1">
                              <a:lumMod val="85000"/>
                              <a:lumOff val="15000"/>
                              <a:alpha val="7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Straight Connector 12"/>
                        <wps:cNvCnPr/>
                        <wps:spPr>
                          <a:xfrm>
                            <a:off x="1704737" y="1526192"/>
                            <a:ext cx="1488013" cy="930303"/>
                          </a:xfrm>
                          <a:prstGeom prst="line">
                            <a:avLst/>
                          </a:prstGeom>
                          <a:ln w="25400"/>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1496266" y="2634712"/>
                            <a:ext cx="1893053" cy="1164396"/>
                          </a:xfrm>
                          <a:prstGeom prst="line">
                            <a:avLst/>
                          </a:prstGeom>
                          <a:ln w="254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14" name="Group 14" descr="center panel design" title="Colored Text block"/>
                      <wpg:cNvGrpSpPr/>
                      <wpg:grpSpPr>
                        <a:xfrm>
                          <a:off x="3444240" y="0"/>
                          <a:ext cx="3181350" cy="7280910"/>
                          <a:chOff x="0" y="232768"/>
                          <a:chExt cx="3182112" cy="7066308"/>
                        </a:xfrm>
                      </wpg:grpSpPr>
                      <wps:wsp>
                        <wps:cNvPr id="15" name="Rectangle 15"/>
                        <wps:cNvSpPr/>
                        <wps:spPr>
                          <a:xfrm>
                            <a:off x="0" y="232768"/>
                            <a:ext cx="3182112" cy="706630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ight Triangle 16"/>
                        <wps:cNvSpPr/>
                        <wps:spPr>
                          <a:xfrm>
                            <a:off x="0" y="4875916"/>
                            <a:ext cx="3182112" cy="2423160"/>
                          </a:xfrm>
                          <a:prstGeom prst="r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252CE" w:rsidRDefault="00C252CE" w:rsidP="00C252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 name="Group 6" descr="Accent designs on first page, left corner"/>
                      <wpg:cNvGrpSpPr/>
                      <wpg:grpSpPr>
                        <a:xfrm>
                          <a:off x="0" y="0"/>
                          <a:ext cx="3465195" cy="3474198"/>
                          <a:chOff x="0" y="0"/>
                          <a:chExt cx="3465195" cy="3474198"/>
                        </a:xfrm>
                      </wpg:grpSpPr>
                      <wps:wsp>
                        <wps:cNvPr id="25" name="Straight Connector 25" descr="Diagonal line"/>
                        <wps:cNvCnPr/>
                        <wps:spPr>
                          <a:xfrm>
                            <a:off x="281940" y="15240"/>
                            <a:ext cx="2829445" cy="27592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Connector 26" descr="Horizontal line connector"/>
                        <wps:cNvCnPr/>
                        <wps:spPr>
                          <a:xfrm>
                            <a:off x="0" y="3467100"/>
                            <a:ext cx="1961804" cy="709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 name="Straight Connector 4" descr="Diagonal line"/>
                        <wps:cNvCnPr/>
                        <wps:spPr>
                          <a:xfrm>
                            <a:off x="236220" y="190500"/>
                            <a:ext cx="2828925" cy="2759075"/>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 name="L-Shape 3" title="Colored Accent Block"/>
                        <wps:cNvSpPr/>
                        <wps:spPr>
                          <a:xfrm rot="10800000">
                            <a:off x="0" y="0"/>
                            <a:ext cx="3465195" cy="3375660"/>
                          </a:xfrm>
                          <a:custGeom>
                            <a:avLst/>
                            <a:gdLst>
                              <a:gd name="connsiteX0" fmla="*/ 0 w 3465195"/>
                              <a:gd name="connsiteY0" fmla="*/ 0 h 3375660"/>
                              <a:gd name="connsiteX1" fmla="*/ 485791 w 3465195"/>
                              <a:gd name="connsiteY1" fmla="*/ 0 h 3375660"/>
                              <a:gd name="connsiteX2" fmla="*/ 485791 w 3465195"/>
                              <a:gd name="connsiteY2" fmla="*/ 3080762 h 3375660"/>
                              <a:gd name="connsiteX3" fmla="*/ 3465195 w 3465195"/>
                              <a:gd name="connsiteY3" fmla="*/ 3080762 h 3375660"/>
                              <a:gd name="connsiteX4" fmla="*/ 3465195 w 3465195"/>
                              <a:gd name="connsiteY4" fmla="*/ 3375660 h 3375660"/>
                              <a:gd name="connsiteX5" fmla="*/ 0 w 3465195"/>
                              <a:gd name="connsiteY5" fmla="*/ 3375660 h 3375660"/>
                              <a:gd name="connsiteX6" fmla="*/ 0 w 3465195"/>
                              <a:gd name="connsiteY6" fmla="*/ 0 h 3375660"/>
                              <a:gd name="connsiteX0" fmla="*/ 0 w 3465195"/>
                              <a:gd name="connsiteY0" fmla="*/ 0 h 3375660"/>
                              <a:gd name="connsiteX1" fmla="*/ 478864 w 3465195"/>
                              <a:gd name="connsiteY1" fmla="*/ 443404 h 3375660"/>
                              <a:gd name="connsiteX2" fmla="*/ 485791 w 3465195"/>
                              <a:gd name="connsiteY2" fmla="*/ 3080762 h 3375660"/>
                              <a:gd name="connsiteX3" fmla="*/ 3465195 w 3465195"/>
                              <a:gd name="connsiteY3" fmla="*/ 3080762 h 3375660"/>
                              <a:gd name="connsiteX4" fmla="*/ 3465195 w 3465195"/>
                              <a:gd name="connsiteY4" fmla="*/ 3375660 h 3375660"/>
                              <a:gd name="connsiteX5" fmla="*/ 0 w 3465195"/>
                              <a:gd name="connsiteY5" fmla="*/ 3375660 h 3375660"/>
                              <a:gd name="connsiteX6" fmla="*/ 0 w 3465195"/>
                              <a:gd name="connsiteY6" fmla="*/ 0 h 3375660"/>
                              <a:gd name="connsiteX0" fmla="*/ 0 w 3465195"/>
                              <a:gd name="connsiteY0" fmla="*/ 0 h 3375660"/>
                              <a:gd name="connsiteX1" fmla="*/ 478864 w 3465195"/>
                              <a:gd name="connsiteY1" fmla="*/ 443404 h 3375660"/>
                              <a:gd name="connsiteX2" fmla="*/ 485791 w 3465195"/>
                              <a:gd name="connsiteY2" fmla="*/ 3080762 h 3375660"/>
                              <a:gd name="connsiteX3" fmla="*/ 3168560 w 3465195"/>
                              <a:gd name="connsiteY3" fmla="*/ 3084467 h 3375660"/>
                              <a:gd name="connsiteX4" fmla="*/ 3465195 w 3465195"/>
                              <a:gd name="connsiteY4" fmla="*/ 3375660 h 3375660"/>
                              <a:gd name="connsiteX5" fmla="*/ 0 w 3465195"/>
                              <a:gd name="connsiteY5" fmla="*/ 3375660 h 3375660"/>
                              <a:gd name="connsiteX6" fmla="*/ 0 w 3465195"/>
                              <a:gd name="connsiteY6" fmla="*/ 0 h 3375660"/>
                              <a:gd name="connsiteX0" fmla="*/ 0 w 3465195"/>
                              <a:gd name="connsiteY0" fmla="*/ 0 h 3375660"/>
                              <a:gd name="connsiteX1" fmla="*/ 478864 w 3465195"/>
                              <a:gd name="connsiteY1" fmla="*/ 443404 h 3375660"/>
                              <a:gd name="connsiteX2" fmla="*/ 485791 w 3465195"/>
                              <a:gd name="connsiteY2" fmla="*/ 3080762 h 3375660"/>
                              <a:gd name="connsiteX3" fmla="*/ 3179446 w 3465195"/>
                              <a:gd name="connsiteY3" fmla="*/ 3084467 h 3375660"/>
                              <a:gd name="connsiteX4" fmla="*/ 3465195 w 3465195"/>
                              <a:gd name="connsiteY4" fmla="*/ 3375660 h 3375660"/>
                              <a:gd name="connsiteX5" fmla="*/ 0 w 3465195"/>
                              <a:gd name="connsiteY5" fmla="*/ 3375660 h 3375660"/>
                              <a:gd name="connsiteX6" fmla="*/ 0 w 3465195"/>
                              <a:gd name="connsiteY6" fmla="*/ 0 h 3375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465195" h="3375660">
                                <a:moveTo>
                                  <a:pt x="0" y="0"/>
                                </a:moveTo>
                                <a:lnTo>
                                  <a:pt x="478864" y="443404"/>
                                </a:lnTo>
                                <a:lnTo>
                                  <a:pt x="485791" y="3080762"/>
                                </a:lnTo>
                                <a:lnTo>
                                  <a:pt x="3179446" y="3084467"/>
                                </a:lnTo>
                                <a:lnTo>
                                  <a:pt x="3465195" y="3375660"/>
                                </a:lnTo>
                                <a:lnTo>
                                  <a:pt x="0" y="3375660"/>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1D52AD1" id="Group 7" o:spid="_x0000_s1036" style="position:absolute;margin-left:0;margin-top:-2.4pt;width:755.3pt;height:573.1pt;z-index:251666432;mso-position-horizontal:center;mso-position-horizontal-relative:page;mso-width-relative:margin;mso-height-relative:margin" coordsize="95935,72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7M08gkAAP86AAAOAAAAZHJzL2Uyb0RvYy54bWzsW1lv48gRfg+Q/0AoQB6CeMTmTWc8C9tz&#10;JMBkd7DjYDePNEVJRCg2l6RteYP893xV3U1Rh0V6JutcsgGJR3VXV3VV9VfVrdffrFeFdZ/VTS7L&#10;i4l4ZU+srEzlLC8XF5O/3Lw/iyZW0yblLClkmV1MHrNm8s2bX//q9UN1njlyKYtZVlvopGzOH6qL&#10;ybJtq/PptEmX2SppXskqK/FyLutV0uK2XkxndfKA3lfF1LHtYPog61lVyzRrGjx9q15O3nD/83mW&#10;tt/N503WWsXFBGNr+bPmz1v6nL55nZwv6qRa5qkeRvIFo1gleQmmXVdvkzax7up8r6tVntaykfP2&#10;VSpXUzmf52nGMkAaYe9I86GWdxXLsjh/WFSdmqDaHT19cbfpt/efaiufXUzCiVUmK0wRc7VCFidb&#10;tx+blgTDlRLo79cict+G74OzKy+Ozjz3yj2LvejqTIROdOU7l5fBO+8fpNgpt+L204dqcc68aGb4&#10;8kNdfa4+1aCjBwt1R5zW83pF31COteaZeuxmikaR4mHsx47tBxMrxbvQCaPA8dRcpktM+F67dPlu&#10;09L1I5iCahnZsWArwGAVYx5qN5xubN24tbribXXhdpY1KSzrps6TclFk1udlUmXWd3COInm0fvub&#10;9eUfYIB5W0DHTxCRCM9UT+AHkedBHijC8YTv45qN2qjKtR1fEAEJ7EJRdqgpOlWduW5kQ5kgiELb&#10;E4FRpVGa60UiEHBl04dwfKJ5Umlw5mZjr83X2Ssrkt2gUTbE9opp0wbbKTNU+mOqzraa8wZmZgzL&#10;qiViAJREf2zi2szOnACqcVgJQthOJJwdPUJ1JLbSgRuHrssm1+kgOU/vmvZDJtl6k3sYPk/EYqZd&#10;aDHTA05lWTZ5m/0IEearAgHnd1PLth4sT4Cvy6pFKNkl/2uf3Ild3409a2npKzXavUY/ih4Pxw48&#10;O4iGOfUb2cM8oLZODi3DMI9+o9HSuD1OIzTWJx/No69m4kFOow1+eFZ8GJHSGF+NmRURxpHt06wM&#10;cNqflaM8+grWPQ/z6Dfqa+wop76aR2isT+7EBzQGn+q8JlkaR0rXpfYkXFkIsrQskGNXsqGI33cr&#10;hDJzC7dRoQqtiHqgMZTcbyye1Rja6zfmEAJhxnGGWvqN3T5n1YkWvwasIUBTMKBpJxaWnXpiAdDc&#10;Knurkpa0xrrBpfWgIj+HryXWCaVz1t1K3mc3kinbzbJpKJTiNjRF2afVhsvDNko2FOa74l6NYZOA&#10;vXgFqQyd+Vb0cEGm7KyuR5kWssnUwEhOXoU6gUlPvSjcyCKfvc+LggRkUJldF7V1n0B7SZpmZStY&#10;C0lRLRP1OKS1Qau+a8FMtjor2JZKSZ2rwdATgAez3vBV+1hkxLoov8/mWLZgpQ4z7HreH0uzTGaZ&#10;euzzKqW671rwWLhD6nkO/l3fSpiOcrtv1Y2mp6YZ4+OusfKlo427FsxZlm3XeJWXsj4kWQENa86K&#10;3ihJqYa0dCtnj0BVvDJj4psqfZ/XTfsxadpPSY3VEQ+BorBuL2X988R6AFy/mDQ/3SV1NrGKP5XA&#10;F7FgENTyjeeHDtrU/Te3/Tfl3epawgTg6+DGl0TfFuZyXsvVD8gsLokrXiVlCt6IKS38TN1ct7jH&#10;K+QmaXZ5ydfA9LDEj+XnKqXOSUsVJLlZ/5DUlUWXF5MWwOxbaTBNcm6AAix3Q0stS3l518p5TiiC&#10;7UrpSd8AXxFWfAmgBS2pzKADWgwQiTkg/VGgJYCp2IZJII20hC/8iIAUebjwAtyqqGUQKxZbO4YP&#10;MtISoefa4TbaVJoipGV0qjG38mWNvLRCDSDb8t4dK2/XarKKu9Wf5Uy5TUTOpwaGx5RUcNQQm8en&#10;oEFGTzO7o04TWZXfn4LG/2PQABJSQeNzWyf5Ytla18h6AFxkbanUSseP61IXAczCaRLxTcBAThq6&#10;qE8gYAjfCUS8k5oJL4psAfhE6Wns2vjXa46pJVBk7cWLIi+zY7GiKAkyOZQmckc0VJVF8tWBVX3E&#10;ynt4yR7hQC+9ZFM0HLVkm4XpBdciTPLTZsWzPt6svDhA0q/WocD1wt2MX0SwJV+blRCB58a88GFh&#10;+RfYFcfNI/D0dmFmobdygfVImHkyyE0hr1di7OpruownPGNQquxJ97qQR9kBatNVUmYFPcsXZVe/&#10;A06UdTazbgiz3BYy/Rt5zDNLd67neY4u3WmkYSCQK6gOpCEQ6qqmSonsZru+6bhOGETEnF6900VO&#10;NHcEzJkDYmgHgWszTWe5G91QaYxc5pev1wHxKdf9HquAKpEq5Kc99gkg2UOO0Adhxp7IPX0dF3gP&#10;MlIOfWwJ6DndHr7ZBMgtqlNKOH/plJCq6/NCYrFGGYOvJhYliYeen1JIk2q/fAqJVVb7PkPBLpFU&#10;Ww3PDABeFPqx2aQ4GAEcz3FFYKo4TyzWdWuG8aVxYDvPOcWCXybTa9e3a97xYdRPtjK2YHQoCpyi&#10;AxejaFUdUWDa4IQjGKpzbgWhcKsR1CVXWDV2aixZWnMq7AFSLbLfW0U2x2aurMus/gLwpLDALmyi&#10;alJs9ui80BNxh42Obwu7T7T8dyImqpE9mezQS63mt3mykGVSWJzWMg7lytxwZo3dxlgDUCTWuzvH&#10;TuTEnqe16SDmOgppdjrZA1XH82ouYp7S6Ga38v3yabTTueyB6gy91Jb1R1nnPwPTaduCt+oSjnLY&#10;kVamXBUeFgpTUTWrtohxrMBGzsWnMWzlrSf7GgWjN1mIht1P7ay8vH11SfUB89ok2F8Rt9zAoR0e&#10;KgjGNiryKgE2VoXAFcXmqAYFrsENhOOBi4ouVBAMaTeDweIW1tupfp8KN90W63+wiXaFxI9n6qAW&#10;HujDWde6uKPhy9WmvDNiw8uO9ja8RkAVN/SDvXylv5Ftdgl7ByP2j/qAUXcMh49haFDD1aE98q3j&#10;RHRkxd2M4sA5l62DRF7kh7Gg0yTHWeyeWBlggYpVJ8BYFv02KHPZcNJhWTDZHSMtwrAwW43GckK4&#10;ez6nrUZqVoZlAlDrOI2Y/T65npZhHoAGz+GxTT5oYS9ov2EUBd7wlPft1/Ncz6YDdycjRo41rLuT&#10;EfOZzoEIuW3zg8a1ZZD/c0YsgsgPRsSunUjsIbUY9sste1TL1smID0ODvYPJJyPuANohaLRljzgV&#10;CYMcNq2tRjYO8Z+MeMDMjsAJ1AxOJ4bNqZdxx40RD5E/d6ekzY8ZxjUGeuw3NufzxjXGPPYbm0MV&#10;3BgTie+vOehsKrk46GyQGlW7N4eY+0eMzR7R5u32QWSP11ger8J/VGnAGA2V+VZ9qpyFqXUqcpTc&#10;VaHC0FMEOE5vRIP2jGjHhqMSz/GURhlGqOectD5tfp82v//rzk/3t7f4Gr+yZPfWvwiln3H277nC&#10;uvnd6pt/AgAA//8DAFBLAwQUAAYACAAAACEAqKMWiN8AAAAJAQAADwAAAGRycy9kb3ducmV2Lnht&#10;bEyPwWrDMBBE74X+g9hCb4ms1gnFtRxCaHsKhSaF0tvG2tgmlmQsxXb+vptTc5tllpk3+WqyrRio&#10;D413GtQ8AUGu9KZxlYbv/fvsBUSI6Ay23pGGCwVYFfd3OWbGj+6Lhl2sBIe4kKGGOsYukzKUNVkM&#10;c9+RY+/oe4uRz76SpseRw20rn5JkKS02jhtq7GhTU3nana2GjxHH9bN6G7an4+byu198/mwVaf34&#10;MK1fQUSa4v8zXPEZHQpmOvizM0G0GnhI1DBLmf/qLlSyBHFgpVKVgixyebug+AMAAP//AwBQSwEC&#10;LQAUAAYACAAAACEAtoM4kv4AAADhAQAAEwAAAAAAAAAAAAAAAAAAAAAAW0NvbnRlbnRfVHlwZXNd&#10;LnhtbFBLAQItABQABgAIAAAAIQA4/SH/1gAAAJQBAAALAAAAAAAAAAAAAAAAAC8BAABfcmVscy8u&#10;cmVsc1BLAQItABQABgAIAAAAIQAlp7M08gkAAP86AAAOAAAAAAAAAAAAAAAAAC4CAABkcnMvZTJv&#10;RG9jLnhtbFBLAQItABQABgAIAAAAIQCooxaI3wAAAAkBAAAPAAAAAAAAAAAAAAAAAEwMAABkcnMv&#10;ZG93bnJldi54bWxQSwUGAAAAAAQABADzAAAAWA0AAAAA&#10;">
              <v:group id="Group 9" o:spid="_x0000_s1037" alt="Triangle Shape Overlay &#10;" style="position:absolute;left:65684;top:24155;width:30251;height:38621" coordorigin="-338,8704" coordsize="34816,3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Triangle 7" o:spid="_x0000_s1038" style="position:absolute;left:-2662;top:11028;width:38621;height:33973;rotation:90;visibility:visible;mso-wrap-style:square;v-text-anchor:middle" coordsize="3862125,295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xFxAAAANsAAAAPAAAAZHJzL2Rvd25yZXYueG1sRI9BawIx&#10;EIXvhf6HMIXeatYWpaxGKYWCh15WxXocN+NmcTNZktTd/vvOQfA2w3vz3jfL9eg7daWY2sAGppMC&#10;FHEdbMuNgf3u6+UdVMrIFrvAZOCPEqxXjw9LLG0YuKLrNjdKQjiVaMDl3Jdap9qRxzQJPbFo5xA9&#10;Zlljo23EQcJ9p1+LYq49tiwNDnv6dFRftr/ewGH2rYe3n/mRqzg97auL21A9GvP8NH4sQGUa8918&#10;u95YwRd6+UUG0Kt/AAAA//8DAFBLAQItABQABgAIAAAAIQDb4fbL7gAAAIUBAAATAAAAAAAAAAAA&#10;AAAAAAAAAABbQ29udGVudF9UeXBlc10ueG1sUEsBAi0AFAAGAAgAAAAhAFr0LFu/AAAAFQEAAAsA&#10;AAAAAAAAAAAAAAAAHwEAAF9yZWxzLy5yZWxzUEsBAi0AFAAGAAgAAAAhABw3bEXEAAAA2wAAAA8A&#10;AAAAAAAAAAAAAAAABwIAAGRycy9kb3ducmV2LnhtbFBLBQYAAAAAAwADALcAAAD4AgAAAAA=&#10;" path="m,2952020l1798058,,3862125,2935394,,2952020xe" fillcolor="#e32d91 [3204]" stroked="f" strokeweight="1pt">
                  <v:fill opacity="48573f"/>
                  <v:stroke joinstyle="miter"/>
                  <v:path arrowok="t" o:connecttype="custom" o:connectlocs="0,3397334;1798058,0;3862125,3378200;0,3397334"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6" o:spid="_x0000_s1039" type="#_x0000_t5" style="position:absolute;left:15158;top:21465;width:21209;height:174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TpwAAAANsAAAAPAAAAZHJzL2Rvd25yZXYueG1sRE/NasJA&#10;EL4XfIdlhN7qJlJEUlcRg60n0dQHGLLTJDQ7G7Kjpn16VxC8zcf3O4vV4Fp1oT40ng2kkwQUcelt&#10;w5WB0/f2bQ4qCLLF1jMZ+KMAq+XoZYGZ9Vc+0qWQSsUQDhkaqEW6TOtQ1uQwTHxHHLkf3zuUCPtK&#10;2x6vMdy1epokM+2w4dhQY0ebmsrf4uwMVMUB80/5tye7z+nrLO9pPtsZ8zoe1h+ghAZ5ih/unY3z&#10;U7j/Eg/QyxsAAAD//wMAUEsBAi0AFAAGAAgAAAAhANvh9svuAAAAhQEAABMAAAAAAAAAAAAAAAAA&#10;AAAAAFtDb250ZW50X1R5cGVzXS54bWxQSwECLQAUAAYACAAAACEAWvQsW78AAAAVAQAACwAAAAAA&#10;AAAAAAAAAAAfAQAAX3JlbHMvLnJlbHNQSwECLQAUAAYACAAAACEAsbVE6cAAAADbAAAADwAAAAAA&#10;AAAAAAAAAAAHAgAAZHJzL2Rvd25yZXYueG1sUEsFBgAAAAADAAMAtwAAAPQCAAAAAA==&#10;" fillcolor="#272727 [2749]" stroked="f" strokeweight="1pt">
                  <v:fill opacity="48573f"/>
                </v:shape>
                <v:line id="Straight Connector 12" o:spid="_x0000_s1040" style="position:absolute;visibility:visible;mso-wrap-style:square" from="17047,15261" to="31927,24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KYwgAAANsAAAAPAAAAZHJzL2Rvd25yZXYueG1sRE/NasJA&#10;EL4XfIdlCr3VTaNVSV2DSETpwVDrA4zZaRLMzobsNsa3d4VCb/Px/c4yHUwjeupcbVnB2zgCQVxY&#10;XXOp4PS9fV2AcB5ZY2OZFNzIQboaPS0x0fbKX9QffSlCCLsEFVTet4mUrqjIoBvbljhwP7Yz6APs&#10;Sqk7vIZw08g4imbSYM2hocKWNhUVl+OvUaA/5/PJPjsd8iab5vnZtRfcvSv18jysP0B4Gvy/+M+9&#10;12F+DI9fwgFydQcAAP//AwBQSwECLQAUAAYACAAAACEA2+H2y+4AAACFAQAAEwAAAAAAAAAAAAAA&#10;AAAAAAAAW0NvbnRlbnRfVHlwZXNdLnhtbFBLAQItABQABgAIAAAAIQBa9CxbvwAAABUBAAALAAAA&#10;AAAAAAAAAAAAAB8BAABfcmVscy8ucmVsc1BLAQItABQABgAIAAAAIQAreGKYwgAAANsAAAAPAAAA&#10;AAAAAAAAAAAAAAcCAABkcnMvZG93bnJldi54bWxQSwUGAAAAAAMAAwC3AAAA9gIAAAAA&#10;" strokecolor="#e32d91 [3204]" strokeweight="2pt">
                  <v:stroke joinstyle="miter"/>
                </v:line>
                <v:line id="Straight Connector 13" o:spid="_x0000_s1041" style="position:absolute;visibility:visible;mso-wrap-style:square" from="14962,26347" to="33893,37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j4wwAAANsAAAAPAAAAZHJzL2Rvd25yZXYueG1sRE9Na8JA&#10;EL0L/odlhF5ENzZSSuomiFDaQxG0zcHbdHdMgtnZNLvV9N93BcHbPN7nrIrBtuJMvW8cK1jMExDE&#10;2pmGKwVfn6+zZxA+IBtsHZOCP/JQ5OPRCjPjLryj8z5UIoawz1BBHUKXSel1TRb93HXEkTu63mKI&#10;sK+k6fESw20rH5PkSVpsODbU2NGmJn3a/1oFh+9t2i66n9Lt9LIpP6Y21W9WqYfJsH4BEWgId/HN&#10;/W7i/BSuv8QDZP4PAAD//wMAUEsBAi0AFAAGAAgAAAAhANvh9svuAAAAhQEAABMAAAAAAAAAAAAA&#10;AAAAAAAAAFtDb250ZW50X1R5cGVzXS54bWxQSwECLQAUAAYACAAAACEAWvQsW78AAAAVAQAACwAA&#10;AAAAAAAAAAAAAAAfAQAAX3JlbHMvLnJlbHNQSwECLQAUAAYACAAAACEAUas4+MMAAADbAAAADwAA&#10;AAAAAAAAAAAAAAAHAgAAZHJzL2Rvd25yZXYueG1sUEsFBgAAAAADAAMAtwAAAPcCAAAAAA==&#10;" strokecolor="white [3212]" strokeweight="2pt">
                  <v:stroke joinstyle="miter"/>
                </v:line>
              </v:group>
              <v:group id="Group 14" o:spid="_x0000_s1042" alt="center panel design" style="position:absolute;left:34442;width:31813;height:72809" coordorigin=",2327" coordsize="31821,70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3" style="position:absolute;top:2327;width:31821;height:70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k6wgAAANsAAAAPAAAAZHJzL2Rvd25yZXYueG1sRE/baoNA&#10;EH0v9B+WCfSlNGtDDcW4StIaCH3J9QMGd6KiOyvuNtq/zxYKfZvDuU6aT6YTNxpcY1nB6zwCQVxa&#10;3XCl4HLevryDcB5ZY2eZFPyQgzx7fEgx0XbkI91OvhIhhF2CCmrv+0RKV9Zk0M1tTxy4qx0M+gCH&#10;SuoBxxBuOrmIoqU02HBoqLGnj5rK9vRtFJz3h2WxbWJe9O3n+q2MN8/F10app9m0XoHwNPl/8Z97&#10;p8P8GH5/CQfI7A4AAP//AwBQSwECLQAUAAYACAAAACEA2+H2y+4AAACFAQAAEwAAAAAAAAAAAAAA&#10;AAAAAAAAW0NvbnRlbnRfVHlwZXNdLnhtbFBLAQItABQABgAIAAAAIQBa9CxbvwAAABUBAAALAAAA&#10;AAAAAAAAAAAAAB8BAABfcmVscy8ucmVsc1BLAQItABQABgAIAAAAIQDi/8k6wgAAANsAAAAPAAAA&#10;AAAAAAAAAAAAAAcCAABkcnMvZG93bnJldi54bWxQSwUGAAAAAAMAAwC3AAAA9gIAAAAA&#10;" fillcolor="black [3213]"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6" o:spid="_x0000_s1044" type="#_x0000_t6" style="position:absolute;top:48759;width:31821;height:24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2wgAAANsAAAAPAAAAZHJzL2Rvd25yZXYueG1sRE9Na8JA&#10;EL0X/A/LCL2UZtOAYmNW0WJLelTrobchOybB7GzYXU36791Cobd5vM8p1qPpxI2cby0reElSEMSV&#10;1S3XCr6O788LED4ga+wsk4If8rBeTR4KzLUdeE+3Q6hFDGGfo4ImhD6X0lcNGfSJ7Ykjd7bOYIjQ&#10;1VI7HGK46WSWpnNpsOXY0GBPbw1Vl8PVKMietn7cnLLavZaVN+40+9h9fyr1OB03SxCBxvAv/nOX&#10;Os6fw+8v8QC5ugMAAP//AwBQSwECLQAUAAYACAAAACEA2+H2y+4AAACFAQAAEwAAAAAAAAAAAAAA&#10;AAAAAAAAW0NvbnRlbnRfVHlwZXNdLnhtbFBLAQItABQABgAIAAAAIQBa9CxbvwAAABUBAAALAAAA&#10;AAAAAAAAAAAAAB8BAABfcmVscy8ucmVsc1BLAQItABQABgAIAAAAIQB+Tj02wgAAANsAAAAPAAAA&#10;AAAAAAAAAAAAAAcCAABkcnMvZG93bnJldi54bWxQSwUGAAAAAAMAAwC3AAAA9gIAAAAA&#10;" fillcolor="#e32d91 [3204]" stroked="f" strokeweight="1pt">
                  <v:textbox>
                    <w:txbxContent>
                      <w:p w:rsidR="00C252CE" w:rsidRDefault="00C252CE" w:rsidP="00C252CE">
                        <w:pPr>
                          <w:jc w:val="center"/>
                        </w:pPr>
                      </w:p>
                    </w:txbxContent>
                  </v:textbox>
                </v:shape>
              </v:group>
              <v:group id="Group 6" o:spid="_x0000_s1045" alt="Accent designs on first page, left corner" style="position:absolute;width:34651;height:34741" coordsize="34651,3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25" o:spid="_x0000_s1046" alt="Diagonal line" style="position:absolute;visibility:visible;mso-wrap-style:square" from="2819,152" to="31113,27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kQwwAAANsAAAAPAAAAZHJzL2Rvd25yZXYueG1sRI9Ba8JA&#10;FITvhf6H5RV6040WrURXEcHSk6DWg7dH9pmNZt/G7JrEf+8KQo/DzHzDzBadLUVDtS8cKxj0ExDE&#10;mdMF5wr+9uveBIQPyBpLx6TgTh4W8/e3GabatbylZhdyESHsU1RgQqhSKX1myKLvu4o4eidXWwxR&#10;1rnUNbYRbks5TJKxtFhwXDBY0cpQdtndrIIrZmuyx8NPk7Sm+Rqfqs33+ajU50e3nIII1IX/8Kv9&#10;qxUMR/D8En+AnD8AAAD//wMAUEsBAi0AFAAGAAgAAAAhANvh9svuAAAAhQEAABMAAAAAAAAAAAAA&#10;AAAAAAAAAFtDb250ZW50X1R5cGVzXS54bWxQSwECLQAUAAYACAAAACEAWvQsW78AAAAVAQAACwAA&#10;AAAAAAAAAAAAAAAfAQAAX3JlbHMvLnJlbHNQSwECLQAUAAYACAAAACEAjUbpEMMAAADbAAAADwAA&#10;AAAAAAAAAAAAAAAHAgAAZHJzL2Rvd25yZXYueG1sUEsFBgAAAAADAAMAtwAAAPcCAAAAAA==&#10;" strokecolor="#e32d91 [3204]" strokeweight=".5pt">
                  <v:stroke joinstyle="miter"/>
                </v:line>
                <v:line id="Straight Connector 26" o:spid="_x0000_s1047" alt="Horizontal line connector" style="position:absolute;visibility:visible;mso-wrap-style:square" from="0,34671" to="19618,34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dnxAAAANsAAAAPAAAAZHJzL2Rvd25yZXYueG1sRI9Ba8JA&#10;FITvQv/D8gq9mU0V0pJmI6WgeCrUtgdvj+wzG82+TbNrEv+9WxA8DjPzDVOsJtuKgXrfOFbwnKQg&#10;iCunG64V/Hyv568gfEDW2DomBRfysCofZgXm2o38RcMu1CJC2OeowITQ5VL6ypBFn7iOOHoH11sM&#10;Ufa11D2OEW5buUjTTFpsOC4Y7OjDUHXana2CP6zWZPe/myEdzbDMDt3ny3Gv1NPj9P4GItAU7uFb&#10;e6sVLDL4/xJ/gCyvAAAA//8DAFBLAQItABQABgAIAAAAIQDb4fbL7gAAAIUBAAATAAAAAAAAAAAA&#10;AAAAAAAAAABbQ29udGVudF9UeXBlc10ueG1sUEsBAi0AFAAGAAgAAAAhAFr0LFu/AAAAFQEAAAsA&#10;AAAAAAAAAAAAAAAAHwEAAF9yZWxzLy5yZWxzUEsBAi0AFAAGAAgAAAAhAH2Ud2fEAAAA2wAAAA8A&#10;AAAAAAAAAAAAAAAABwIAAGRycy9kb3ducmV2LnhtbFBLBQYAAAAAAwADALcAAAD4AgAAAAA=&#10;" strokecolor="#e32d91 [3204]" strokeweight=".5pt">
                  <v:stroke joinstyle="miter"/>
                </v:line>
                <v:line id="Straight Connector 4" o:spid="_x0000_s1048" alt="Diagonal line" style="position:absolute;visibility:visible;mso-wrap-style:square" from="2362,1905" to="30651,29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6A4wQAAANoAAAAPAAAAZHJzL2Rvd25yZXYueG1sRI/disIw&#10;FITvF3yHcARvljX1hyJdo4giiKDgzwMcmrNN2eakNLHWtzeC4OUw880w82VnK9FS40vHCkbDBARx&#10;7nTJhYLrZfszA+EDssbKMSl4kIflovc1x0y7O5+oPYdCxBL2GSowIdSZlD43ZNEPXU0cvT/XWAxR&#10;NoXUDd5jua3kOElSabHkuGCwprWh/P98swqmKU6+Q7dvD6jrY5pfNmYy3ig16HerXxCBuvAJv+md&#10;jhy8rsQbIBdPAAAA//8DAFBLAQItABQABgAIAAAAIQDb4fbL7gAAAIUBAAATAAAAAAAAAAAAAAAA&#10;AAAAAABbQ29udGVudF9UeXBlc10ueG1sUEsBAi0AFAAGAAgAAAAhAFr0LFu/AAAAFQEAAAsAAAAA&#10;AAAAAAAAAAAAHwEAAF9yZWxzLy5yZWxzUEsBAi0AFAAGAAgAAAAhAJfjoDjBAAAA2gAAAA8AAAAA&#10;AAAAAAAAAAAABwIAAGRycy9kb3ducmV2LnhtbFBLBQYAAAAAAwADALcAAAD1AgAAAAA=&#10;" strokecolor="white [3212]" strokeweight="6pt">
                  <v:stroke joinstyle="miter"/>
                </v:line>
                <v:shape id="L-Shape 3" o:spid="_x0000_s1049" style="position:absolute;width:34651;height:33756;rotation:180;visibility:visible;mso-wrap-style:square;v-text-anchor:middle" coordsize="3465195,337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ynwwAAANoAAAAPAAAAZHJzL2Rvd25yZXYueG1sRI/dagIx&#10;FITvBd8hHMG7mrVSka1R/KEoBRFtLV4eN8fN4uZk2aS6fXsjFLwcZuYbZjxtbCmuVPvCsYJ+LwFB&#10;nDldcK7g++vjZQTCB2SNpWNS8EceppN2a4ypdjfe0XUfchEh7FNUYEKoUil9Zsii77mKOHpnV1sM&#10;Uda51DXeItyW8jVJhtJiwXHBYEULQ9ll/2sVuMNhtdya1enNfa6XeGSz+WnmSnU7zewdRKAmPMP/&#10;7bVWMIDHlXgD5OQOAAD//wMAUEsBAi0AFAAGAAgAAAAhANvh9svuAAAAhQEAABMAAAAAAAAAAAAA&#10;AAAAAAAAAFtDb250ZW50X1R5cGVzXS54bWxQSwECLQAUAAYACAAAACEAWvQsW78AAAAVAQAACwAA&#10;AAAAAAAAAAAAAAAfAQAAX3JlbHMvLnJlbHNQSwECLQAUAAYACAAAACEAq4Ycp8MAAADaAAAADwAA&#10;AAAAAAAAAAAAAAAHAgAAZHJzL2Rvd25yZXYueG1sUEsFBgAAAAADAAMAtwAAAPcCAAAAAA==&#10;" path="m,l478864,443404r6927,2637358l3179446,3084467r285749,291193l,3375660,,xe" fillcolor="#e32d91 [3204]" stroked="f" strokeweight="1pt">
                  <v:stroke joinstyle="miter"/>
                  <v:path arrowok="t" o:connecttype="custom" o:connectlocs="0,0;478864,443404;485791,3080762;3179446,3084467;3465195,3375660;0,3375660;0,0" o:connectangles="0,0,0,0,0,0,0"/>
                </v:shape>
              </v:group>
              <w10:wrap anchorx="page"/>
            </v:group>
          </w:pict>
        </mc:Fallback>
      </mc:AlternateContent>
    </w:r>
    <w:r w:rsidR="00C14D3A">
      <w:rPr>
        <w14:ligatures w14:val="standard"/>
      </w:rPr>
      <mc:AlternateContent>
        <mc:Choice Requires="wps">
          <w:drawing>
            <wp:anchor distT="0" distB="0" distL="114300" distR="114300" simplePos="0" relativeHeight="251641855" behindDoc="0" locked="0" layoutInCell="1" allowOverlap="1" wp14:anchorId="61CEEA6C" wp14:editId="3537FDCA">
              <wp:simplePos x="0" y="0"/>
              <wp:positionH relativeFrom="column">
                <wp:posOffset>-228600</wp:posOffset>
              </wp:positionH>
              <wp:positionV relativeFrom="paragraph">
                <wp:posOffset>-30479</wp:posOffset>
              </wp:positionV>
              <wp:extent cx="3465195" cy="3404434"/>
              <wp:effectExtent l="0" t="0" r="1905" b="5715"/>
              <wp:wrapNone/>
              <wp:docPr id="23" name="Image">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65195" cy="3404434"/>
                      </a:xfrm>
                      <a:prstGeom prst="rect">
                        <a:avLst/>
                      </a:prstGeom>
                      <a:blipFill dpi="0" rotWithShape="1">
                        <a:blip r:embed="rId1">
                          <a:extLst>
                            <a:ext uri="{28A0092B-C50C-407E-A947-70E740481C1C}">
                              <a14:useLocalDpi xmlns:a14="http://schemas.microsoft.com/office/drawing/2010/main" val="0"/>
                            </a:ext>
                          </a:extLst>
                        </a:blip>
                        <a:srcRect/>
                        <a:stretch>
                          <a:fillRect l="-23685" r="-23685"/>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252CE" w:rsidRDefault="00C252CE" w:rsidP="00C252CE">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EEA6C" id="Image" o:spid="_x0000_s1050" style="position:absolute;margin-left:-18pt;margin-top:-2.4pt;width:272.85pt;height:268.05pt;z-index:2516418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DwgafAMAAHMHAAAOAAAAZHJzL2Uyb0RvYy54bWysVdlu3DYUfS/QfxD4&#10;LmudTbAcaDR2YcBIjDiFnzkUNRJKkSzJ8YxT5N97SUqyExsNEFQPApe7n3MvLz+cBxY8UaV7wUuU&#10;XMQooJyIpueHEv355SZco0AbzBvMBKcleqYafbj6/bfLkyxoKjrBGqoCMMJ1cZIl6oyRRRRp0tEB&#10;6wshKYfLVqgBG9iqQ9QofALrA4vSOF5GJ6EaqQShWsPpzl+iK2e/bSkxn9pWUxOwEkFsxv2V++/t&#10;P7q6xMVBYdn1ZAwD/0IUA+45OJ1N7bDBwVH1b0wNPVFCi9ZcEDFEom17Ql0OkE0S/5DNQ4cldblA&#10;cbScy6T/P7Pk49O9CvqmRGmGAo4HwOh2wAfrFhf0bO60GVc+n3/qZJ3tVjfLcJtv1mGebbNwk6+3&#10;YbJK19tFWlXL6/ybrWv0oh+dpC6cKwuMWz7Ie2UNa3knyF864KLuMD/QSksADajkTHwnbDd6VDu3&#10;arDqUMHg7OB8nuGEqAMCh1m+XCSbBQoI3GV5nOdZPgY2qUulzR9UDIFdlEiBa5c4foK8fQ6TiPW2&#10;Z7286RkLGgnQAp+UMI+96RxQNuZJaIQKiPZzQnsS7AQ5DpQbz2pFGTbQUrrrpQY3BR32FEBSt413&#10;8h4y6bqK4026DetFXId5vLoOq02+Clfx9QqyXyd1Un+zISZ5cdQU6o7ZTvYT7ZP8TbTvsnVsQE9Y&#10;R/zgCbv2mkH/HnxfN1sarchnKLFrOm0UNaSzxy2U1J7bJg3TbLkGzKB049JbncWBVhMMVpdx++fC&#10;wuIl7YkjnOeKY415ZtRLf6Yt0B3YkTqw3KChNVM+B0wIYOBLrDvcUH+8iOEbqTNruCQZB4MvOYy2&#10;RwN2iL217aP0OTtV6ubUHFj8X4F55VnDeRbczMpDz4V6zwCDrEbPXn4qki+NrZI5789uFGRW0p7s&#10;RfMM4wFY7tiuJbnpoVHusDb3WMGghBaA4W8+wa9l4lQiMa5Q0An19b1zKw9Eg1sUnGDwlkj/fcSK&#10;ooDdcphsmyTP7aR2m3yxSm2bvb7Zv77hx6EWQJsEnhlJ3NLKGzYtWyWGR3gjKusVrjAn4LtExKhp&#10;UxvYwxW8MoRWlVvDdJbY3PEHSaa+toPgy/kRKzlOCwNN+FFMQxoXPwwNL+vZWR2NaHs3UV7qOiIA&#10;k91RaXyF7NPxeu+kXt7Kq3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hd+VPOAA&#10;AAAKAQAADwAAAGRycy9kb3ducmV2LnhtbEyPwU7DMBBE70j8g7VIXFDrlEAKIU5VkKCckEiRenXj&#10;rRMRr6PYbdK/ZznBbUY7mp1XrCbXiRMOofWkYDFPQCDV3rRkFXxtX2cPIELUZHTnCRWcMcCqvLwo&#10;dG78SJ94qqIVXEIh1wqaGPtcylA36HSY+x6Jbwc/OB3ZDlaaQY9c7jp5mySZdLol/tDoHl8arL+r&#10;o1Ngx+ltt6venw9nJze1/chuaK2Vur6a1k8gIk7xLwy/83k6lLxp749kgugUzNKMWSKLO0bgwH3y&#10;uASxZ5EuUpBlIf8jlD8AAAD//wMAUEsDBAoAAAAAAAAAIQDLzaBQU6IEAFOiBAAUAAAAZHJzL21l&#10;ZGlhL2ltYWdlMS5qcGf/2P/hABhFeGlmAABJSSoACAAAAAAAAAAAAAAA/+wAEUR1Y2t5AAEABAAA&#10;AGQAAP/hA2dodHRwOi8vbnMuYWRvYmUuY29tL3hhcC8xLjAvADw/eHBhY2tldCBiZWdpbj0i77u/&#10;IiBpZD0iVzVNME1wQ2VoaUh6cmVTek5UY3prYzlkIj8+IDx4OnhtcG1ldGEgeG1sbnM6eD0iYWRv&#10;YmU6bnM6bWV0YS8iIHg6eG1wdGs9IkFkb2JlIFhNUCBDb3JlIDUuNi1jMTQwIDc5LjE2MDQ1MSwg&#10;MjAxNy8wNS8wNi0wMTowODoyMSAgICAgICAgIj4gPHJkZjpSREYgeG1sbnM6cmRmPSJodHRwOi8v&#10;d3d3LnczLm9yZy8xOTk5LzAyLzIyLXJkZi1zeW50YXgtbnMjIj4gPHJkZjpEZXNjcmlwdGlvbiBy&#10;ZGY6YWJvdXQ9IiIgeG1sbnM6eG1wTU09Imh0dHA6Ly9ucy5hZG9iZS5jb20veGFwLzEuMC9tbS8i&#10;IHhtbG5zOnN0UmVmPSJodHRwOi8vbnMuYWRvYmUuY29tL3hhcC8xLjAvc1R5cGUvUmVzb3VyY2VS&#10;ZWYjIiB4bWxuczp4bXA9Imh0dHA6Ly9ucy5hZG9iZS5jb20veGFwLzEuMC8iIHhtcE1NOk9yaWdp&#10;bmFsRG9jdW1lbnRJRD0iNEM1ODZEM0FBRDY4ODZBOUQyNEU1NjM3MUUyODgyNjciIHhtcE1NOkRv&#10;Y3VtZW50SUQ9InhtcC5kaWQ6M0U3MTFBRTY1NEFGMTFFODk0REJGNjIxRjYyQTVBNEYiIHhtcE1N&#10;Okluc3RhbmNlSUQ9InhtcC5paWQ6M0U3MTFBRTU1NEFGMTFFODk0REJGNjIxRjYyQTVBNEYiIHht&#10;cDpDcmVhdG9yVG9vbD0iQWRvYmUgUGhvdG9zaG9wIENDIDIwMTggTWFjaW50b3NoIj4gPHhtcE1N&#10;OkRlcml2ZWRGcm9tIHN0UmVmOmluc3RhbmNlSUQ9InhtcC5paWQ6YTNjODUzOWEtYTQyNy00ZGM5&#10;LWE2NjItZWU0MTVkNDdmMDk0IiBzdFJlZjpkb2N1bWVudElEPSI0QzU4NkQzQUFENjg4NkE5RDI0&#10;RTU2MzcxRTI4ODI2NyIvPiA8L3JkZjpEZXNjcmlwdGlvbj4gPC9yZGY6UkRGPiA8L3g6eG1wbWV0&#10;YT4gPD94cGFja2V0IGVuZD0iciI/Pv/uAA5BZG9iZQBkwAAAAAH/2wCEAAEBAQEBAQEBAQEBAQEB&#10;AQEBAQEBAQEBAQEBAQEBAQEBAQEBAQEBAQEBAQECAgICAgICAgICAgMDAwMDAwMDAwMBAQEBAQEB&#10;AgEBAgICAQICAwMDAwMDAwMDAwMDAwMDAwMDAwMDAwMDAwMDAwMDAwMDAwMDAwMDAwMDAwMDAwMD&#10;A//AABEIAoADwAMBEQACEQEDEQH/xACSAAAABgMBAQEAAAAAAAAAAAADBAUGBwgCCQoBAAsBAQAA&#10;AAAAAAAAAAAAAAAAAAAQAAEDAwMCBAQEAwYDBwEBEQECAwQRBQYhEgcAMUEiEwhRYTIUcSMVCYGR&#10;QqGxUjMkFsFiF/DR4XJDJQrxgjRTJpJjRFQ1GKJzk6M2ZCc3EQEAAAAAAAAAAAAAAAAAAAAA/9oA&#10;DAMBAAIRAxEAPwDfZHuryE+mpQr3BNAanuCR3CaaV6DNbi1VJqR3JSvy6UrTaeyv59APGmvRj5aL&#10;1AUTWorrQUOhP/DoDLl6nb0qbWpHZRaIDja6aGu7sfA/LoBnzGuTfqx20tTa/mtAAJeIpUhPYrHx&#10;GvQKlmdcjlBO5Km1FBBoCkghVD4hVDpXoJos74uAb8ilUqCBpU7QNKUOlNa9+gdDSFMLS2pK0s0A&#10;AFUL+FPgpI/tHQKS4ZdCWkLTIjkedk6LTXWiafD418OgSQr9OkLYUpZaWapQ4TuQDUEAmg2VOnQD&#10;zJISwVtaq8Eq13CmgUfEj+3oI6uxDriVpJS4SStCjRNCe6a6AE116A9GfbhRUhClJQ7/AFiikkFJ&#10;rXxA/wCPQJsm4ORnfKn8sfUSdyFpOo1poSnx6BGWtfrKdbXtC6qoK6VNaEigoD26BPcYflB5bZWS&#10;lClgCp8RurWtAroGw+y8K6kJ0qnTcde1aUp/f26AuiCtdKApSaAqoKncKpAFKBKa0+XQG2rJuFFN&#10;moIG4JJ3Dt2AIofh0B8445sKvQqkioNNCBUgjxFegTG7UlBUA2rWg8wFdBSlSNySKd+gBftQBVuS&#10;Qmo70Na9qf8AKr5Hwr0BByCltwENgnSpI17nRSvhXoDTcMk12AbiO/mrpTvSlajoFhi0rebUEN7v&#10;iAB8NfhQ9B81j8gqVVkkAGoV3pT6SkVqon/u6At+jshXpBpW6tKD6jTUpoexUe/QeIt7bSiktEA6&#10;AkHuSdCTU001p0Bpm0MHzqolsd6geUDVSwdAlA8Pw6A65Z3mkhyOsrbUN1EpOhoO6agUI6AH7FLm&#10;0kgL+pVdNQaUGlSBWp6Bw2u2RVpW1JQlZUlSVFSRUA0A2nTbt/v6BMuuKfZlDsceq26VU11ANaBV&#10;aGvw6BGetoWAy+ktLUKJWKAVrQEf4a/Gvh0Ddl2YxCQTU03hSSKEEGlKAA1p2016BtyBs0DdVgkd&#10;iK01IFamule3QI7za1ajQ082uh8f4knw6AFqPtKTU0FKpB8pNTrr8a/+HQGPRNaVqBUgU117a+Ff&#10;7Og9CCKGm5I+A1qNdpqK6969APoRVSa6eIFCToa/A07dAKgVIrTuO9KeAFTrp+Hw6A23DS855qpB&#10;7EChp2qkDx/+vQG0WpFCCUkA1oa9qJ+oDvU6k/y6A+1AbSa7QBSqdK6nuR30PboFdmK2Q3sbCnCv&#10;aQRUH5GlSohP8adBOWLWi6R24E21lS0SnUMuob8wZSpQSVLT2pT+0dBOb2AO7m5dG23VALMhLaQP&#10;UpqFIpodegb70udZC8l2khttZQtSFJKgOxWG66gfDwHQDWKM3eDJ2qoHXA42oEgJJrpTTafj0D3W&#10;zcLdGU2+kuN0q0oipWkDsFU716BqMZJbGnlIfaKFoWUglSQoLJ1BA0GvQYX6da58cOOOoa9Kq2nH&#10;E1QVUoUEUI2q0r0ETZRKsk6xKWiLDTNgLoiVFQB2JO5ztr0Fb71fzLjfbJKjSQVqWk0J2+WoUmlA&#10;fAdhXoMIuU/b21cP00lZok7iBUJoUk+NT8tegRpVyU5GUlTGiVEoBUd6SrXe3QeYEeHboG/JkJdS&#10;X0ukL+naokrTtpUJFRUGvfoE5F3mR9yW1GihtVoKBPftXzFSfAa9ApNX5Mpn05Lu0JCVNt1HkIBG&#10;lPqKifx16DGNNksueo08pv1VKR6aTQJWU01TSitwHQLthxtWRSnEuAIWpslKioJDiiT/AJaiNpFe&#10;/wCHQM3K8dOOzXob7gMgq3NpGqFtlR2+YGgTX49ugazK3GHkPoV6bjRSoGoBB+A0+k9ugMTXIsr8&#10;xoFDqyVO/wBRWomqiK1oCRX406BHeX6SSVCqTQLVQEjTxTQmh8f4dAmGWGHUK0Go8NQFEDUGlQAN&#10;fEA9AssRpMhJU2wtxZIptNapV3OoqQOgyckANegElK2a7hqfp08o0qUEdARceL6UFppO5H1hJ2kq&#10;J7HUjdUd9adABR8L2FBbcJqptB7BWo83dRA/n0Fh/ViQcat67VcdskxUb3W46jI9Uo3EKbTrVB0r&#10;26CPkQf1uS2l91RekqSl+Q8Rv9ZR2+sa6BKhXvQjoES72o252TFS4HPtH/TKtwSVgigUnbopKhTo&#10;CEUvMueq0oIUgAELP8B5VDvX+HQCnc4pa1ipcNQpKQPMP5Vr4/PoPkI8yQEihOlQahWhG4d6bT/H&#10;oBJSm1BCUI2qSAFqTXVRqN41NE07eHQJi2jrv8xBKtuhPgCoUB7DwPQBlqg+ehroKmvx7jy1/DoP&#10;A2gCnfaAQBSn/LQd6ivQCISB4DX+qg7U+YoAPj8egzCR/hNKnbU6VJpTShpp/Hx6DM7QaUoBUDsC&#10;NQapPxrqB/LoDCCVEJqOwNCSFUBoATpShrSvQGUSy2opATRIoAkamlQR/wCUU16DIynUkn6KjfVX&#10;0gEa1BqKgdv7OgJreUvUkgEDcDUAjua11JJ6DBRUFaGmn1AE0HdVaeJPQe76gUO6g7g1BV8u1fj8&#10;ug99QJA0BGh+ZPxHgP8Ah0HxfJ7mgNKJrSp+IFaA6f29BiXCK1Ue408Se41+Ir8degwLtT3rSpNO&#10;wqKf1akj+zoPVOVIpUV/EDvSpNNN3z8egw3U8KH6tRXU6iop/Z4noPAT8VHX8da1p/8AZ6D4KO7x&#10;rXWpNKfE/GtPD8OgyqfEnue2hrSp7HvWoHw16D1I1B1qNVI079qg+JI79AJpWtASO9RrQjsKU6Af&#10;dtoaUofKCaUJFFa1pTx+PQC7qitAon8B20qDShAJ6DOupoUnTuaADT+kCoHY9AO3TyHWtaqTX6fm&#10;KCgGuvwHQC7gNajsaigIrWo7jQjwPQCtnQ1PlBH01Gvikf3V8egOsmtKkD8DQFJ0H4bv7egMlKR5&#10;a6AA6JAGmoA7kivfuOg9QfgDU+IoDShAIrp0C7F9AMKLjikqVQbAnSulDv7pGmvQAvBptWxCqqKh&#10;uJA7DwSKmm0ePz6DwAAVB/A9+/xCu3bx6D3SlOxrrr4UFRQUFQOgESaVT9PfyjsfGgJrU08egFQB&#10;86q0NNdE1Opr3VUU6Awkdgmm00/Aq1P/AJia9/59AInyamhJJA1BHeup0JHwHfoDjW2oUKJqANDQ&#10;K+daClFH+zoDgUaU1oPAAmpqRoe1FHx6BGCK/KtE7Ej6vGmpruFAf4fHoDbTpR8wCdtVa01p3PwH&#10;49AOruhbdU0NVAioV4+AFSTp0AqFeoD5dQaKGnyINNKfh8egMNp2qSQSmlTUGikEmu1J07U06ByQ&#10;1qcS2taUqcUalaaJ3j4kabiad++nQSLY/uGFJdjuKCCmqqVoBSnmH4+Pj0D5dvH3LaG1pBdQnyqr&#10;poAKmmvfsPDoC7dxk70IU+UqGqFpBBI0TuJBFUg6fLoMn30Pvt/cq3JB2laSSFGtRpqdpI6BWDST&#10;WiQoAV8D37VJHz6COchbfQ99O1rf2pSniAfHakdugIulTcfahW4LCVAanvWlNR4+HQZJK34gS5VK&#10;0ABtKk1Bp4BVP7O3QJ/2zq1j06kKVtUddoJqAD2OtO/QLsW3lobiPPt83fbtPaldSad/h0Bg2Nl9&#10;QV6aSADu+YUddO3ft/PoDbFihNgoWEjTQ083apB8NoH8x0GbtsSyQpumvwGiqDX4anoPBsCNi0AV&#10;qaHspR/n49AlSLc06XBsHn1K00rXTv8AE/3joEORaHB5RRY2kgEU3K/wk1OpGo6BNRbwsls0TQ0o&#10;o/1H4junXoDTFrQSQrckJIHlooA+KgO5p/PoHPBtpjNoCUgprqsADzKP9Q1p/HToD6koacO9CR2G&#10;g+qpoR8qdAmzbc2Veq2mm4hR2pBr8yfE6anv0BB21JfJC0kAgBs+I7EnvQ9qfj0ALlt2gMhBcSB4&#10;6KOh7DSgqegHZafDe0oCEBINCTqO1KHQdugSXYUptxTidpSrxVuNQVEjXwNf+2vQBJlS4at6hUK0&#10;20oCaD+rXX/h0CyL2y80ELO07a7VjVNe+vYmvfXToESXKbdQEKa3AgLS6k96E1qkitD0CK+r1Ukb&#10;EroDqAAod+wNSQf7ugZ9xi+rUpQEnXzEa1GtAPACn49A3nIy0kbioCvgDUU1Ur5GvQAIYXuIQgkm&#10;tfGtCDuHh2PQHkRlFPlTSvz117lWuh8adqdAL9sj0qEn1AqmvYimidta1I8egLhvSgTWlDQE+Gpo&#10;dNa/z6DJKUkgKZVpWhPcGniB4U/DoFBtKkbSlBCQRX4AAE9++6vQHEt+qTQkHQEAmlO2nxof49Ao&#10;ltOzakq3AVUQap76CmlK01+HQHILDi3UUJCwUlKq0G0HUV7g/Lx6C0nDbzzk/wCyebcT6QK9hopq&#10;lBqVDQKPw6CwGS3qbBYQIcT1glK/VIIBQkJ0omtFfDoKr3/ImlypTqkuNpc9QupSSnad1VADWlDp&#10;0CphmZw4kwBLlGiQUJWQUBR71p/USOgsdAyOzXqMmMtxBUqlEnuD8j279A08gxLHgxKmuBSdyFby&#10;g0Wgn6VD4kHoKz5C/dbat30FKkWxCkOBTq6rIA00PZNO51HQRXdcs9GWptLTCoj7ag6PBSVJotKv&#10;6AUk6dBFUyfGceWppHpMqUVJAKlo07KSQK6j+7oE5x3yerqGalIUKAkmhKVf1CnQAfeOSQ2oqJS3&#10;VKCry9qjzU77ge38+gSH3Sle2p1NUUIXvTTQgjQhNf4dASVIV5k+YEUBQabgBp4DXv8AI16DxSdo&#10;9SlSSk0oQRpr3FNR/HoFqEre0Vq3qCTXy+ZSNvjsrXb2+OnfoHhasvcsza/TUdrpIbaLZ8qkgbi2&#10;aBSQoitfA9A375lX6wmk2AJS07gzJcUpK2iuqlVKAVKQlSRQHoGcwI8mQlKyW0rKSClJKQ4T5aV1&#10;Ir4mlOgVHbclw7GFpDiK+ov6AaA+U+BqP59AhTG3NCtpLm5e1R2naCglNTt/qp/49A35SWvUZcSj&#10;YUuHuKgaap10qANPGnQPnGL+bRKbcdgoksbDvRtKAlNKKGo1HboFK6Xmw3mcEs20wEyCG1KaoG0u&#10;qUNjhA7a9/l0DbuWP3C1SFIfaSkH8xpbf9bStW1kdzuSdfDXw6Azb4Mqc626psrKlBC1oQSSlFPM&#10;rSpB/wDDoJ8xe2TmIg/0sf0wSY6nm6VR9SWS4NSlR7f29A0bxa2bdkBmqfTGjzEqclMJpRpR0WEB&#10;IIKf+HQMe6uM+u82HS6jcSlSjUrB8yVBXfVPiew6BGR9uXAVuUB7q8RT5Hw8B0GDshlKiGa00BUS&#10;QD3qQfCtPDv36AIy0Egp8qgaih8KUKVfOuv/AGp0BZUglRUqvw8B8xT4JJJ+Z6D7d6n0dzqDTv4D&#10;d8Dr2+XQBLXsJCttToaCh012kH6QPgO/QYJcBIrXdrQD6jUmup1JP9w6AbeKAA99akdiR2J01r/P&#10;oPCtROitvxNTQaGoUaCh/DoMSVKWASDu0qNSADoQntWg16AdIDau5FfgapVX/lNT5a179BmF1Uag&#10;UP8ATXvQAVT8TUafDoM3VbtoTrrqQSdKdqfH+XQBa618ag+IoKk0Hieg8NACakjRW0HzAUFaUrU/&#10;H5dB4DSpGtdRTsqtDUfAHoA1uGo7ka+Ff4HWpr36AEO01cVWh0CRUknunafkD0Hy3lnaE/4qE1IN&#10;NDTcRoaan8Og+U8UbgR/hpVVKhWlQkVO8AV6ARC6rKT2KRtOoC93f4baAdAITSutNNKDudNR8NPj&#10;ToPlkJBIO2gFD4EEkkkA1TQmnQFvuAKAgmumivNXufDxp8ugH3EenUgAmqhQ66VA+IA8T0A4rUaf&#10;4qGnehFaVPw+VOgFGlKjtr3+IIomvc06DNJHanmIA200GlTXXUU7HoBd1dK1IAooJ81AK0pWgAHb&#10;uegETU0oASVAEjQHsQTXXd/x6AwkVoDqKjSmiddagUKif5dAPtKgSDTQ0JoFDXzbgQK1Jr0AzaST&#10;T4AEp1qVVIqdB2HcHoDiKjboE6EUJI1NO47n+HQDJ1/ntGlNafDxHx6Afy+CTWmldB3HfsU16AT1&#10;VVCSaJ8U0GuoqNex8egEC661rUUJOla+AJrXXoDKFJ20NSQagA1PbQgdz308Og+BqDU6juabgRrU&#10;k/AfLoBUClR4HShrQAUJr8TTT59AYRtFB8u2lO4qKd938egNIQRqBptoK1Pm7nTWpURTT+fQGAkg&#10;GgBIAHYbUqOqjpWpFfj36AVCUgigNa0FR2I8aeAr49AMhS1KA7AH+k0HYVG7+H4dATKSTTarzAEm&#10;ooNakkgDbSnQZJTTaoVSVL18R5jqQOwrToDTKa0FTQ90nxHhSnetO/QLMCCiQ4UVAO0L27iCs10A&#10;76jv+PQPuFYIchpIPkIFApKN4Sqmm4EEkJPevQDP2FcNQDh3M9wtKdtB3SQDoR+HQK1rlCEpTHlc&#10;3JBQqtArXUEaBJr0CkmWyZJcKQgCgISRSlNdBp5ugHcfjONlYcAWiqkkKooGuqQaVKR4+HQFl3dm&#10;qQlZJSKqBp569jrrXoHFHuHqRypsjdSiTpUECpKhoFHuegaV1uLsoFK6nYrzA6ldDUanv+A06Auy&#10;ovoSgCgSBTQEJSNPGlAT/KvQOONG+4oFUSQQBp5SNKmtRU9AuR7UllQIQmihrVNAf/p/x6Bwt2tJ&#10;SN6UgnTVIJ17CtPGvQFnoAQ4dpGmgIHbxoR4aadAA7EFNx2k66g6gGo/49AQeSW2tCCKkEVB1B76&#10;66DoEV9vcCU0NVEUGpFKGif59AEYjqyCgmhoNddvyNfEk+HQGkW99RHqJoFeXdTxBqK0OmunQItx&#10;tYK1pIKV1FFDuR8RXU0+fcdAWRFdQkakLBpr3UBUCvjWnQKMR5xo7XTvBTWhJ0HwNKVI/n0AzqHH&#10;qlvuBpXX5n+A6BSt6CUD1U+WlCCfNTUkfxA6A+/9slopUEaapIAqK1Oh7Vp0CA8GiSQvsTUFQ7nt&#10;rroegJkIUdoWAD4VSdCe471r/Z0ABQuL9aitpWte+0Hso1/u6AKSltxtSAlCtwOlKEmhp37HXw16&#10;BkSGlsuqToQP6RoCKCpST/UPx6AAyTQJUKinkOnlPiBUeFOx6Au5IBFAkJUPpUkUJ0pU/Kn9vQI0&#10;ggkqC9D9QPiRUVNBoaH8OgTXFt0pQU7eAUKa1P4jToCi0J0UkbU0rUHwFTqpI8fDoMkKTQJJ2E9q&#10;67vE/P8Al/x6DLag9j3NBWhoPjr370+HQZpbaSoVHxor4dqFI8NT26A402hzy/4aECmg11+GpI6A&#10;csN79VGngCD/AIfpqB2FdegccCysyIy32XW3whAK2SS242oCpCQfCg0/HoAgmOwtDjYCiEUWhWu4&#10;lVFoNQAVbfHwpp0B9hMZEpShQMEpKRROgVtV5QdSU69BZPjW9WOLN2NocS/sQhTu3yOV0BJpUCvQ&#10;TNer1a1B2E+S1IWyVsuqSUt1IIT5u1K+HQVc5EshZt71zjS23V7qyWW6EoCqgugUFQPGvx6CvrF8&#10;ctktKid3gpKVVStJpt1qew1HQSjZM5cjfa+m4pO5YqguGoJrtI1018ew6Ccbdmbl3t7zDwbkuJCU&#10;rbWvU61ruT9QUkfwPQMnNr1jzVnfiOxww8+ystqcqQHtp/LKhUgaaDoKcXSTHfj7W3kJWFlTaD9K&#10;tdUp/wANNNDr0DPlEtEeKSN20GtfxP8A5hr8D0Bf7xtKEpWpYTqSU9gDQlZBIrtOlegMCSwgpW28&#10;FMkfmAAbQkkBdP8AmSDUEfh0BeWtiO4t1p9t6KFBba6jWtCEqSDVIT2KegTlrXIkaN/mKCVK26IV&#10;TULSQKHQ1+VOgPNtrkOkSnFMoCQRQfUSmo1p5gf+PQOPHRG+59APNBbh2IW4ohACqoJSe+8D+3oJ&#10;fewWO7jDyGI2+W06lSJCVlSgXdSU0TUtuHuP5V6CI5uPTrQtxMlkuIcQhCXiCA2of+ioKAooUr26&#10;BsONfaBYDJQsK8TU17pKa17dvh0CzEXGVE9dewPLFXAokN1J27grUKKT4dtegwjY/MlsvS2wlEZT&#10;m4qR5kJSe6glRrRPckdAnP2qEsmLLdjKk0IZcZCkqVWuxTqSKDUdhQ9AUTD9BamgoSkISobW1EEK&#10;7qKlUNT379AbgNQR5S0pqQwRTd/Wuu5sjQgqSfj0Fi02SBf7PDfnqZblRYqFuoQn89ba6DZvGpK6&#10;aDwPQI1kxu3wZ0mRFkN+g0FISw5qGdw8ragddw7nTv0D6ud6tzWOtJihCXohKXk6JCiCSFVNdoqP&#10;HoKu5HOmSXC+8lbDq1qX6ZVUJar5SgKFQDQE/E9Az1yFroSfMSTU10pSmp7fGnQYIkkg1TUlJqRQ&#10;U10oNTp27dB4XNqdAKKNDTRJr2SK6U6AuEKUCagnU1BJqE13EHTVIHY9B9Q6VI3lXmoQR2J0+KR/&#10;iPQYep6JAWVVURXbUaEmhINBpToMFPpKtpCq761V9JANVFRFV1SNa+PQeeoApsmpRtWK1pUKptqk&#10;FJ2U16AxGcAUpBLi9qjQkhR2kfSClIqgDt0BkLAUEitCO4Hx+kCvb+8dBkkJ7nQaEHsQa1JqCDTT&#10;ToBNdNCTWtK1PgSQewpX+zoPN1Keb4/LvQdqVP8ADv0AqVAAabtx7jUHvrpon5+FOg+SSUk0O3vr&#10;qSDqKH4VpU/DoAlqSNQfh2BqKfFIrtSK/wAegDCVmpSa/SUAKoRVNCTWtN9T8vh0AawEpUkncQCK&#10;kjWp8wFSKKr3FfDoCygNwQTqnbsCdpFdK7CR4q+OunQDKQpTalJUdpKSQruogEKqe4V2oe1OgLqI&#10;V5h30AqDUDbQlY0PYdBmlZbG6lSo9t3h8TSoKT0Ai3CpyiTQpAqpFa1KRoof1HXoMfOa7qHTUEgb&#10;e1QsAfSK079B8EilSQKGgofBOm5egPcdu9NegNKVVSStPkBVpqo18CT4pNOgFa8ykqJKvqGxahUD&#10;XUEAVRTx8OgMIVur2oKhVdNRQAGnhRX469AIBu3BQKe2lCkippUEaUPQDBHcnuKJ7aE9q1Gn/j0B&#10;hCE6AHaDXU/2aGnj8aadAOAR3Tr5QCPE7akJpUUp316AZHcbSCR8CT5a0P4VPh4/h0BhJ1NBp2r8&#10;aH4g0I/t6AyFbvE1PmqPAa01Trp0AwSCK1FD8e5qRrU9tRp0Ao3H4EEaVFKj+oa6/h0HoTXXXvX4&#10;pJHckePQCoSNCe+7xBFfhQeBHQGQk/UPmNRU0+dKan5dAOjQkig02jx1HwJ7CtK6ePQDBNSCDQKq&#10;NBSvzHj4dAM2kCmqe9K6bTTxr8u1R9XQHUJoUntSpBpQ/ClBT+3oBRQUpUipHetPDWndWunj0A6Q&#10;DqSU6hWvlTSmuvgSD0BhCSFDaK1T5k0A0Bqofz6AjsNSAAakmgqKnuK1I1HboBAhI8a0Omle/cag&#10;A/8AHoDLBSkgCoNTrppoBQfIU6BWjPBh0OqTUEFO1NKkeJBr5dp6B+2O/toLoU0dE1qBqEntuHZR&#10;H49ArryJiWlyG8kFAIUySD5CdKV+Py6BBemJbVQbVbdQU0BIHcaVrRJ701HQEXZpNXQQgFIKqGg/&#10;EJroSO349AmuXoJrtUpShrX4+FDpUFKf49AG1dFOKB8/qFX0+AHjQ/8AKB2pU9A42Ls81QAqUglJ&#10;Undoa9tB4jWvQKceSxIcPm+ogKS5UFNdSQTqPl+HQLLTDTC6J+lw6V2k6GiQPkfn0DntsUvkemR3&#10;8w7BXYaCvlBA7DoHG4n0kpaKiFihAoNCTUka9zT+XQKMV1TrSkK7p+HfUEeJ8B0CHMmhlwgrJSmv&#10;wJoPE+IHQIrl2SVEJWEqA0QTWviCPjXt8KdATXIeeWpQBpSvx8KDygDTSop0HkcO+sKp8te1Kd9O&#10;/wCPQOJiOpB0UCgkUoO3yroaE/DoFFykdaEOtCito2+CqjuFJ0C6jXoE6XHRIO5Cdqk1IP8Ayg1C&#10;Caf0joEF1LalbeyhWulAf+NKa9AEpAJBG0UA/wCUqA1qPw6A7HZaV2CgdtQdAnQV8xJB0+B6DN2i&#10;PLu2Kr8apUKUNT4Gh06BOfcTUpWVEAba6UrSvh36BCdTVSglWlRUVofHQk106BAlGRHeO1xfpr1C&#10;tKJPag79j/DoBWZkohLTrilBdU1IFUUrSgNKlVPHv0GDrj0Z1ILhXXzUJoSQfFQFRupoOgLznmH0&#10;JdTVK0g+omhFfgEmpGtNT8OgasiSEqCQNaaigKe1aHt28OgTH3XlJoSNpqQU6d/w11rp0BBalq7b&#10;qU1oPFNNFEjv/Z0Bciv+LuDSgCgDqK0IqPD8OgNNiiVpKVedPj2H/MAe1SOgBRG17kbtDpQA+Hft&#10;8+3QGUwjUALATQd9K102p8CD/A9BgqJ8+9K6k6f06HT/ALV6DNDC01IVSgNR4eJqr51H8OgOs1Kw&#10;pyp02kEnQ11odARX49A+ZLLCLK1MtyJAdUoB5xttSUajapJPbeD/AA6BofdISSXK7u5SdFEjxKfE&#10;6a9AA7OSACHCAFUSmtAFV8BoSant26CYuJ72kTXmXyp0uKR6TlNEhFCRXXRVO/QWRfkW24o+2nFJ&#10;Kwft1BVFtGhoN2hOvQVp5Lj3K2yXm4kt19gNn1Etqqos61DiRUKH9vQQFeyw3EalsD1UkhD7Sxtc&#10;ZWB9RTXcAfD5dA1418eYcCm1hQNQqvYAKGhJJUitadBMWMZUFtKDUhLTzSDuKqoSVbSQkq7Dt0DD&#10;u3IEp9Uxi5kPx0yFFLb2vpkLoC2ugOxdP4/j0Eb3O626YSmMQwmpcB1ISFVr6fYinw79AhApYUl1&#10;ai7FWjY0o6bVDuhzd5ilXxOo6BOWmRIeXtbogKSlKSaoRUVCCvsKnXQ0PQCNx5hZfBbW0EDzkLok&#10;KJokk6jUf39AEID5ZDrrawiqin8wJ3JpSg3aFZPxFegFZltqKUblMvhKW0OEfl6eCjSvhSmmuvQO&#10;pYNzbZYaDiy0j01LRRS1bhQJSseb+fQeDG58F1tLEZ8KA9f1NxG1X9NFHwFdfn0FpeGpFwuLTkKS&#10;5/qWQG3WX9R4ekqpqQQNa9h0D35NxCPIiRn7nHcjpU6hkOw26hZWfrWGxuKwdR0FI8vgIt1ymxmh&#10;JWwxILUaRIQUFaU+BSQKHx/AdAhRZC3FNtqVVtrUpp5lpGqhQa0J1HQSLYZZmWx6M0y3EdKVutuF&#10;ZSHy24CWtTodvYDToG7OtiXfUfdPoPlSqpFTUpJ3Ek6gkjv2r0BG2b0OgIosapeSoaFruVDwp/Ho&#10;HxaoFoky1vLcAabShQIACjKBoCpWv5Se3QLUbKXbXe0o9aP6LxSwQqgb9Ldq5RXbao1/A9AQvV5d&#10;VfJardtSpRSt9SCXI8lISClxJB2pcQdK+I6Bu3afc46my7MSBM2hdSlTTiagltxKdyUDd2+HQNu/&#10;ORgE7Hi4+tKUrBXuSNwqKAVpSv4dAzvT12k0pSta1KCfifpB7a9+gw3NIc2pILh10JFaDarQaaDw&#10;06D5bqNxQo/XUEAVO6lQopNaUpr86dB6hYRTaEpSkhVABTvQVT3BFfkOg+W5RVVbW6jaAVJTuNag&#10;IPYU+J06AotSVKNFIUlSvIqhFKUJCCr6hTXXTx6Au4tCEnsEjXf2rsokjsTtUvw7noAw62qlDuCi&#10;aVSD2TqkjRWh8NNOgERIUkaK8o1B207VO0K0OtO/h0Ci7LDzbXpt7HG2yXFK2UNQPMkgjSp6AEPO&#10;IJKVU1CiFUJJPcadwoaADT+PQColmmu0UJO6pNR80dhTt306DMySlIIAJICgonVQUCfmAQfh8OgG&#10;TJ2t+b6joUppUlJITVRFEhXft36DL7nyVBNK7lE9q1G5O3U0VpQ16Ao44BVZJAJNSo03bu1K02n+&#10;zToMkbimgUCUpACRTcrdQ+YjsE9idegCcWqor5VVFOxKR2qfgodABUVqPH6iBQlR8pASNAT8u46A&#10;wXFhG0kAIIJoa0UEk0Ff6aHXw/j0AZVuKdd5Jp4kg0oAr6dxHapHQe6hIqkmoqndUAg+A7EV8KdA&#10;KkCtATRQrU+Wv9SRp2Pz8OgGJb1FTuNK177h8e9dp/s6D2hIFANxNFKrXdoPNQgaJ+HboDCEAjdR&#10;SqAbqGhpWnfsRpr49AMKAhY+pQpSoqmv9PiE18adAO2ntqUAK3kHVRbI0BA0NegNpSPpP1J8K10+&#10;Cjqfh8+gETQbtTT8KUqNE661Pb5dAInsVEeUVrTXsK0GmlPHoBkio+KfGmg2kbqkJ/qNdegMoSBp&#10;U6djSlKigBIrqBoPCnQDpGm3aSBqDtoKHuD/AIjrWh/HoB0aU0GtNDTT5BRGvboBUip8D31NewGp&#10;ofw/h0A4rWop8+1fN9NSK0Op8OgFCdD3+NDQeXsaU0HQZABO6tR4/wCIK7eGhTp4dAZQmuv4KHw7&#10;fEdgPgOgNpRVKfN2HhUVqakbQdaj8OgFSgpqduu6hr4VBpUjwBPQHUtU8wNdwAUAkUHyPxAOmmvj&#10;0A6W9NO9EgqGpHft8wRX59AOGkmoI7GtQnUbu5+ah8dO/QHW2j8gde/augp9ND/x6BSixkrXqsNo&#10;A3LUfLuAGrbda7j8ugRQyqopu7dwOx+IJHj8vDoDDTA1NKp1oe+2nyHQCBnYrcKGtdqdVU08ANfD&#10;oDLaQVUpVIGmtNKa6kUIJ6ARtx6OoqbWpBJGqSKEE+XcCCCNeg+K9xJUtSlbt9TX6q96pI8D0GW8&#10;pO8KO7aaqr3BPYjWn49AC4+pe0KKtKAJ7fPt8f8Ah0BcthRFKAkmlSKEClRXTx8degUo0IpWHNwI&#10;TqQPA1oEgnUhI8egXEBIoVCtQKECqqUNKDQ6fPXoFaMzVSVbCe1FCpPfUGnwGoqOgfEC0LfQC6lR&#10;odK6pANCkU8O/wDPoHFChrhK8lUbRQ08woT/ABqT0B5T3qKBdVuUKUVoaU0B0BoCOgHbnqbG0IQC&#10;ElKiBt3DWh+ZA/8ADoGvPSqQ6pxKda+Y66nsaU0UCPDoENy0vOuJd37NhBoCNuhJIJ0Gnw+PQHko&#10;cbBSg/mVGmqiPAKr/hVU9+gUWHkoKUO7d9KDvuIoewP4/gOgXYr6FVQtYRT6agFO7TtoD5h/LoBZ&#10;E9KkFhwpWoAkGgCh4VApWqvAdAUiOpc0Wk7f5qT8Ca6E06A4/ZEPqC26FKkg9wCBQagDXcfj0AQs&#10;6gAdoUKGoqARTsBXvWv8+gyTDRHqFUCFJOtADu8B46gdj0Cc/DSttSU+bw3GhJ8PH4eHQIK4ykr2&#10;LKtDTcrUDvQHwJ8egIzLZ6optUFCivUApUeABpUUB79AF+mKS0PVQohI8u8aECmpJGvbXoCa4pUo&#10;EbQQQKmlR8/5dAnz4X5al7x2T5aV0rQeaun/AB6BruksqIUle2vah0qKVqB5h/d0BB9MdwkgUVQ1&#10;qCDpr8j0CY6y6kEJ8woTt2mtDqKkVpp0BAtLFKoWdaqrWlaU7GiQB/PoMyySdAQfCulCANRUUOn8&#10;OgUIkcPDzEaA0/xE+NaU06DJcVxtWqQkbtfEFJofqNP+HQZtsrpqUHX+I1+Hcfw6Ab00Af0Ep0rT&#10;WnY1H/bToCThSipSKitR5hqASDpSqifh0CeuUgKKd5SNRpRVQVf1DuPx79BarhuLBvNkk2m4+g82&#10;4FFlY2kjQ9x3qknx79ABnXEEWVbpgYXEgXOMC7b5qVBDUtCa0jyE6bSpOldDXoKgS7fc40l6KuO6&#10;mSwtSXUFVdpSTqFalSF/H4dA4MWyZ+wPjcHGHFGiSQErqdUA1rRII8B+PQS4rMMilNRp8dtk+igv&#10;A7ylxxSSCQNdpJ179+gAbzy1TpJdvUVxuYWymigPTWTXRAP00P8AE9BC+VRWL08t62uIYUsvIQwD&#10;t37jpUEhIWOgg64pkwpSmJCih1CgKJXuQgDXuKAkHuSOgkiwTkptFzhii5kmL/o1HVSXSD5ge50o&#10;a/w6CML5BvtpSj9RC/zUgpWXAsK1qUKJBoKkmnhp0DYRIcSCnWu8jTSg29zqPqr27joFBq4PAJS6&#10;lT8dtQK2zSpSdFUNPAdj0C6/LaS03+nvktFKfVbXQLSpPYKBB3AUoKeHQHrbdvQWtuSEPxn2abEB&#10;R3AitVGpUlQP8ugV2GBOcajrDjbS3kpQ2EghBV9CyKbu+hPboA75irkJTjiIziCvzLWkKKUpBGo7&#10;0r36BHtkq4w5jaWkkoR5twVp5DuFUihBr3B1NOgsbj0pm6xI7igpc1hgKdC9UvuVNXAmg3JFO3QL&#10;dsvMuzZA1c24bqGzs9SQhBCVJ0BSQkUUABUHvp0Fv7TfbXfYDK32m3wGEubXAFBQpXcncO6T38R0&#10;FGufrOxHyEz7etswJ7e9xoKq5GlNqI3bT2QtB0p0FdUEtKqk6hR3FPfcRqRTw2/DoFWF91IHppW4&#10;hbY9ZkAhKVIR5lFJApuCegWW7tFcjIU8HFykbkPURuDqNQmg12lPjX49Aju3Vn0lfatFh5zcguGu&#10;0NkE0p4bkn8OgBt9wdhrbeS75W1hRZClBt0lJJ3AfUK969B9Mnm6OArYAfbUFJU35TsPm9Mp7KAA&#10;0+fQPTH3bdLkfYpSoF9DaHUJ+vemhKkFVSa/1U7joFDkCDEhtIZiOR0tqbb3shHpvNOIHmUf/wAm&#10;54/DoIbc2BRK9aqFAa+NNoFNaEjT4dATeUkBaS4UlPj3VU9iBWlR4ClKnoCQBQpfmClH6VklQNQa&#10;eZAIrtJ3fPoMCCg1Ur6HAlNfqB70VuqFFQ1+Q6AJbpO9VKlZKqI0SEpJUqgJJ79/j0BNMjesJDit&#10;uiSj6lKFabqf0gadAIXNi1FZO2ugFCveQKghJ8o2pr306As84FUPqGgQaJGg8xNAQdNwHbSnh0AY&#10;coQUfAVJ/kruNaHUnoDCHEuLTpQgKNDUgaVBI0JH9x6A1RVCpBO1RR5DXQITTQd9FDQePQZB4pA3&#10;AFQ3UCqAAAgLBTpX+006AbfoFpFUUCkilSQTSp7baGuhNegzH1VUqgKkjVQAqOwSKgbqHTwpp0Ga&#10;kKcOikipCdNoqlNANBRJUkdx8+gFRVKdoKqEmu8EGlaqolNKbif4UqOg8WgnaqhNSdqlHsUpqkEa&#10;1+Y+Px6D5hSwtWytabQKbFBVCSU+Nd3YjoAQSoEr3blbt6aaEA+UVJruSa1NPDXoMg2B5hVSQkKN&#10;NKVqCmp026UJ06DKpAG8gkJrT4Cmm5NTUa/wpXoPRQhQqSNtRqEmgJ81NNO349AMKkiuuhO4UqAD&#10;SgpoE00P9vQe7QASCRWtCTTaBqTpXUlXb4dAKlOtFbaV701HfTXudegFSBppU/MEdhUpFNBQHQ9B&#10;mBUdjrRND5ad+/gDp0AyUAaFJGo0pQlSgexrRW7oBwkpJrvGytToFCoNQQqtUgimmorXoDbKFUKi&#10;rcCBQCvlppQk6joBdBqs7SaD+pQBFKVKf6R+HQDoSCRrqdaUJqSRtG7tr4dAY2CviRQdjpp3pTQp&#10;qO3h0A4QRr2FDSgHj4HQa9AaQkJpTUnQ6nzV1TU/w6AZKdNR31pX/vruoe3QDBClUrrrQj5gdvKd&#10;dPwqegGCNBQnw7aaHTXtXd8egFCTr2/8vxqdCT3ND/HoBg1U/GmvwoaA/MEnoDLTfy7VITUV/wDs&#10;9yCo9AdabqBStRpQpPftQ6AUPQGW0AVINEn8PjqK9jT4+PQDoQnSiaGte/8AEV8DuFdfDoDBSkJ1&#10;NO1PjStdNCQB4fLoDaEpKR5U6CihWlT4E11p0A7CaKoPNQbaGtAO43VPap06BRCluJLdUpAPnJA8&#10;pAAND3/l0Cf6aanboe/m+WtQewA+OnQC7CNRoRUp8R891NKU6A2t71WggssgkAlxAp9IBomnanjr&#10;0AHpL82zcdtKlIJTTQknuCK/xHQYlB0NSDr20FKnUeFSR/DoAwKV01+WooNQewIoe3QGmkJdXsUr&#10;YSkAEV8xr2IBqpX49AC9HKCKgAkKoNdpCT3BNQK18OgyaZbrRW5NRQAUNDUdzr49AstNlAFFDTUq&#10;r3FfFOtSR0ChHQapKxVJUFBNAK1r8P6hTWvQP+yR46lbqbaFAOhKSe+tfgkdA4blc49vZOzYkgg1&#10;FAlXx0FD/HoGovL3kqqlo0VWqu4+GgqK1/s6A5Eva5riVALbdVuG4J3IIFB9I7UH8egXv9QtSfXa&#10;K0kIo4gFKVAHUHt5gKdB5KeEZW5AOwDzV+saeZJ7igP9+nQI4kOPqUoJUlFSdv0gjQ96616BThKa&#10;LtaAA0qpVdPADx0BPQHpEZpag4oprqBtpuT8gQAQadx2PQElh5JKaHb2StJABAAIp41PQA+u6UlC&#10;gVPA0SR/UmpFQfl2/GvQOCCAtCQ6mihoTpUfIeB1+PQOOK0SkeYJNdKkjwrQgdwAe/QFritSGtqS&#10;d6RqE/PSnj3A8OgQnJBcRUEbwKEfL5incfHoCqFqSQSVUr46gn4aj+fQZKbLvm2bqHQp0BroqncD&#10;oBVoDYQgtihPcp1BIFBSv0mvQHV/arihlaE111UkVToABWtKdA1ZMGOlwgHaex2+CTqCfEU/np0C&#10;VOaZjt1K9p8FEFSTrQA0ArU9A1Jbkd0bChCVV+rsKdgogaA179A2pcOn0ipTQ1Fd1ToCCewFddeg&#10;TU+ohYO+u3Xw27VAioJ7V/s6A4l1pxJ9Tbup40HbUd9egBV9vqUlOpNSDpr2OpO2g6ARh9KFUHpr&#10;B0BSRQHwqf6ddKdAO/IjbPNUK+lW0bq11A1pX/x6BDdmR0V/MUNup0pTw8afSB379Alu3Fo12vBN&#10;ToN1fMB8tDXoEaVdGUhX5tSKKAB/GppXsB3+HQKNim2SS8GZ6nVkk7UtLAUVqFQpBXqVg+HY9BNn&#10;H86TY7kJsMuuQGyN1fIQSrbRSeylD49A4eQ80kypUeLFlONLkblbFHcypG2igK10J/iCOgZmI2qB&#10;OnmdkBU68XS2jzqoEIIIKxQFenx79Ar8k4VAuEZq5WkMt+ggo9NhP5ckgbiKjVDtPE9z0EBvyrnZ&#10;FNw0OSQpYJXGcWryUGpBJAIGnQNS6339YCmkqfaebSoD0wqqC2aqV4Giqd/4dAiw7y8uKtuSFkxt&#10;fUJ9NaUkd1HvUEeFdOg+myrDdIrTL7rjUxp5Tn3J8wWkiikLNFd6d+gK25T8e6tRgVriqQUsvUoN&#10;qVVCt2idSdKaHoFvMXhFjNWVZMgSWjJbcdo6pt06j01fVuooadugjdi1hxtbi1hKEjaQUqJSof0q&#10;I7V/iegGYiRVVYUv85R8+4eWmhB+RRWoHQOC1Wu3KbdD4bdISULQrcgtjUApUe6xTSmlOgJuWh1l&#10;3bFWoAuEjUA0I8oBUaKSB4106ByWa4SLZKQy4yl1QSoF0+ZTYAAO2uilVPh4dA6Jbz0jd6Nx9cul&#10;C3GVEhATqQCs+UKSdKfHoECcW0qQlLLaZC9QpKabtnav9I79BIeHKmtNOPs7HnGWEpRH3arUlRKk&#10;N6UKgP5noJEtd8fvceRCMUb3KtiiKFp0GhSr/ATTx6CT8Ru0uJ68KewhhEVgBtZ1Q6KecJNdCCOg&#10;h3llLU1El9UYPRilKmZTaiFsBX1FQ1Gh7eJHQVcUyUOq2q3pSs7K9ykdgfj/AMa9AfbmSGTtjpQ2&#10;FCiQalWqaLHaqTrr4dAZStluJJW0gokqSELqPy9xNVqSDXbvpX5HoELcTUq2ggFStO/bwGhFD26D&#10;I6pWhKkqSuhNfAgd09iK+PQYeZO0/SaU8EglJCdSKUI+A79Au2F9MWYiepxLX2h3oqoIKllQp2O4&#10;gfEAg9Am328yLxcXZklZ3qVsCQSU0FRqCQKqND8B0DZlOFYUkEqUjao7VFK0gjXvoRQ17nw6BORX&#10;XvVQ3IqUmlK+B1IoK16AH7kMoIClKJcJQK7AhNBrQ01J8f59AGXiUbz5d31KNaBII0B/xaD41Py6&#10;An61C4slwhQIBVUmiu1fjQ/gNegx0rUVpUBP0pNRSg8vc1P/ANegFpVKgaEqUKE1qsiqQQBQJHgT&#10;0AZBBPwPcbaU+Fd3lABA+fQe7de9O1dvgT8U1Gp+HanQC7NiwFKI8oUggkABVdpCqAEmnw6A8kpU&#10;krRUBPlNSQBQaEEaUr2PQAFYJKjpVQWAmlCewNTWpV49AIHiG1N0qD5Ca9q+FB2Cf7eg+30QB9S1&#10;CoOlKVoEU1/GmnQH2nwz6e8BaFN67RU0XodDpXfT49AorZcRHEne2daFgrq76ZGqtoNQEg9+gLtz&#10;FllbI2bRRRCwndWtBVQrtSSdSNfj0ArDTUpTbUdvfMUVbg0raDu+SiC2obdfl0AT0R5ggOtrQoro&#10;FKGnwUFdwpdK69vGnQF1IVtqA4jRW1KxoUin1a6p2mvQANghe41NAAVlJG5JNCpJNSNtP4dugMIW&#10;kqIFABQblDcVAGhroK+FSPDoDNK0qCfMk10SB4jbU000p/b0AiU7RoauA7R3UoHQFNFeG3+/oBkU&#10;A+RHmpWh8FUrXQUPw6AYDWhpQj6gCoagnuNAop6AVICdad/xA/hSugP8egzGlUkAH+nTVJUf8Pxp&#10;/EdAMARt0APmCj9dP6dBqVA116ARkuFQAV9ISKmiiaVAUBoO3Y/DoD6EFYO4pNFAhRB1A7rTqe9d&#10;D8egHSjv3r30NTU0BJFKV+Y/4dAOgV8KVG4jXSpoQr4k106AdFO1Se2lCdwrUajvUmg6AykAmgHc&#10;bVA96GpA/HoB0t0oAABWpB8QQBrU1Pw/HoDSUnQdj3qR37Up8TQ9AOlrx1IroK0UQBqk17E1oPA9&#10;BmhuppQkebWmlT/iFRoAdfA9AbS0tJFKaUNO/ft2qCCOxHboDbLGpoDTb27a7iSKjskAUJ6A+GiB&#10;oD9IoSdDpQqFe+nidB0AyGiQkBNR/wCUkVNaUI06DPZRWopp408P6tO4HQChsUrtPwpTtT+qoIIP&#10;QHYcR2Q8hplv8xSgkKNNu4jstWpFfj4dA504ldGkB7aFoKvOlpe8ivck9qgHuNegcFpxRSn0rejO&#10;v7XUkRwnUNkg1dP9SVePxHQR+UjQinhQUqNPEmoAH4+HQe1B8v8ACpG0UHehqQdf49B6kCnaorSt&#10;aaVFKHQJJV4n4dAaZeU2vcKBIIK61Hl1JIrpqR/LoDs5tpTSH201UsgqKBRJChqVA0pUnTT8egTf&#10;S3JUtC0mn9Ou+u4VURoP7adACQoKqDShAqKaE99RqTX49AoNlExsNEFLiKbCT9Q8e9a/y79ARJUy&#10;5U1SpK/6xUgJ07HT6afHoD7U1CdFpr2pprX/AAA1BokHv49Aqx5sbfoUqKtSkU7ilKj4mutOgdUP&#10;IIzDZQhoKUSD37lI0Sog0/8ADoEqdOVPWVVUTuJKToBQ6CmoNfAdugT2STVKtW67FpVUEg96DwKa&#10;aD+PQSZjltc9H147ZcaABBVQlCgdCR2Ap3+fQOpX6g+2GgylKQoAemNoKq6anVJr49Ag3CLNae9O&#10;ayqMvyq3EghbYoN27sfL/DoCZiNSUlDTyUOBO5I3JNSPA1+PQJSJ5hO+hJQtDm7uk+U/AjWmqa9A&#10;5I8xl5sqSO4rtNK618PCvfoE5+ToSyV6FRKFdwK0A8RT4EdBmhxx6ighQUKEUHnB111Ggrp0CtGE&#10;pSh2Uk0NRp+IoaUUPh0DlLrzKG3NqloTTeoJrt7d6V79AUlyF7VfSNwrVRGqVeHx0/49A2lS49XE&#10;+okOIFSEkbwPn4aHt8egxizA+rZuqgeY+I7a1HjQePevQKjUtqOtRJokeGlNvev40H8R0DmYbjT4&#10;fqtem6SKq2mi0UBoCmlafLoGnPlJYWfKFJ1BBoRUAdu+v93QNibd4QbqFkqA86R9Q10oNCR8/j0D&#10;Ll5KNy2lFCm1k+GvmqaFVe+3oG7KubKwVtua6VAIApXXQn4joEB26qIql0rSokkJUCBtBqCDStB/&#10;b0CQu6oSQS9sFSAAak08NAoCnz6Ag/cipKnGHvOkglJB7DWg3d61qT4DXoEt+6uqorcptypBUk+U&#10;pBoNqQdVjx6AuxeZbBALinAVFVVUr8KeAAI6BSXfNzZoolatpIBOifjrUAAfDoEORc5FFJ9RRSSQ&#10;hKiK6GtB33aHx0r0CG7MWD3WQTWtdp+ZNK6biK+PQES+twq1XrSpB77dCQO3Y9BlGkvR5LL6SSpl&#10;xK0kGhUUmpGulVI/t6CwltzmTczbYsNSIyVJbRJYS0E+sUEJKVKNaaHWnj0Dxu0Ss+3PSCpEZC0G&#10;qzUI1qsEitEq06A1PmswFuTGI5fTT8ogKS2vcNh8yaBJFNPDoENvKri/GdYWy2z+YCEOncy+gnRJ&#10;IURvSB379BG19n/dSHGZjaPV2kB5opKqqOjNT/SAdOgYgtBhSUPj1UoWD6xd8vkVQhaVEAKIr2Og&#10;79+gLzP0P7SfuKHpCmtyShwoWXE/So0NN3b/ALugbCbUhcVmVFUpxZUpLrZRuUHKanQdjX4dA7X7&#10;ZJj2uE+6r0oqaFLi07QhYBOxaxQbU17eP8OgaKXnZ7yxMK3xE3KSonaraFVoFdyNp79AtMXC3lLB&#10;htOB4OITIaLIdSU6AvK8Aodh0GS7UuPNmXIoCUgepFaKPyXg4g1r/gIUNPn0BS0uITJdW60FocCl&#10;LbCvpBP0gHVVE6fLoFhSmCfIhaUpJLayKpDddEV7mhPxpToB2m2nXNiQUbfMhZBJ3UOlE90KHx7D&#10;oHfZ7XHkJQtpwBaELXIS4EnUAnals10IH8ugJTLBJlpecbbCUt+cKFVEg9hStK9ArYu7ItsdxMjY&#10;16+5tsqFFVT/AIgaKBOvQK8e9GzyF3G3x5S3vUT9w0k7mXamhcVQHVOv8T0DgZ5Lg3GQlboVDWhC&#10;0OtISSt49t1APKqvfoJssNlseT2F5me3GW1JZV6aZH5brhUDQUroUg6dBU/NuPpFku7kSKwr7ZHq&#10;qbeUoLLlASlCAkgqCR2PhToIuciLaKvUQtKh2186FeAUSAKH/h0Aa1CivNooa6mij5ddddT8egIK&#10;AG0kV8BWv0/H4K79AEtSEkjfQHdU9qJTqQVDxoKdBi+46jYCAqqaiivME0qCsKBIUaa1HboEt2ep&#10;uhBQqh7g7vGhNQa6fDoAXnidV01FE7lKBUSQCPDuR4Vr0BBcpbTakFSfVS2pSQQpxKE60K+yk+qm&#10;qUBRG92gHQIEzJrLbG4L867RoZmIcVHhzHokOQ/6KXHZyN77qEKkxo7Z2sJJW4RtTVegCN7Bztw/&#10;l11sVksOeY9NuGTOXBq0RF3BMKYH7ZIMZbEuNcExEsuT3f8A7mSCfXVojcQQAld5lTC1NqKw4ira&#10;2jVK0LBKVoUlRJHpqGtOgL6nwHhpoDQdgB4AEa/PoDQaUGkVCQkqUd/yAI3eBHgOg820CdDUaUp3&#10;0oSrU7gD0Hu4J0KvKFJ7A+IrVQPbU9vHt0GOqlAbtKgJFB5hTQ6fUSPE9BmneVGp3Cpp47UnWla0&#10;JA7AdugzJKRtT9NQSlSqaCpTUd9KaD5dBhpRJqKECuvale1QPMCPlXoMxtFaVIqNK10VrqrQ9q0r&#10;r/DoBdgXQE+FRXQUV2II0AHb59BnRYITvAAASnv2T3ANK0qa08O/QZla1Aec0FFeIJHYhQrqBTXo&#10;PUKKDXTdQpoRuCgQdo1ru210PQetLU2reneF/FKilQ7VqvxoRWnxPQKCLi8oKQ66taCoOBLiiobh&#10;UVO7VWn4dBnKlrlAKO0A0aS2EgKonUqIBJSAKkHx6ABLpKwE+VBBTtI+kagkkjVXz8a9AYQxqVEg&#10;K3BdCB28AQaUNKdAOlNdClQC0pOoBVQabUqJ8vjX5dAIEka9tAAoAGny00O7+7oBkgknTQ6jvQ0+&#10;dB4Hx6AdKTXSoBNdqdKA0/AV+Hx6AQAAkjUChr211HdFabTSv4dBntOpVqfLSupJNQafAjbXoBAh&#10;ZSE0pQFQqCPKagjQ1HfTtX8OgNIa86d412gDUGi9ooPklQ708Bp0Cg2nbu3UqQFK0pqanykaqA/n&#10;ToBwkVonx18K69waClD8PGvQCBJBG2h100oCO30nT+HQDoQSB4EjcdNQSdRXsRp0BtDdTXWh8Tr5&#10;jodSK1HQHENk0FRQ9wBrpWh1706A2zGUsE9hSqio6AKITUdu9NOgOsxUblh5XpgJqCmigVEGgr23&#10;E/LToPFMkBKgUmhG0J7VNDQj4prr8PHoBGU+YCtT5uw0T3+oECgPceHQOC2ymojgWqO1JQCCUO6B&#10;WnfSp1p0Dueh29TC5rqEBUraUtIUAmJuUAj5FQHca9BhNX+kQ4rCWo7saQkuB1tKVqcd3ab3VV27&#10;R4CvQIL05D6ypUVpsFATRsU3FIGpJBoT4kV6AIK3CiEhIT23Emg8Ek18wV8egUIkz0HQSANpCkti&#10;iUKUAKVPc9A5kZTM9NRo3vKgRQqSEigFKJ+r4Cv8egNNZXd0NOumWlkOH6Ro4r+lITSpoP7KdAzt&#10;iq0+HirUfM6fA6Dv0Hoa1+fgTTvrUivbToMykU20ooUAqa1FaHcfkD28D36Dz0/AUIA03dqA01qd&#10;egNIkuhtTKglxsp2gr1UNNKEU1FfHt0BfsPHtptNDSulDroaa9AGanUp7kGnen4ClSN3foPNik+Z&#10;JIUkinfQjWmhr/8AToPHN7n1FSvga7iKdgD49AAEqGlT4+Ne/wDbToMxorTUgUIr37a/w+HboBG1&#10;LZJKDUlNK07fA/w6BXhOPlJeSsFST5mzpp8wPidQfEdA42JMVbZWtDRdNPUbKab/AA7VFFD49BJG&#10;Nz7clhplEtyMSAlaVqB2ancO9SkeHw6BcvqJ1rhOvxZSZsJaPVrvSHWlK1CkKCgFfh0Eeycul3CK&#10;huXtccYSravcAsoPgqvdQ+PQNoznyoFLqU+bygHaED4d0mtT0Bgzy+UokK3KSKEmqjtPz18D49v4&#10;9ApQ2HZD6GI76AdDsUsAgDwB8SO3z8OgfP6SqAy2qUEKQugLpVWiu/mA7aHv0AjrrEEIUS3sKQEq&#10;VqCD/SaDQJ+fh0BgXaG8kBbrLSkp7oKaE/0kjQV6ANvIvtwppwsqQN2qCD3BB/Gnj0DWul7JU4lB&#10;SlpVRWprQkVNFa116BkyLqG30lJ3a0IqQp1PgFEf0kadA4oUpCWi6yrYpshSWyaKCSApQKjpQAkf&#10;MDoApN8QtKl1HnqkJqRsJPftQD4fHoEeJltxtEtK2VqcZrUpqaGh1CyKHt/HoFG4ZO3cQZMUbFd5&#10;EckEpSRVRA07/KunQMe63M+muRGUFbAS4n4eG1Xw3dtdOgjqXPXJWpSQptKu7YVSte3Y6muun4dA&#10;nfdSE1O9ZH9RIB+NE0I/p/nXoCxUtQJ3VqCT5jWviTT6TToCqhU0rqBpVQJ+Gp8AD/w6ALcoUA10&#10;Ip27fMd6dAE4krJ18CddBtTXuNNBToAvSIPzB0PcbfEEU/s6DFbQB3JrX5a1A7V7UA/hp0BdbCqA&#10;gkA+YEmhJUakjuad/n0BZbVdTogkaChCde9dD5z0BYskA1rXwI7hPiKigAI+R06D1KEbq6mugoKD&#10;aP6dvy6CWMNZtytjrx3BtJW4ErShTagaHyg1IPx8egcV4yF2S4YrSnG4zVC24shJTXy0WrUKKQNP&#10;l0ChCyVlEBNudkNKK0LQA8mqlIUDVST4OAioI0A6BjOIuipzkeIsvxFKC0pC1NhA/qC1Ed/AfDx6&#10;ASVaXpjawWQzMjJ9RAUslLpHglZoDoNe56BOkypclKrdNLWz0U7XKAFNapKQaVSQK6HuOgZ1/s8S&#10;GlhUUpUlXkWEncomlE6j6vw6ACyxpAfYLSyAXdzrJQSSgU8y0eAI/sHQSJlk4KtYtaYSUR36FspI&#10;O1RIq8oDUUOtPl0EOy4bttkbd4dJbqXRqhSFihCSrRVK0IPQKuOWqTKdeebUWmwklTlDQJ8VAFIq&#10;kEAmuuvQPm2KNwafts1TalOAJbeSQQlDf0LbqBVQI/lp0BO+WRq1NNhDRUsocdRLT3BNKpUodioj&#10;t0DegxpDgccUqlRvTvUSlYFRuUPooPDt0Dgt7G1xhTQT6rbiSVH6UoJFSrvuSf7+gdriJy5TX2sJ&#10;v0ndza3mEbA4KVcQsiu1VD38a9AYcub1kbeZq36LyAytpyi1gkaLGu5QJ+HQFGUyLlv9T09pFQ7U&#10;bwEjRA0rWg/j0BliNLtjUiJMUj7K6NKSzL9QbmlAbkJBGoKSRUePQMGBbnzNkpe3LU0lxfqNJJUt&#10;SFbgaj+k9z8egfwzi42gwHPTUfSQhtSNxCHE1AS4lI/9Qfy6B0XbNBc2o7km3M3OQtsFr0QozGUa&#10;byoA7Q4kHt406CFsouLLjz4bQEOPLCVtlGwoQmhqtCqKDpJoegYjiirf6ZbJRQKJWEoFf6XFGiUF&#10;X0itKqIp0Ed5dyVieIxkvXjJsftEoMmWLbdbtCj3KbbG0B10WyG8+kuSnWlgxyr8t8pWlG8oXtCn&#10;Nz/cW9shxcZCrNvsYLuXrx1UF2MiRkRbjTBbTeWocV59mNa1zgPK8opod6SpQAAGI37kftGuEhy3&#10;p5OgxShhLrsrY++wgLf9Jn1pLaVLbTKbAeSoIKltqqEA1ACZ8W9w3EuZWVm72rK8ejokxUS22X5z&#10;UphiE4hb6JElu1uSZrchxhHqNxtiJJaWFqQAT0CFdPdnwHBjy2Y2fWi93e3vKjzbPYVm4ybYEtLl&#10;brk5RpqDvbbPppWoKcIOiUipCp3MX7hnEOJWa6XiHklott1tdvlR4lkuc+T9y5cvvnUyJlzNu3NR&#10;o8ZEBl0sFX3DqZbaGifMoBoD9wfvJme4TIcftiJNytVnxO5R8is94yq7TIdlRcrpFefk3C+w7LIf&#10;ctzUcLSxbmk7lJbUlKlFe9agSsL9y11XkMyZZZ0KNPiWl96XfPvVfp0ly2RGZNzvq5TjhuFvUy4l&#10;15LaCzIaSoJaWSogB0zez7nTkHmbCbVdM1/2ihxhlUdlcFx1663BhbXqRWrnbfu5D9kulqixvoW4&#10;6ZDUhtTjiXKoIXFdkFK2wpCklSm46ShpbgC6rCN4ZStxSiUnzKATXuR0BlBO2pJpSlASmpNR9GpR&#10;Qdx0GYUR5exJGneoppUUFCPE9B9uACdKEn4eFBX4ioH8+gzSoLNBQUAI0GvetBp4nt2PQDfT/SB/&#10;UQPD50ppUiunfoPSapJG2hqAdak9gRvpQ9AFTygapHz+egr8fwHboMkjXQ0oKd9Aaaj51pp49APt&#10;Un400qE9tvcmoBIUCP4dBmoaaKrSnbQitKlJ+fj0HoGoNB370IArofDdQfDoPiASQD2ofD401pof&#10;w+HQZpQClRronaSNa0rtr4bhX+/oMkpHYEeGppU+NAe2g/l2+fQHUMbVJUo1FAQQADqkhQqa026f&#10;Lv0HjDSVHUA7PMCCQE0OhoKFRp28egPITXXXcaGh29hoaHROnz16AQIBpSpI8PiVVFPnQf8Abx6A&#10;ZKNEpoEjuFEU3Eq1SQn4d+gHCKAd9e2p1Fa1Jp4joBkpINDWlFFVCASB8+wOv8eg+SNor/LQCnwI&#10;FAD0AoSAPGlRQUoRU0OvcjUgfDoDIbUVAHaBSgI1qAPKiiVGv8u/QHWmiKpI8u0eIoTXcFAalKkn&#10;49AdSgaGlSCCkkg0PcqA/wCUadAIG+1Ca1p4HQ/1GoGlNfj0A6W6CgT46GpFQO3zqKanoBwmhoKD&#10;vUE+NKDTWp116AdIFdAe3modaU1NT3Ip3GnQGWzt/hUUGmvzNKJ07+HQGA4aKG5XhUagHd3JGle/&#10;y16BQRX0Ao1LlTQD6aCgII7gmnQB7QpVa0+NBt27u+6hNST49AMmqdCASB+IP/2T3FNO/QKDQBHy&#10;A0I1A11Sr5VFfl0C2zPMZmoT6qwKJDo3N71AgkjsVI/s6Aq/PkyUIbeUAhrUIQkBNToVJB8qSR/9&#10;OgCQPCmmhHaoI+B+BH9op0BjaQK1Brp46Akbte/j26D5Wpr5q1ABIpQeJHiKD+HQDtr2r8xVTdqK&#10;DsRp31JI6Ayp1AT5doVoKEHxPjpWuv8AHoBtnamulTrTQ1BBGldRr0AhCx4CmiaqoTWlQANNPx6D&#10;49j5fhXXtXuR8tK9B7QbQakVFB2oO1TSoJHx6D7anx71JHj8NSR37a08OgzCAT3NNDuGoApU7a6A&#10;16ATYgpJUaEa6jRRrRRrSmvQAKQBSlSPAgHUfA/4Sa+PQBEVFKaak+BA760Ir0ACqnTStRUEa0Oo&#10;Nan4dug8AKqA1rWo18B4/E696k9Acjxi6oeo276ZH+YhBoTWlR+A/j0Cki2voTuirW4CrsKhVKga&#10;gd+3QZ/cIaO15JS6lVRVsp3V8pFKAlNe3QH44D8hC07ktqFFLSrVPx1B8uvf59Av3CS43FUyLh6j&#10;CEgpQ8VDarb/AIaaj/j0DUkPsuxFrZKN6CCrbo58yARru6BOadK0BQV5wSPkCfpABHbaP59AZjjz&#10;blEmp8yfh4Hd8z/Z0DhjGh3em6Fo1C0bqpHcV10Bp3HQOFu8SS0WJjjj8UpqApeqRprUgkGpFARW&#10;nQE3Zjj4Qy2pa4+pqFVW0kA0Pz8p7HoEguCOpaVqWv5VA8KJISa69AB+o7E+RRAqEqFP5ka6HoMZ&#10;bzjscKQT+Pao7dwdND/LoG0oKB3ELUUk1pqdfHtqKdAdblO7atqPlAG3wp2NTSpV0BN+UpO/WilH&#10;zpP01Nda/MHoEyLcXEyQHUAttOErSNVFINN1FdxTToDd4caS999bSppJ2ocjgVSsrpUrpTbSnYdA&#10;yZb7xddcbC2vW1UgKokjQFJ8DWtegIbSruT4bSadtPgewPf59BgWSTUk9+1Kjv3GlQSfHoPQhpII&#10;cSpVUeX0yApK9Brr9IFND0BT0gKH50oO6vEkdxQDvX+HQKSLSJMcvsKCFI2nYsgj5pVUd6g0Pj0C&#10;WIu9Rb9QJO40URQEpOu5Qr5ddPGvQEHUltagfMO24ag00BBHckdAD5qbQmqa/OgpQ17dqnXoMVlS&#10;gRtA8dfD4hNKn59ATcaVorbolQoQACk7TrQHw7/x6AEoJOte5Na/BJ0UToQQdPHoM0MpABBoCkgj&#10;soKqQoUBNKU/HoDtuniC6twtqoUlFELKNyqjU61P49Acm3VUlp9sIILhG1ZWo7a66bdFFQ0+XQJr&#10;CZSnWvUW56RUlLaydSruG0q8Na0+fQLv6lcILZL28NuOKSg1qdx7pK69zTx6BbiOyZLC0plFbiE7&#10;ksepRWupQkHU/wDd0Alpjs3KU4hxJaWmqVpfoEeqmm1KlaBFaUJ6AhfbXMXLT+UyGGkqU2yyjcQ6&#10;2KBRcHfTw6A3ZVNx5InSWWyltgIUggIUpJoNpFBup3Hjp0DKyBEyXcXDHVIdZ3KLKlLIbShWoQOy&#10;fINB0BGF/qFfpdxcCFocStiQr6kKSQNngkpJ7V6B/wAZUKCxtZk+rJW2lDjSilKF6UUAgD+mtfn0&#10;DWMkwX1VZTo8PTcB27SokkUr/T400PboFO4OvTrUpUV5exTw3oc8y/MCVUVUhJNCNOx6AnGUmNAb&#10;QpIUtbZa3LGla1IqAnzEHvSnQLdsYjsOM7yra92fNUobqdQ4SNdRSvQTHZUxGnW4LuwRnErWZIeH&#10;kWUbgrwqBuqPx6Boixxp9/8A094+u2h5Sg+0olO0Kqgg18wI7j49AczKJAsbPpRoxS8W95f3nRRp&#10;5Ua0AT4j4dBELtwnz2fSWpaxHWpxJSFlQQRqkHXt2GnQLOL3ByLPU44gl+iQqO6mvroWRUFI/wCX&#10;TTQ9AbzG5WpySJUaN6SnEKZfZCFFptaQPpQAradxFaU+fQMRF6kWwfdNSkIWn85KvBilCHFVrTYd&#10;NeggTnX3BYNxBjF0z/PrjMkxYX3LkmJYmGn7vKdjsiU8ywypbLTNIzbjgWonepHppBWtAIcu3u6/&#10;d2zblO28l4Px289jODXLI2X8TyeJPuVhyiRjsP7abDx672tlTS4spE1lMxUpTm5ZQGdpRU9BpVzn&#10;3AZ1lD94lXrJrtMuF3Yt6JkoXOewj/2oqLC3gmUaXBanl7lAlIKlKQE+ouoR9ZeR73bY8xiJPmR/&#10;vILsWQtEpyryXgUrTucKkxkKQrYEtAUGoI3V6AL/AKlT2koYjyxFbQ62fSZUApamEK9FqQ4hIMn0&#10;0KVtB1KVEA9ugmTj73B5/bb0q7JzG6WwPMLRMfhSFsLaDAU5FVa0RHYpi3AbC2h4K3shQ+oDaQRr&#10;nztl6r9eMisOQ3q3TMkaWi7obmuBFwbfW1JkNTYi6Q5v57H+a436joUo+WtOgZc7Ochv4jG73V+e&#10;9LmLmNmXKWpf37riGGkR3VklLq0iji1eVDSUp0A6ANm4TojJYDBLt7FwYuiWFJimYYjqn0MRVpdS&#10;2UMojFS3HAEJcoBUg9BZPBpuLlp2zTkWVi3IbtCro81ZbgZFwflOhy5x40J6TFMqAq2gOXFDg3y0&#10;oWG/SCk0Dez+3vzfiXGePZPkWU57Kvv3qLXYHH/0ZxmHCt6X312mCmDDQtFkirQ244FRQpQKGUOV&#10;UN4DY3ZPe5geeNWo8ef65MiRMt81q9uP25qSza53oTVWcJebnypjaG9/pSUMF1oFTalkgdBdq13G&#10;JeIUG8Whx160XOFDm22S6gMuS40xkPIeejlKVQnkoWApoiqBSup6BS3fKtK18AFH6h8flToPSBtC&#10;k/AJr469xQ91a0odPj0HyRTaSVAKCqEUqNoBJNDTzAeOtOgNBayEgiuuvn8aEitaDaQOx8Og8VUj&#10;41/E0+f/AC7f7ajoPkJOhSSk6UB7UJ1NCa1TT5dAJqnSlaknv3/DTTUfOnQC7qAa0pUiiT4AKJGp&#10;FD49B4TTxJIBGg1oPMCo+FfADoPklRoo/EipIINU+bx1r8KdAMmqh5q6UUDUUTQ9gRqqnjXoBQkq&#10;/ppXxSSB31ISrt2B/HXoBUtnbRQSQSdSKUoaV0/qT/HoD5QXNoCiEpKCnQhRSa+Fa10r/PoDPpIH&#10;9KdAQpdKbqq3DeBpof6vj0AzaK+B3KII7EUFfwr+I16DMN001FBWlakEK0qBXUUp8h0A7aE0+n41&#10;8x71oVUppU/DoFVqMypr1C4oPE6NbKhQGlTWoJHw6D37MKbLiPMEkpUFUO0n6CT23U1+HQYCOoVK&#10;BWqfhUBPY6EU0OnQZ+kT5lJqmu1INdaChoadgroDLY9NK9UEpI20FPNTVVVDSoHgaV6AcISpwkbd&#10;u1IUE96000Aoqqif49+gMISvf28pSnUkkk7QklSTQpoK18egOoSkGtCaDSg1rrTSla1016DJXmqA&#10;SSU10rXTQpHYAE9ugzQkq0qmlDrStQBrQf2dAYQ2oJAr2IHyNfp1GvmJp0BjapO3Qa1BHcDsdKa1&#10;/wC/oDjMZbx2oNfgdNR9RqO+0K/n4dArphvobBWU0T9CKhThrShNKgio7+HQFfTcKttDUr1SCKAk&#10;aHcO4H8BTt0Bn7R0I3uDynXbTWgrokCv/dr0AilLJCAAkJTSoArU0IBPY9/4dBm2F+YqNBp8dTTu&#10;VHsSPh0BkN/HXsa0A7gajsTToB2xTtUAAgnWhUTT5n+A/h0GYKa1IJPlGp7JrUkClCfh0GR0oRVZ&#10;7lKTpt01/gO/QeBO4mgodCTSiz37fw6DIbUoSpOutTqDSvz0+GnQOANV07HX4kgkaVHcg+Hw6DIN&#10;EJrTQjuKU0NO/gQT0AZb0oAPKaU71NT8aj4/ieg92dx2Fe1Nde4A70P9vQfBPiRoSQKaaUFTX4Cu&#10;vQfGopQEJ3Aih1UAdRT6R/x6DPbUkdwfNoT9KdQSRonoAyk7qnX567VH4E+BKe9NegCKCKCgoSSn&#10;+H8qinQAlNToK/jTsO34aHt0HwQQQqlOx71NNQfkP+PQKMe4SmB6aKL0qkKbBKQDU1AqVA08RoOg&#10;Xot9eLakGI22VgfmtKAUFGu3aCkUJIqR0GbtwjSymNcGUuKG1Tb5QkKc0+lZSBuSinh0CmhFs+3S&#10;7bv9PKA2utrNW1kHQpBB7n+w9Ag3Z1woQtbW1wkpUUH8v5lVKgGo06Bvqa3hOytVk6qFCSdRUjQa&#10;adBipl+OKLTovVK0rGlKgJ18SO1e3QH4v0jd+WumvbsKeaoPcgdugcdvlOxFB5DiFih3JUkFQQSf&#10;KUnQAjw8egFmuocJW2r6gSpqpASainiPKegIoUptYcaru1A2nSnwp4gnv0BafJU+pClJSFoFCUkA&#10;EECgI8de/wA+gT2thWPUBIJ8tNFJNASQdKa/2dA6HosN+E2tlTn3CQAop1QsAAAFHfdU1PQNh5lb&#10;S6FBBIoSoaKoQDoToOgEjywwpKHY0dwJJG6mxRB8EqAKSR/PToMJyYMhClhv0lqCtqW9RqdSrTU6&#10;106BqojJbW4orDoUopKiKCqDqBQ1BoNT8egwkpKGlBJ1C61I8Kdqag7fH59A33Wys1JBBASD+FSR&#10;8Ox6AoWtvy/qpUaEf4dKFKU9ugNNsoW0pYWj1NUpbWrvQjsTQ1pr0CeUAgJ0JSpVVA0ChXygV1IH&#10;x8egwSwFVUBqTtpUeA1OvahAPQGUKKkNtaoKFd0aFW4n6tRSg/gegKGMpxK9tO5UBuoSnUlPwChX&#10;XoCCkDvofGg7Db8tTqT26AuqoPlqe3ftoTWmmtR/b0HwAJ7be4Unue1dDWvj0GDjdaFB+oaJ00V8&#10;P8KiR/LoCqmdCdxOg0oR8/hrToAFFKajtr3Ip5ewJV4DoC6tpBpQnUbiK+YjWnxHzoB0GCXUpG0n&#10;y9iKE0+Q7HUVPx6A408rVvd6rZVu9I6a6Hcg1B3a9A4pTqYMZBCFONOELQh4hSm1nU7iqqin4noE&#10;2BcA1McnuhTTdd/pgA9hRIR40Tt7HoHoq9R5BUqL6LUhYS68hYCDQAEHT6ie5+PQI72UtKcHqB5P&#10;1NL9NJorb4DTUGnfoE2eqNMZD0Oapt5xKjtLgQ2R3KVAnclZ/HoG3HlO+sywXF7AvYAogJBVuTqd&#10;QQk+J79B5KtrwdeCllJSkuI3JJW5uNUlKiRquvfw6D1ieI0cNPR9ryW/UbdKircqor383hSo6BVt&#10;UhifVuUtttJB9NbgBWjwKto3Vofh0CyiO9DaVHZKVMvKTRZNBWp2kjTaQT/AdA5W7a3Hjlp5CUuP&#10;BDiAdqm1kJ8ygsCg8vb/AMOgQ3ZbLcZ2DuUtSXN7KwtCgEoP0ADXaO1PHoAHZ0v7QSm5CvQ3ekpN&#10;AFsubaamooFVHQFYeWXG1pU2w62hRV/muAlaAPMoBwf4a9/n49AWl36TdGHFyZipSfV3gLWTsSo+&#10;YJNAaAjUdAnRJS4TvrsqqVJovd9JQT49wmvh0Dvs8ktz2bsfQWigZWlSkB1ven8wN6KTQDWvYU6C&#10;MvcZybgPCXFOZ8jXu9w7fcLWHI+MWb1WzOzXKpcVyRa8ds8RS6OSZqQsqJIbaSkqUSnbUOX7JP33&#10;De8Objv4VccHzXGJxTdTjt2VPaygvOKXJbdZuMFbdsxxggx5QSpNzW0pJY9NQVuDWh72/wBweX7n&#10;LPAt0uHfI6npLV5uUh7/ANtYjXlLCY8Wx4zEamyXY+NWSChpyPIfUp+atbhfbCqUDVJf8tmXVUd6&#10;5yky5LUctiUQ2286Fr1cdcSkF95LgO6tV+apPQR9LnLNAopU2N+xygBWh3RSXWCo6JB8ivAnx6Ag&#10;zPW0Fo9RRQdoTqoVKfIE1B3IC2+9NSQPh0AC5hbCFtLPmQn1kKFPzUk7du2lPTH0qBrTv0Ctbby9&#10;FSp3eSN2wNCpQhJTX1FJ0KioihA1INegN/rTiFb0r2vpUF1BSUBVCFLbJFfIF1p2GoA6B32K5BYa&#10;YNoVLfeSGbY/FkSguJLcfbW5MbbbBSt70ErCkqBSW1qV3Ceged5jlmVBkQXGRCLKFtiVRtxzc400&#10;1IiIIAWy6tt1QcSVpLhBUNyugXIk3ZDNlu79ykKkQxdIER2hcmpnzVMY9JclSpDLFu2tBwOLQdxb&#10;JSpITr0FkOPcuuFoRY7bd7u7aWLWtUQuNSlWx/IJ0uOu4Nh11wphLnw7e6lbbb/rIUltYAoodBbz&#10;BuWZE1rEblPYZi3e05Pcpk1UuJFbt8krkRbNHuS24LwhKVGs9uaQ20SX2tylqIDiaBv69iHP0fNZ&#10;2aceTsufv7kq8NzsLsE67G53PHmkwkLuTLLDEZUODDuUglSIv3LrqUsApUoJ6DZKnUpG0VAAVuNC&#10;FAkKTtqdQsH516AUipNaVJVXUkEVGqgapA8dK69BlsBPfuBVIr5gT/mVT8aAH5dB7s261rqn4ApU&#10;DrUaFSyB0AiEE/SajQpFT37qO6vlqo6V6AcADTTSlK6hJ0BFDrp8a69Bkdq9ToQCpICaVUrUAqOo&#10;qND379B9sqCQraRUj/Co6GgpQgHsO3QfekAK+FSKbqE+JrQaa06DNKaEUqAQaVA1FKkJ8T3/AJno&#10;M0Ip8KDXtTykU0Se/wCFe/QGkoGlKilDQbjp4ivfToDYaOwH1E1TQpBoRSm7WuuhNdex6A0mm1JS&#10;naRVJ7k+H4bQr+fQZINKpUogVBToU6Gnlok6j4noBzRQKUaqKSsp+AqB8a0+I+XQCsx3VCjbKlj/&#10;ABAFQ3EAppTTQfj0CzbYLrkhsLCmkJUAutFKTWhBKCKqT/w6BdKGI6XhtQ4pt1fpqUaNqSqtFEAa&#10;KXT8R8ugTo75Wv0R6YQqp2qqaKNDQj4jx6B0sWloNiOtCi5IotlSRUVHmU3urSpHboD0jBL4uIuW&#10;mE59q0pNV08tVJrU18o07+I6BqSYLkY7XBrrUKKQoK+k6UNB2+Xw6DJpsjsny7RoT4jsUj4K79Ab&#10;S2lOqgCrQjv/ACPw0/s6DJGqjurs7HQf2/KvQGFMFtKNxBDiQpI0qQPFXwrX5dB6hugHj/AnbUaf&#10;A6fy/n0BxDS1Hy7iaV+P/mOvaldRXTw6A23HVUeX+ncCoE0B7Dx8v49AKNyHCpJoug7eUH/HQ0oq&#10;g/l0BxEl/wBMNp2pBBGiSVebU7T32/PUdAEnchZNaK0JJNRv1qgiuiaE/HoDq5byhQrCRSgSkAgD&#10;Tt8v+/oMN1SCfmd47Ch0T8qnv8OgES5QaGnjU/h2NQaamlOgHDtPKDWnhqak/Px1Ph2HQC+qCKVT&#10;p8qVNe+lfDxGnQehQ70OniKV/l4Up0GQWdw17jT4g/gaa9AIlRI171+VKGgAHjSvj0AtKUqAVEdv&#10;/s0oPGtB+PQPYRCSSkA9zRQI2+BCaKBKVHv0AZiEAU07kpqaE/IGtAPn0GBiLpuppWlU6ilaka0/&#10;8egxTFK1EUA1AVWo76JUPiSOgHTCPbygbtFEHdsp3R86/EdAXVFUlQQ4UoKgDv1UhI1TQgfX8OgC&#10;LTgQpVaAUBIoAaqACDSoNe/w06AJKCNqSAaqrWvYEa18Pn0GSmSlSkEaeUgaDcFCulaAUV8OgC9E&#10;/EfCv/LSgB+f/DoMCyQCSPEEkUp37dq6+Hw6DIBSFbgTuI217EmoFQe9egFTIeSSKIO7uAkagClV&#10;EapXrr8+gEaSpSkreKnGQF0SSCNfL5aGuo6DxlkOSi006tDSx5CtRqkHbVI1qR/f0C1csamxI7cj&#10;1UPMOIBSW1VbV4gueaiVJr8NT0Dd9N9PkWfKnVCj5a0O7SoqEVOvQKKUNyEBDyCUBQIcAqamuqho&#10;RQj+XQeiEoOBO0lQJ1SfKsVJSdor4eHw6AUhTJoqiSSO9QSfgakjt/Lw6D5byl0okVqdfE0FCDTU&#10;a9ACN/gSaEAFJp3pXtr46g9BioBZoogKqU7ta66nQ6Gv/HoM0QnCS2RQgb0r3DapI+BVQBXy6AeL&#10;cDFeCFLUEhStikgVIBp5khSqK8CPj0B6bIZl7drjaysbfpDakq8DX49/4dAnpYYI9N5TSlp+g9hp&#10;WlaDzbh38T0CpLhQ5luQGVNQ32fKpKydq6fSUr/pqT+I6CMpiXW3VBsk7CEqKFFSQaChIBO2vevj&#10;0Bdl1alkPJSqpUNBSilU0GpG0U7ePQYux0h0hKaoUKgCqQhyn0igBIprXwPQYN25b60sg6KXQL7C&#10;pAp9XYmn49ATkwXG5f2iCFOmgBCwSVpTqD/9ka18OgTVByO4UuNDe2SlbawSk17VSP6T4dB862sD&#10;1QE0dJV5dQnzUBUD9KdKDtQ9AVUtWulO4ok6gGnl1pToCanNqqA0pVNa7e482o0ofj49AEXQO/fs&#10;DoDUeFKdyD8egLrUD41qaCh8SB2r218Ogw3BKtNQTrqRUDt3HY9+gyUQSVJGoqT8h4nX6T0BZ1yg&#10;VWhroDQnU/4hrp0CW6qte4rrtNCKCmmhFR8D0AICqmuuvjSlQBoNNwKa9h0Amw7aUAKaBW4a0JIF&#10;FDRXfw8OgESlKFVUpY/wqQfMFUNCo9h0H33Lx2eqtbqQNvmJV9JJTqRofhSo6DwXBNUhbW9KU0TT&#10;yhJqdCBUk00r/PoPHCX3itC9iiiqUpG4KSAKIIHZQr2Gg6Aq5BkFlT4J2IpvTvIIr2KUjVVegJJk&#10;LQQdFEUrp3r3rpTX+fQK9pftzrhYmoUVLWkxlgEBhxIJJUe1FnsNf7egdbchx90pnMKUW2wGJKkp&#10;UhxtJISFUIIUE9A3Mh+yU+j7EpW0UqU4E13NvGnqI2nUAdqfj0CFFUuM8FhamfLXdtCgvxShAI2q&#10;106CaLYba/aWy+N76fTLrjhCVAVCqFJ0oaD+7oMrpDbdgOS7RcCt9lQ9aC6o1S0oVKmFip9M01rp&#10;0EVQpDDEiZNe8jiVK/JVUgFVaiulQpaaVHQev5U4/CkQvtmkeupK3joUrKK7ChI+hW06/HoGo5Lc&#10;WQlwkbRtCa0Hfyimu46/PoAUTHmidpUAoLA3UoEnuUgApBIPw7fPoF+zTmXFIjPqKlFR2JUKJKaA&#10;0UQSAUj49A4Yspxr7iM0660hLcx4OJU3tHpsqWBvdBaQny0qQU0NSNOg5pf3dfe+jDp0fh1FnhZL&#10;fMcmWu9rVNe9FpEybbXI8txuWgpnTEMR3P8ASPOCMXo6XIq2/TRuIcnt3muPSZ9wbeLLUyS7ILi3&#10;F7Sp5xUlxslalFbKN9AVElVPj0Ebyru8886svrpucU0NlCAVBYC6KrRJrt8Qf49AiSZTj+4roRvW&#10;pOoJBcOpKqV3KCQK/DoE5SyTrX5nxoBpU6k0p26AM7tEpFfx8fAD8egDFSop7mlCKVNCdCANSK9A&#10;sxrfcXG1hmBcXCfOfRgSnUqQUjy1ZZWdK1J7Dt0AS2lMqS1MSuMvYjYiQ26w+rcSlspaeSlWp0J0&#10;AGvQOCyOXSFI+3Qw61LcaVIZLyXPyz6Ciw6gJUnal1KabxUEU8O4OqHkr01qPbkSCV2+3JZf3BLH&#10;5DZDyPSaW4D90h9P5uxIUV1UEpFT0Dpj3eNeY1qeSHFGV+pRWqNmZOgCNM+7tzE+MI7EVphZohRJ&#10;LRW5XXRJBYxDKX13/wC4NL25dW57iWZFubkPNOJU8ouxIEg+i3NW+1TcgJQ02tQHwAWi4zyx0NKs&#10;9ynylypUn7nHZa5MmCuNcHnLZIuEZ/04sxNutsz0z6klVXZbiW2kUokdB0C/t3yrnx/n8S5XW5WK&#10;WLyuHNgs2plLCYeNybU43EfiS7jNb/TUW26b5VwKYomyZOxllkMjUN8C9y3C4sKDqit9zcjapReP&#10;qFxaFBJaUvfXbQUr4dBklNDUbD3Gldu00PbxUk/DToPUgioNKUFCTurWp1UPqrToBKVoR5qhI3eN&#10;PBSa1qa6dBkPE0rRJBI+kE/AHwJ8PCvQZhFEhR1FPjoAD2p2FajoPKaGmupJp2+SQfn0AgqOwJJA&#10;qnQkU1AJpTX+3oBEJBOpr3HavwqCa9/Efh8egHCNTUVBGmmuh8oNBqdx6AbYBWg11IroR2oVE6g+&#10;P8OgOBkJ9JRSopU2hawSAEBRKdVih1PY+NegzWzQKNE6kdjVFVfUkEeY9B8C5QakJ1IG4AGpA1pX&#10;aCe3QekGiVKUK0O7Q/HygHuQa/z6A0ygiookqPlboQaK+ogjQpNBqPE9A4IUl2JGJb9RZW5VaVIO&#10;z0inbQOVCgSe/cdB85NeqpTKfSLu1NR5tiQKVSo60odOgBRv1BUSnyiilHzFRJAUjwUTUn8egOIC&#10;9wWlJSN3elVKOmwJKabk/wB/QOiFKuLr0YMBTq29G2wkrb3Hy+YmmoNegna05Io2dywXpKgtfpra&#10;RF2lbihSoeRUGunf4dBGOWxba26hy3oLaluLU+y9q4yQBQitQtlXh8D0DP3uLBIbTqO2gCU1poom&#10;ncdugMMABRqnfVPwKQNNVA/I669AIEIUfLVJrUlWgJ76fMdB6kHcRr5TQ/AUHzqSNfDoHZa7TGlw&#10;XpTrhSppVKhvcVkigKRWg2pr36BTRYG0RDJYfW8lKwkpCKqqUg7tw/pp3P8ADoE+jrTDjYcBSlSg&#10;lG0eqlRPeo02q8P7OgS0hKqlaihYrQEEgKoQQmlKFXz6ANTm3ammih3r2BruSPGtf4HoBDvKkKHY&#10;A6Hw3AJSmlO3zPQZJVWvgodgNFA0rUGm0DoM0g7lEmlAdPjoBr4VV0AwUrWmlDVNe1PhrWo/tHQe&#10;kqB7UB0NT/EGqddDp+HQCJJHjp4q+CT8R3SQegGTWviCaa+FRpXuO3QDp11GtBr+PwApTuNT0A6R&#10;oBStDQqpUdu3hXX8OgGSPkTXX50Pfd41A6CVENbDRKapIA7V8e3eu6hNfn0AiWQpIChtUO3l7a+B&#10;8RT+fQemBvooAqqSVDUGpPgRpQn+XQY/aV8hTr/+8FVoBX49BmuG61QrSoJOo3DRXiBUClQf4dAX&#10;+3oagDsATT4ndrWp0Pw7dAXMSidhCS3uUSkiu4n56aVP4joAzGR22CoFPjRI1+JKAegLyI+5GiBu&#10;QNyK7qa90AJ10SNK16AiiOtaKiia1CAoE79CVE/4Tpp0AKUFVQQNwISU6+XSoJ+RP9vQGWYgcAUr&#10;UGldprpTUbvw/l0Bj7KPSqKtqpVKtxcBp/SR41Px6AKPb6qUn1CAQUjQ0AqQTXXU7tCO3QBSIrjC&#10;ttN4RRCVj6fKuhV3FFkHSvQHkF9KAgPPFnQKaWtTiNTUV3a/j8OgNiIksrdcCHEkeXShrSmhPzGn&#10;x6BG2+mQEEAVIUlQIJoT2PbtQ9AIl5SQFAVQncamoJINBtFKmp8egHYuG5txC2EupXUUWjzpIptK&#10;SUggbj279AVShS1JSKqqT2BFPgKVqAPh36A6m2yiE/krIVQaBWh7ipAorv0Bh3HbnRKktEpVogqN&#10;O/ZCjXTU/AdAVXBuUZOyU2tAIFFbSUVJNKLPc+A8OgSVRiSqp2VrrQio0KqjU1Ne/wDHoC/pKQfN&#10;uIIoFA6aCg8wrrT41HQYkbaLSSqp7d+2lUk1IPx6A8JhLC2FpBSpFAsHzVAoDXxp0CCpIVqokans&#10;PHwIPYivh49AnmJVyiRtQrdRVSoCgqe2oIJ+Na9AYZjobWNapKkklXdJAoSBWtTUnXXoHVLtEZuM&#10;y9HW5V3bqof1HwB8BXoGJJj+lMUsLUotq3g0JKlJ+pJOla/H5U6Aa4RE3G3C4xyPXZSEPsopvU3X&#10;VQOgUoanSnboGiqu0oJUCACAK7VjsCKHuKdAWdBKQRu7agn5nuANTp+PQEHK6Db3Oneo0GmtdB3P&#10;QAltde5PiRXaNRr8wAfDw6AJSVA0AUR2ANNCBqR8KV6D0pBpUaGg8RQU8BWpPQeKIG6utAST8CDT&#10;Sg83QFXFApodSSSKGmp8Ae3bt8OgIqHfyjTdQ1IGnc6eFRr4dAXFN1aVO4AFJNAdSPL4V/s6D2pU&#10;o96nbX+NCSFaClf59Bk0FK3o/wAug7Eg1BPanwHavQAmoUEq3AA0OtE6k61ruCTXoAVsuJUrQAEK&#10;IO4KRp4HUaE/h0ALRUhYIUSRQkDTU9wkVqSo6UHh0Dvt91hwG3HHonrqdQlotrO5Ap4Eq1Supr8j&#10;0BW8OWyawwqLG+1fZUTJDYFChWqKU7lJ0r8OgaiVELqNUgpoqmqSK7QB4dAvQL0iGJH3AddWUUYS&#10;FgpQQakrQfpSKfPt0CQ5KZ+5cdS3Vt0k+mvXaoih2kUod1SPl0AjqpS4aWQgPMJUpbKhRS2j4ioA&#10;Vtprr26AmJ8tKC0mQ4EmlUlxWoT/AEVrXZ306BVbmXaOx6ZPrMutUqFha0NdqFaTUeU+NadAai2Z&#10;N1jPmCXluIaKkNnRVUfUgHuoBXb5a9AjRbRNDzi3U+h9uhbi0OU3O7B5g0K+ao7jw6BCfdU44pJR&#10;tSCCkJA8tT9KT3oD3GoHQAFyp2nxO3+ogkncDXWlaaU6A0qbFs6Ykx10MFTxjt+s24pD7rqVFTDC&#10;UoUp5aW0lR2glKUk9knoCufZ7jOA8ZZRnufXKBjuJWyzPTf11yWy2iOoo3W5duckNOsyJkuQtDba&#10;VJcQkO71jYk9B+eH73eWpHLHuI5Zzlph2Jbb/kj4ssBNycuyIdniNtxoDTNxUtxuUQ3H9R1TQQ0p&#10;9S1BPQUkXeXUUaDjbu5QIMk1ZBUgIdK0KBH5gp5qUChUCvcEB0bKgKKkLUpWpAq4BqNDUGh0Oleg&#10;LNtlwgA0SopSVkeUBVTuOorRPfoHxjGG3G+S3GIEVU412pf20htaKJW8tdBUo1Irp0FgMY9uKrk4&#10;0iSpl2Q5tBZEtsAlxJSRRKypWoIqANo16CeLNwLbsTdSXLdb4MxtxISmdCHquBobl+iqRuLrQQdx&#10;WNP49BMtgxbKLfJQGEsrbrHUlDMUUIWCUx1EEbGXUUqRoSPj0FrrJimO5DaWYGcYhjt8ckMpBkXO&#10;zw3m1Le3emtL78b7ltlyNXbuICSNO46BgZt+3pxdm8aVdcCMrCbw2w2mN9st9dkQXGllK1W995Ye&#10;ZS2olGwhKVLB26AdBqy519uXKnD98JyWyql2uUBHTkduaDEWc64G48Zlc1SEx2X0MpQ5uBUW0pO6&#10;iVEkGLFFyxiKq3XH/wBxeabacEox2g2wwosAuuSmFuPMyWHHRt3nYgqTUArB6D61fbW+4Nz/ANJY&#10;llKLohJuL8uKy4+63Ibcm230PTlyHWX5frpcJCPUTXbsBBCZMaVKt+YF7IAplyZFj2tmfDZjP2iH&#10;GuTUVl28JgQJDjf3saL5KFK1NoUJFEJQB0G072qciWeLlMG2XF552I3Jtk23SYj0i3zJMAT4zUS1&#10;TmWJqH15AH4khUiQ84l1xh9PkbSodB1e4Bef9y4rapjEuDPKLcwuU/AeRIjtuOAvpMR5iRJZcQIv&#10;ldq4640+ClxVRQA8ik7agHWlanypAG4eYVGvb4U6D0gUV5VDxO7vtBoNqCPpA+A6DALO9IPgAFDU&#10;E96nQaJFR4noBkk117BNDofCoOg8aH4D49AYToBuJoa1FaHXUVI7iuug6DChrSoA7EigonxB0pUE&#10;fw6DIJpQVqCa/USnvqogE+JNOgESk6HWlCR4aA6jwKgOgNJqRQFRPfTuQT2HwCj/AC6AZI0qACSK&#10;9wa+B8xAok17dAMnU0PahOutCKpoBpUD4jToBQpxaEo8EkVoKqQEk7TVIoaDoMxQnsBpqBXbQVpp&#10;qaqPw6AUN0JFa60r3A0qSaVr46+PQHI6EoKFOIC0E1oa0IB1BVoKdArypjUoJQy2pttCfIgkJoaA&#10;EpT2JA+J08egAbUpQKKeRK0gVoFap8tTTRS+gORkNFX5qtqEnd32rNKA0BJJAJ1+HQLsVUGO816o&#10;LgSCQlStocSqh2Ef0nd46V6CQ8ShWya/IfekIYTHPqlkOem5TUUB7EJSK/hr0Dzeh2WzPm8Bn9Rj&#10;7PzQCHJKiR/98rsTtHbxFOgh64zID0qQ7H9ZaVOLWz6ity0FSqlpyu2oQKUI06BNbVUCiQAVVND8&#10;6g18QT/b0BtsUNQQkgHsKFQKq/MKJpr0ClEYiKbeXKdUlZTRgDVKl66qT4EU/l0Cpb7Y3PfbDRW2&#10;2C2HAlG5W8kChB8wCldA72oD9qkrivMqFQVIU2apdGp3p3UTRXinuOgFflCDFS4pLzH3KVVaCFeg&#10;4PpUppR0SqncCvQNN9bEgb42/wBU18hSobUk1qPjU9ARlJSn0iSd6hUpoSamoOh0JqPHw6AuEkL3&#10;bhRIPzNCPmTQDoBCpwJQkDaBStE7hU99xHfToMwCBqEkLAVqfqofKO2lQNeg9Cz5yPgT9QBVTQoJ&#10;rWo8Pl0HyAo6jxUaklWlFAA0JKqmuoPboDKadgCKAf4q99NKgkVHw6AUVKleWnjXQ/MCvz+XQDJT&#10;Xx1FD8dw11NKUJ6AZsdtDr/cKa/iT4/DoDCRTUjXwOp7eJp3J6AwE6EiuhoO2hJqlR+IoegmlMbu&#10;DoDWhHidNa+BNOgU4dpblKCC8ptZIA8u5PftoCe4p8ugW5GLzoLSZSCH4yjTcBXZ8QpPeoHQE340&#10;daEqU0GXRQhxoaEjwVQnuegVbZcHYimWLrBbkRVeVKy2FKpXw01BA0Ph0CreMVtFyjGZZlfYyQnc&#10;qI8SGnK0V5N30KJPh0EXyobsZxTLyC24moUO4Br9IPbWnQEyz5Sdf+xp4U8OgLlv4itR/wCag+Zo&#10;BXT8OgD9EGlBSlFa6bVEU79v5dAGprU+XQH4AE0pQk0HY9vn0Aew7aNjTdqOx7mu7x82nz6DzYe2&#10;tfHvrXTSvhUdBmgFk+oUqG2mqBXXtTvSnQYyHEPaqCd1QRtNK7RXcUganx8KnoAgD9IB1FfhUfDt&#10;oQR4dBluIomqiCSKEmhI7ih8SB/Z0ALqEroUgAioBArSvhXU9h/DoCoaKT5d1K9ySSBXsmun8eg9&#10;DdNQDoToKAU1qfE1p3OtT0DgtrEVAbfkKUgV70BCh4J1qDWnfoJNtsphSB9qwy8kDaBt7qA8QofT&#10;8u/QGERJV0LiFNNNNoXVYBolJrRJp4K+Xh0BC8W0RYZZDqXG1HspIWUFJFSk9x/w6CMHYhdddSmg&#10;XtOwjsfiANPMB0DdeaUhRCgpC0ggg9gBpp2Hmpp/f0BQFKXaLTuQ4DQJVsUhwCoWhQCk1UNaEUND&#10;279ACfMKV7DsANdT5q9z0GCWyo027idR3+A7fE/LoDMOOhchptQ9NDixU9gCo+ZRGlD3qfj0Dhv+&#10;MC1JakR3i+w8gKSqo3AnzHT/AA1p0BCNdVhn7V5kvNtCv0V2JNQSa6ChHQMu5rUZKyhG1AUCokHU&#10;K1Fe1BQ/3dATQwoo2NqcQhxaUiijtKlU2k7e6T49Alz4C4zpS4QHDVQCdU7SNKGn1Ht8ugBTGASn&#10;1QUtFvehVaqIOlEprUrroa9x0BV6GmgLavUSSRqmihQdqdhU9AmqY26gEnwPYbSTUq8PmB0Aa0FI&#10;1BrqQdf/ALR8O4PQFlJUQqh7Uqex1+PgNa9ugLuE6ePYApFO2lK1oOgKlrcamtU0I8KE11H8tegw&#10;U1QkU100PYdu5FfqOo6AEx1GpGgJ3Cnl01oailK/DoPS1QUJoQDtIHYk61oK/j3rXoMEpAUD4k6D&#10;vQHwUKAqoD0AjyUqaSoJClbgaAeUjQ01pQq/s6Amo+UpUAQkilfn4ChqNo+Pc9AUWgoIUAe9QRUV&#10;FdCT3TT+XQY71GgUqtBtO7+rx1GgqK/PoPnHloWr09UkEE6neKGu4nvUaDw6AmlRJr8dKdj866f0&#10;/wA+g+9IgbqmtOw8wOmiqnUjv379BgpCyCnUjamh0BFaEDTwHQCNSHWU0bKk1CkkDX6gQTTvTXt0&#10;AC0Lc/MIo4aJ1GlP6a9gB+GvQDw33Isll0I3BkijaqhDiQaqQvUeRVda9BKtqy20wVKlQGEw5amT&#10;VpbYEVSynzoCgCCFH8NegbuTZJb7q0mVCDMSWWvTksBtW1K1CiktGvYjvr36CLnAsqJVQ6UBFBQ9&#10;9KgFIAGnj0BuDIjsO1kRfuWTUFo+VQJ03hQrT4ivfoNaX7uv7gOH+2The2cT46w+9yxyWzZ7ta2L&#10;dckwJOP4jGuUuLcrjLWjZPfauio64qkxjvQ27uWUghKw5dvcb+437hPcHxK3xNkmZwbZilqiRGo2&#10;LWBx1cOa9HSdt3F3kqbnqnw4LaIEJoEpaiLeSpIWsKSGp2feZ8tXpTXVvtxnFRVFW8hKVoO5S3al&#10;e1IVWhO4mta9A2HTu/JNfI2Qk0ouiAQCDru3ChofDXoCtVqBCqKGwHvqBQEKBrWtP5noJewPi2Tk&#10;EIZNf1O23FW3vQiqRpcMlmp1cg2dpYATHSKB6QfInUJqroJ6nYqLTAiNyybNFcaSbfb46wlwRxVL&#10;bkhsKbUVKGgUsVWegZVytl7x7bdYE19aY7yHEvNuPsTYiykFKlpCgoIdH9Q0006Cy3GPuIlXSLCx&#10;zL5Me7xIzKWWBdW2vuG1uLQwpqFOXuXHfLblUKUS0pQ8w8egtLwdn9kfytdkt75u1gdvbFvaMr/U&#10;iIJMp2Iw27JTucaQVqAVuKauCo8or0Gxadxu/CSZtsbdeiE+myw4wtKi40t1qSzb3fTLNxKHkF11&#10;OoaRtrSooEl4/ZUMqgOPMux0yZDcIFLLyi4hSQ4+Pt1VMWTGUlSFep5T2BpQ9BKOT+3+2ZxjsrHc&#10;gsMTMLHco7kFcR1luYha5+1osCEVJcjyXWFJoWyo+UhJO2nQaNPeP+3tkfBVgGY4fFl3PjCNNuTV&#10;4aZjvqu+PSFT48nHm7zEQ2rba30OqjKmuEsqfbQFthTmgarnoMxGUvNZBJvTtobt0m3W9qzKho+y&#10;nxmPUtEe4i4EIt9mlOyyp1wqVIeQFFA3KSOgc4VdLlb4UC1XTfGszLzVlgSIxhLij718qS25FipL&#10;70vf6i3JDlQVgb9iUABeDjLKbP6uLxXpV9TlUW1KmfoC7G5Jdkxbo6VLuduv8Z6FZrW/DnxVyhKm&#10;JKXPSBUVAbeg6YfYZyxb7LZLpjGYZom6sm1G72+8NPw1Q/TtymUqtcpuPIU0LvEt0pty7SF+iy0Q&#10;kecrHQbQYU22TvtlRriytEhuG/FLXqPMSWZzSVsKZU2h3eSlSD+UVqCl+bsaAO4yWk7BQBte1VNx&#10;CddUgrO4pC66qNdeg8CUk6mhqCa0ToOxSNQQKeOvQCFJ81SSfLomtRWtTupVRoR0GQGhpVW3ua7q&#10;JHia9q/DXoPtp0FQanQDuAB5gQo6JodNOgFSnTcKny6DcKgINVfMkD5a9AKlCiRSitwqBrQHsVbg&#10;abQOgGSRrUlQA7afHbWg7biNfwr0AgT5ia+U9yR3OulB/Z0A4Rp27UJ10pSlKjwr4g9AIiopQEf0&#10;g/3anXtqD0AwOnl07UFKDaa/PxpToDPqpUkJCO/c1Hx8qRqfh8+g99U/QaqCQU0+ANQQnWlFH+On&#10;QeocIUFakgaUNBQ90kiuh1r0BsOp2EpoF0Tr3JOg3IFRpp49AIl9RWk6VFdopu0I81KkVrXx6A8H&#10;9N1CUBQSSa6nbXeeykgq8KnoDkV11VQhakEKqNrhqok9t1RtT4EGvQKguU5CfQMl9LaSna2pWgSk&#10;1BUnUEqCqDv0BdSipRK9gOh2pCe1K/EkipqR0BptdRShSCASSAK6+HiUnoFGM2FI3KcSnTRKiQo6&#10;kEJpTSn93QDtpIUQgAEn6lUNe3ZI7H8OgmfjbHphdVcZTK2GG0KWh1bZqqpIQravupPcV6BIy/Il&#10;rur0RMhUhiO6E6sobVoKKKSkApFdNO/QNpOQyftm4Er/AFMJlxxxpslO9DjhrsSrVW3XXWnQJD0x&#10;K3FlhHpJqoooaKRXuqoO0gDoCxKqlS1Fwg9yajUaAUA7fAdB8K/woCogDUGtCKdwR/LoBwFE6ig8&#10;Ae1NDr4bqnw16DFQpQJ3Ag02/wBNaABXjQbT+HQeJB10oKUNRrRJoEnQk0+WlOgFSSK7f4Cp11AK&#10;dK11P4fDoDaBuG4UA7Gp1+Yr3Hm/kNOgGSk9zSlewI/7u5+Ph0AyQdRWuhFO40PcfAH5ePQDoHgS&#10;PAbvqroDVPbXXoDAFRUEAkjxrQeAGlP49AMkEDSvlp4a1rWvzFdflToLIwFpYc1ZS6g13IUEnw1G&#10;vj8Og9daUJBchpUyConYKpKKD+kaUKv7OgeNnvaWNjExlRC6JVuoW3NPNQEDU07/AB6A1csXj3H/&#10;AFtqU2xuO5bO4hG7xIQTRKx8OgS2kNsKbh3RHqFpQCFoV5qpOpPYDb279BI8SDaLjCDTDpSsop3S&#10;aEUG5Pw/49BEWVY3KtbxU+v7mOtRLT6Ad7dQSErHenQNlGP3CQwX4zCpAHm2IH5h1008Tp0CO9Dk&#10;sqU29HebUmoKVNqSaVrXUdj0BMpSdSfEkAH4VGoA0I6AIt0rWtTqT9QB+IOta+HQY7Ae9a1NfLT5&#10;Gnatf/p0AZQde+hA01p4U/krt0AjSi0agBQJFQoaEaj8O/8ALoC7zKS56iQB5VbhSgHagFO1Kd/4&#10;dAApo0oAa0rodR/zD4jXoC7jS1AeNFbgDofLQka+B6D7b4kapqKg9ta6eA79B9ShGldfEHXTUAE6&#10;af29B6KUGmooKCnfU0qOxrrWuvQZBSjRJrtRqkfCo1IHwPz8OgeNhuaoq0suemDuqDXUAigKgfA9&#10;vj0D7MqKy43LakrZUsgPtkjalXYAa6g9AoTkMyLbIkCjxQkqAaFSaCoO2mtfEePQQU5IbdnUSox1&#10;hagomiQrUgDbXRVT0CXeStCyVqS4UoJStIoCASDU/H5joEFZ9dryqCVabXCDRLiexcA7pV2OlKHo&#10;MkR1KW2pYUlvYEuU1U0skgt6gApQSnza1Br49Ap21aI0htx5CXmq1W33BHaqSKKTp3r4joFO6qiO&#10;qVJiMhCFqA3oooA6bkKHhqKV+PQSHbLO3fMXebbWpMpgVCF+baoDyrSakgE/DoIoQqVaJzqFNbti&#10;y2+CPrTXUjSoFe3evQFrhZRLUuUwPT3K3BFQSQRuI00VrXw8OgTGIVFbF/lmtVKNQkqToHACPIob&#10;e4HQfXS1PFCC6gLBKglxIqVjboDTsB8O/QNaVBAoW1KUE0JB37Uk6HbX6e2vQEvSdSTSuvc+ISrT&#10;ykdkqHx707dATdYNDRKqVptIA+nQhQoAdTofgegLuIWoUpXbQDvUpPlH4kHoCymuxIJoT30IHetK&#10;eJ/sPQFVN0HYdqBNNKg1JA+dfHoAvR1ApWmhJ0qPh4AGvj0AamlGoAFDUa96HwPxT8+gxLVdO1Cf&#10;4gUPyHb+/oAijWoA2k00+CaAEgjx/mOgLLbAUaJIOpJIB00qio01/Hw6DHadtDqkpoE6DxI0/j4k&#10;dAXXqQOwqQTrqdaHQGqj+FKdAXO1SQCkaBKU7hSh7hQqSQlXQAKbFVkDtUdz2qCKDuK/hXoPFNOA&#10;EJSCPHtUf4iKfAHUV79AF9uum4J299KkEfiKVBA6D4MrToex71BrSunxJ+PQelmvzoO9CTQdzQ6k&#10;mnboMCgaKSkg+INVaiu06UqBWnQeoa81SKkHaKVoSdND2FOgNSnGlsNNln032xVxehCwo7RvIpuJ&#10;T8egTQqiFIXqO4TSpSCQVEkkUPx8OgIrTSulQo0JV4/xAOtR0AC2xU0FaGumtP46nWpFPDoIY5b5&#10;3404PsczI88ySw2+HCizXG7XNv0Gx3S/XliE9cLZi9jkXNSLa/kF6aZUmPHcUlaiCsBSQqgcl37g&#10;vPFm97/NmDZHdcvhwcGx3GZuMcf3BUGxWJrHnZaJl3v1g5DW/M+0t18tM+Gy++6wpxU5DoRFBICS&#10;GljMJkC1TZLNvYkIbTGjKIkGr8t1KlIfksq9Nv04stSEvNlKU0bVSvQRJMkqdecWhwBKll07apTS&#10;p8qu4WoVqDX5dAJb4ypynG20Fx8rjtMJaClvoccVtSlthNXJYWNNqBu106C0+AcCRwY1+z2JsZQE&#10;PQsU9XZImOBW5L2QvIUn7WMhdD9ujzlOiiO3QSHk+azbLOM2HjltvbFogLDED71mCu2oQn02kWe2&#10;IaU0UMEhaUUqog179BDj/Ilrm3ZmfmtvTeIEt5gv3C0XFyPd4rCnkocb2uJbbTMjIB2tPNoBWNoU&#10;O5C7fI3DLtj4FxLmTFLhDznhLMrvJx2wciQHGFmx5bFiGXL40zNlDzkuw5NEiNqdVElIbKmx6rCn&#10;GySQ1zz2AxKecj+XeVgIBIFFK1SvvU0FB8D0D942zO54pkVruUN90Fm4wXXmA+603ILLySwh0tEb&#10;S04aoJB2/Ch6Dq/9tPLOP8t8V8d4TIXPnZRZrVcLVMj2e3SHp0BqZdyn/c93dadcVJjLD6VKiwmz&#10;KWywpbi1gIT0FmHuM4DV/tVutrciQh5c1m4qZejOxVyrdMiott0ZnoWIzFtlMvuvSXGyFOPB1GxC&#10;imobDeGOIEXnF1SktJlwos9myWxuL6Tj9zfbDKV3FTjawremYHExGW1IV6KEqc+qpCWsv9lFtyvF&#10;71bJdlayVF4hKtmR4te5TNziSGLhFC5kaa04iO62hKAlKXUrStyo2a0V0HCD+497Jbj7PvcLfOKF&#10;Km2+zXcu5VxrJfDz1pmY9cZMidbQie2yHpK8fk+pbmXXipLQZbU84a1AUJiOSrG636b7VtuaoSHV&#10;XF7cqQA5HK1JhBXqqWosMaLIHoKO8AnoJ2wp245Lbpkq5MTJjNsgxEyJMJaP1NUa7ynJCbndbhJX&#10;GdudxhtM7g0FBlW8FVQlQ6DYdxbzJeMVu02IIMC3ZbLtyZEyRGtLsi2W/IItvjMxkuybP68Ru4Tv&#10;UbfmW9suMeoptQAUEq6Ddj7Hc9y2Zk0pm8yLlkNwYtqpLVjud1bkPFjJP9TLk2Kc8sWOP9rNkOCQ&#10;xCQ2ppxxtMnc7WgbX33GZUdmWyHExVpbbIdQ6nc620EurjoU36jsT/A8oAr3VIoR0BZTVfTWg1K0&#10;hSVDsaEpBTWg3bgQoEAimgoa9AGpKgB5/AACtCCNQCD2JrQHv0GQp8AQoJ/poAK/zrp46g9Bmkbi&#10;ap2pNSDTuPAmp03EfHoMhoTqEkUUSo6Gp+qgFQa/PSvQDAeagOpO0p/gCVEaJII/h0AwBp4mitR2&#10;J1oa66UGv8Og9T9RIqKUoTor8dewUdPifDoBU1KqVNQEnSmiaU179v7ugF81NCaaGg8AKmnalD3r&#10;0GQqSdfiAaagAfVpQAa9u56AdNajy0APfXUGvbwrp0AlAAfjTwJ8e1QBuPQCJFanU1JI7ADTWo8A&#10;OgESn+J10oKVNaV8QDX+HQCBJNKg+b4083emmg8OgHQlahtSDTUmmmoTp8a0A/DoDjLikeUUAV3I&#10;G7T4mpqrU6DoFFFVioV8aK83anmFdUihr5egNBkgbikahRoex7U79vL0A7QBUlNaVT4a+UUV2Pcf&#10;MdApsIPdVQg6pV9KVHcASSdU0PQSBZbAZ8iFBeIhh5ZQ1OZQHgs7qg6ahVPAj+zoJ3y662nFcObt&#10;KLily9GIExlA7FyFNLCVOrCK7SAaAHoKsSZjkp1Tz5K33KblGgO7Q+atTXxp0BYGpqQdaU+PfcDW&#10;gAFDX+NOgEAOpI7BVKjaoHwNB/zeFe3QDJBqTU1PfSoHzFKBR1oD8fHoBgCAP6ahaaUoe+oNdKno&#10;BaV211FAKbTqB2KfmDX8egyqK7fjuITX4JPwIFSex0HQfI89ARqSFEfAVFVbiKEIOnbU9AP6YIp8&#10;EkDtUka6UprXoDCEAaDT+QINO1PE1+PQDhPga6kDtXtodO2vQCgA+Br33V766U+A/t6AdKaDUDvQ&#10;J+B+PbsD4dAMBQdhrQDb4fOnxHQCgd9Br3FK1p4Aj6dR38adBdJvHonrlccsut1PlJ17DSmu3b8a&#10;dAox7HHDqvUZS4leiQk/ST3qruo/DoCM+xqjOflsqeYcIISpNVtH4A/D59ugDgJlR5G1KdwrT03A&#10;pICT2BPjr49x0GVxty3pQefhqZC6De3uWncaV1GhqegVrbb3YbiVN1URQtpFR8wCNdSegLZG07La&#10;q6lxspOqVJq2STTcNe2nQJEK6uWuOFJjoUlsipSkjSvc6E6HXoCF6yuNckhL1sZS6CaPpCaihOqh&#10;opQ07ePQNyXHt1zjIbjQGI8xXaS2sJQd2lFoNSK/PXoG49Y5jDqWXVMIUs0bIcGwk60qKU716A2M&#10;PuamPuW/TdZH1lpe9aKalRRQEj5d+gIPWktpJFO3ldRqknuQsUBQQfj0Ceq3SUJKloXtBr9NQU6A&#10;Hd9On9/QBpYTpuqE0pWlR/MjvXoPVwhoUqBBArWlPClPGtT0BVUXvrqDUdwVa9vwr0BQsamgP4DV&#10;P8j8T0GJZIHgNDtqo/HuNKkVBp0ABa26E01/EeI/+1XoMAig/wCYd6iorpp/A+HQCB1SVJUg0cTQ&#10;hVaaAfMHx6A5IuK5Ib3ChbSB5TQECtARUgGvfx16BSjZTLjxVx696hLhOtPga1GoH9nQM6dITJfc&#10;cUmiyTWtApZqKLFNEpSSegKKC3QU7lAggAmq+w8UkkK08NOgDaj7PJtAWT5tVGqSe4r5imn8q9Ab&#10;bYdGjfmSoAFhagkKSilA0pVRuA7BWlPHoDCYCVLQgj0HnlJKG1JSPWP07ApHdR3VIBJ07HoFhizX&#10;NhtTci3rTGcSdqyN6FEVBBWiqUj5HXXoDdkuUqzzChlbjDRIQtsne2lBFPqrUih6CbMUsGPXT1np&#10;0SPKVICyv1G9U/8AlNKjRX8+gZmQYIq33FxuJ6jMBxajH3D1NtaqS2g1qE1016BnP4nJS8tSmA4d&#10;oU56nlI8CQnxGmnQJ0q3tMn7Z4FSFDQUILagKg6kgAfHoGvKgNoWrajUkipHmSr+4gjuOgTBBTUJ&#10;KUgEnt3oe20kaqPjXoAbnbGCltOw7k13KACTRf1A0Fe5PQNVy1ub0/SRvoSATt77dNKbfgNOgJv2&#10;1xCqAFRNOyTtG47QNO6q9vh0Bb9NdGqW1A9iKVXQCm6hFCB26AD7JY3JKN4A1IqSjtXcmgKQf+PQ&#10;B/ZkgUHioA/Dy1oANCdo8e/QAqikjQ1H0AgVAPfXQmu34eHQEno4rXUVoSOwAqRppSmnj26Aophf&#10;wIrokAGmniB4aU6AqthSqmlAabtNddNO1Qfj0ABjqBKR3AOunifA9h46+PQeFj+kJrSiRppqBQGu&#10;pGlT0GHokH6NR8T9I8KfxrXoPPRJ+NexprUDXUV7k+PQZeiQKqSKlVdD2NKVIqK0H8+g8LSFUokl&#10;QqRrqKaUJ8QPmOgwLWvbcagJOlQe43HuSPGmnQBLbJqdoI7/AACaa12ildT8f7ugCovaD2JIAp5t&#10;op9QT23EeB6Au53AUN22o1qe6h5l/wCIHoCTiRUd6Aio0JGhI176A6/LoCzlANDU0P8AH/EQNAPD&#10;X4dAmTJ8KA2qTOUhEdtK1vLW4G0hhpsuvnepaAFFoeVIO5ajRI6Dkt/dpyKPy1ab3yLkWXxbkxjO&#10;eyMK48xa3KEuWLTbFyXYuQZDCt8aB9nHmW+chCpU5lKkqSEsHcXqhoNyzKrpJs9vYksQgzDZZhBc&#10;dhpp2d6JKmFym2EBuS7HIBLroLpFNaadBFFzuUmd5VtBklFVBICHASEhxIVu3PJe27vMdBWgI6Bt&#10;JakPyGYbDLj8mS61FiRI6FvSJD8haUR47LSApTj7ziglKQKlXYdBsH464ns/ENqj3HJUMTeRpbaX&#10;nwv03IeKMutki3wl1UhdyANH3xUhdUIoEkqB/wAGZHyaUIEdCVSXhuSuQ6UN6q2A71EEb1ECtNa6&#10;/HoEPPPbpnU1mPdbDHYadU0stOfdoXGldiuOiQjegvoKvM2v6B3PQVRyrifkO3ByRk2ATpcBBKHr&#10;rZkJlFlOoSP9IpbzTgWncd6Vjb8AegbVhueQ4vEascC/XuXhNxuSJt2x9UmW1b4N9LJt8S+ycf8A&#10;U+xducWG4Y/3YbU4lklO5KTt6BXlwlCY+yv0ztd+oEbF01qihI83h0A8OBWQhtmvqOLCQhSCtZqo&#10;AEpSKr/n49BuU9tec3PCMOs6LRfJGP5hLj/bSHLgyErt7ipcazy4tsXHdWsx4rc1PryFJQEwXXUU&#10;UkKV0G9f295TiGeT8XxnKb03lGcx5CY+MTr1cnINmvKHnJAnZdDmQPsv1WG60++mKy40p6MWmpHp&#10;uuIbT0HQRwPwUvD8eit26/wckx9+Il1+deIrsK4+tHdENbiokIhKWFOr+7K3EfcrfX+agKOgbBsE&#10;wW2NxohW0S0lKmjMlrS0lZLaNp2N72lW+QpIFKq9NdAgDwDm8/8Ak++2GxTPbNgnuMtNpS9kHE+W&#10;sWTIV29QYur2I5e21Cghtx9ZXusl6iNPBSUFK0LcUpOoPQcC0bHy467eGi9dbeuM85PjOPS2Zzjz&#10;bUt5oFTO8QTFbaLFEPNK3EpIKagAvMZjb7Y/aI9sbW+0wUwjA3r++g3uEgoiMovYXJZUi3tuB5mQ&#10;n1WlI3pQgFRV0E24RysuLMh20S/s7+yqEq5Xq1SrlZ7dbIrrr6bh+nworrS3GvWWHmJOwuyVgLKE&#10;6Ahtu9r/AD3Lwh63ysWkTb3CfmJdvLt4gfdRbciQyyLKFpYbis3K6zJcf7wQWlBx0oT9yvuOg34c&#10;A5dyjk9vWrkVvHnIsu3ybrEvDLMu33G7NzJrbLd0uEZgu2e3pekbyw2XVy3kgtKAbZFAsMUgqXtS&#10;dpICVEAA0JSg7agApSKUHxp0GK0/Cg11SPqJrQlY1qeg+2gEqpWmlNwNVGg20Om+vcmnQCbPMSDu&#10;r9QNQK0SACBqnYT36ARDK6V1NNB5akGhBUnQCte3h0AyWFClTqKghVNK6Go1p/PoBPToSKEmpSa9&#10;6ePbTv0HoQa+JA1Hh3/5u3YePQDpTp4knsSKHUdte+vcdBmE1HY1G7SlR8qgaV/49ALsFf8AkBoq&#10;g8yq/wADUVOtO3QZhHm27dPDUhJJ7fKvy+HQGA2kjvUn8fDX+VO/w6DII7aU0qKU7UJB1FKKr36A&#10;RCBtBp4H8fkaEdh/HoBUppShJVu1IJpTWpKdNK+PQGGgQqooVapTQKUAkA+IB/D8OgFbbUpaUhJ3&#10;HShSKpqCTUAD+kdAfhKSmja9+w9iAVdyE6g0qQf7OgeNugh5LiQlDzialCdSlzyiiKiu1SqHoM4L&#10;EASFJmxXUJJKE+fYEFJqQNCVqT8RToFVxm3qf2sB0RF7NCKpAAruVWtQSdT8OgecnIoNgjti1th6&#10;QraUEOEtNqSgBblSNwVU6dh0EdXm7zL1L+7nu+o4EBAoNqW0biQlIrofEnxPQJiUklQBGoACu/Yi&#10;uh+B/vHQGaEAlJ7kVqTUUO2lDrWnQDJT2oFaaEA67aGtTUnv38egHCfAE7TrSgoSdK6dgKdAJQKO&#10;tdw0odQSe4USaGnfuB/LoBAqhpTzFQOtRWv00p4Ad9KdBmmlD9KgomgIr8jr3IA7Dv0Ao26nv28y&#10;hQ1FafyHh0HoTqFE1JrWp/A9iNAP7ugNJbKgnUpqCKipFdBSunwp0AraCBtBNNSPgQD/AFajX8K9&#10;APtPxAr8vGuh0179vn0BhIOoqo00OgqVGmvY9+gEAToNaDQkVIJ8TTXU/wAOgESCB3+Na1IrXUEj&#10;xBHboNhSLRbJ6C9EmFh8UJ2UAUfgodAJHgFBKFh0FJoH0UUBr3I7AnoHFHhtPp2SFoePgtVEq+Br&#10;/wA39x6BOlWItPBcZSXElVaH6kip/irToHE3CS/CLCkpLgToFoGhpQfPoI2uLtwtEtTcuKtbCTVq&#10;QyKgn4KHbQdAC/fYsxkoWwogApUlSSQodjQnsK9Ahx3YUZx1TVVtuDauM+ApI3d9pIqn8egY11hN&#10;OylKiN+iHKq9MqqO5+hXemnbx6BD9NxtdCktqFKqoQB4FZHikj+XQOWNjcm6pQG5KVLUQEb/ADJN&#10;NQN39AJ0+XQDiJe7LIEB54RHF6NuLoWHwdTodBUaUrXoHBb7VJ+4q9AYfD9fWWwQUOBXc7NQlVD4&#10;U6BPn2b9OnlttKTEdWStlzu2lR8+wmv0/DoD1x45hOQU3K3SV0UgKWyk7yFECp8T/wCHQNSPxtkc&#10;uQhqMhotOp3NvrUpDfbQL8Qdfl0DXvuOXnH5BjXWGtleu19FXI7g/wCVY0qfgegKNWK7SIa5rEJb&#10;kZJqVp1oO1SkeepppQdAm7QdzbyQFj4pUhST41B1AFf7OgK/bJJCVuIaCyEpdJIbbqKBTulfTFRu&#10;Ou0a9AVdjutLcacSEutKLagFpWglOgUhxBKHW1jVC0kpUnUd+gLKarqPA1BGg0JrSg/HoMNhI1AB&#10;B8B8vqFR8/49AGtk1FNQQPN4K1oa6eI6Ay3a1TUEx6uPJBK2dhJppolXwHQJvoEOKQoKQ4nQpUKH&#10;cNNp0r+Px6D3bqEqTpUkEjzJ012qGoJGtfh0Ai1KTtKAFbRUnzLIIOigBQgKH1DWnh8Og+fcW60N&#10;4DyVbKK2U9N1CgWVU3kfWAN1QUk9BNmH5VGft/6Xcy2pBarGlrAUUeUVZk1Hm2g+VZHmTodRUgUv&#10;mPNW6txjhMmJIV+a2QkoQSKpKFUO1PiKadAs4fISUqREKhIBUfRWsDegHylJB2+qdUqAJ0/DoJhj&#10;vWq5NoiXCMlp6hADyqFKtNUK0FP+7oEa9Y9GixC8mpWle1C/qJQqtAo96JH8Ogiq8wIbsUkwwXWy&#10;oOLQmi6k6AUpSv49BFkhpjeptxtTZqo7FJKVhP8AST/5j8OgT3I7VAsAUCtR46CldTWtegJPRWnE&#10;6A1pqr40AoP7Ph0CU7CAJ7An6QND8TQCvc6g9AQchgkEhQUCT+Gv9J1Nf+HQF1MAAk67e2ncDsSd&#10;RqOgKLjpV5y2N1BVVdu6v9Kqany6fy6Aum2pHmB3EKqN1dK+FBQKp0GBgpRurqlxSytIG0VNBtFK&#10;baeHQJsm1Bf+XWoKtxVQg17dtKgdqadAl/pS1CnikqT5hU6Gg18Kn/tToE16EpCqUBoCOyqGmlai&#10;lSCdegwMUjyqGo70qa7gQKCla/DoA1RU0Tp20Go8tNO/jp0AHohOo1pUp3Go2nxIIr3B6Av6QqST&#10;oNO2o7DxrUadBiUJFa0B7HxHwoK9AGsIHYkd/gT4diaUFR/PoAFgA/jUaaGoFaa0GoPh0AKgNo76&#10;CtSdPhqnw+Y79ASUrun6j3JTUVUQKJHwUa9AnvqVWqQk6+GlD4Cmp3EDTwPQEFu6mvgQKDudO1Ow&#10;IPQEnXahXcKA8wrUmh7pB01Hx1p0DTyqHGuuO36I7bYd1dRZrw7ChXBn7qM7ORbpKmwuKlbS5INN&#10;GtyfVUAmoNCA4GvchfrvYOQ84xdsSbhNtmdXbIbzecjSmflc+RKcRGb/AN3zlKEa6mFbjHRHQtsm&#10;IG/TFCDUKQX98pM1LksrQFRHbbJZOxDzTj1F+qx5nCQDQoqSFdz0DAvTKYTrJ+8amkoU4rapQcZT&#10;uUS28QaUSSaCpIBpp0FufbRgsCGubyNdLUibcsZajmz3GY+4tuJldxa9aHCjQz+Q6qxWhaZDzzgW&#10;pEp5tKabOgkXLrj6sh51xxchTlVOFRqVmn1FSyfUUpaqivetaa9AyrbdH2ZjKkvFFXE02ggI3DTv&#10;QhxPhQgj+zoLt4Bm821Wycm+Fu3QEsstvKu7kdqK9IbQSh1pbjoU0qQghJfTrVQUoE9A0cy9wmIQ&#10;/Vi4laV3297HWiuBEmPtw3AU+g9IcTRp5pxe5JT9SqVJKadBBVxytzMrgv8AWuNeM4DdwMdsXC/M&#10;xrddWQFpSVIuMZ6Ktt1xX+YSySon49Be/i39tZnkmHZ8ikW9xdlvHn+8x27PPNAn1ChtmREelMMr&#10;UG6bXtigajtToN+nsP8A2EuFOU5SmMjkyrFjsO1T5+QZPd5EaTc7JJS221bo9nVLUlDtxEhyqt4W&#10;2GyorSaU6DVj+/b7Ord7BuTsYHC2XO3TjLmGzy4tzZExhx+FfMfQiO1GW1HiRmGIM2BKekRPRcdr&#10;HcW28SUpBDSzxf7weUMKvMF12+KmR7aqO5b2JpcWiC9ClR50Jy3PBxD1sTEmx0PqDKgh0jasFIA6&#10;Dvb/AGgP3ROLvdxjVk49uuV29HLVmsaplxtV+Uh+95JfYMdgXW+odlJjiSyxcFB30GFOvBqhJV5u&#10;g6JsVuUmHHDMxmOzJbCW1uoK3oUpCW1qceihweo9Gfd8xKdEkUCiAeg1Q/vdMRsy9gHuNttxAjxr&#10;Tgb2QvzEBUhVul2WZBvUaQG0NPH02hFHqjbtVuOoSKdB+Xxnzl0hvORW7iLXbZr0h95MZlyEJ80t&#10;L+5aEiO856kzY8pk1/NS26Fb1JJPQFcWlssRZraVqZedatEeEGWobyaferD8C4JlD/SocQ7ubfFd&#10;6ghBIFCAm3BbDj0ePajkDz/2V5dfgy3rU9Cfcft7YRDTCuCnXZE23onyHksuzQ0taZBQlKUhI6Dc&#10;R7X+H895Axqxv2bD7vbLZaJdxhWua+5IiWlNwjqpaHQ2swlXu7+k6hMuZILsh1Gm5rYkkOlXii3X&#10;zG+PMOsV1cXLNrtyIv2shUWLLixA23FYZktwI8e2vzvXLjiGk71hBo4ouFR6CS0pqkeoEp851G8l&#10;INAlAUTt2o27iQmpUfAdAa9ML2lI126gp1UKCgpoNtNfiOg+S3UDd5QnuFGnY12lVK7T2qNK9AMl&#10;AFVAAFXcmoIPYJUexp/LToB0j4jXTzEUoSKHT+mv9/QZJH06GvwrU6CtQexA6DNOtf8A7J0NKg/z&#10;Hl8egECKE0p31PwJ1G7vUkfLToBvSBIoR37kk117jSoBp36ARts6jbX+rt3PatCTX8Negy9PXU0B&#10;HfTSvap0JNBrpTXoBEt11HYVrUfT21+NAOgFQ3/TQEEg9iNpr401IV0A6WO47DvRXmNADSv4/wBn&#10;QepaIIGupJoQfKaDSvYp00+J6Ab00kkbUnTvQCqq6gkag6/z6AZDRJomo0Kla0+ArUVodSadz0Bz&#10;7RYWGwqiW/PvoUhW41G3xNRodT0Cmw000EqpuO4rUlQrQka+mRQkafw6BUZcU15mVltZBPlVRWvZ&#10;VdCSQOgFXNk0SVOpWqqiKoClACtTU6U+ffoAm5jqSoFZS0oV20rQE6in+Eq1016D7epat2oFCaHs&#10;So9hU6Ep/j0HyUpVQ7ak+Wvw+BJ8Qo969AKlNDUmnwUfMKkmvgKhQFE69+gHSBWlaV18a0odpOhO&#10;4HwH/f0AlKjwrXxB+XjrQUOmvfoBgKnWlAT37A0AI0ABVTuegEHf6SdRTsfHsVU7gV6DwJ1UNamh&#10;FfAV7Ajv0GaUq+FVUB8NxAqKEHSlaajxPw6A22nclIUkVqaAVqNNPhp+Gp6AdDY79iaCo1On09+4&#10;6AYJHlrpofp/w9yKAgCte3QDBJ18tPl4DXT5E18dOgGSFVr30p2FahRUK0HhToBUjsaHQ1p2/wDx&#10;TXwPQCJHiaGulPhX8PAn+fQDJSTpQajUCmoT3Kv49vGvQbBlsmNI3sRVs1NSkCg117jy9AswpAXp&#10;tUlfint2qK/OvQHlsuCii2E17LTUdxpWny6AslFwafBbWl9sn6VeVQ+I00NQOgc8dxaSn1Eba9wK&#10;H4aHv0Bibao9xjqTv2KUnQkJV/Eg96noIqlY5MjXFMd4BxhZIS+2iiBU91gdtOgW5NgtbccNSYyQ&#10;4tNEuJOiqigINNFCvQMS44U5q9CkIeSnzpbe0Vp2CVAVJA6Bnu2WUFLMhunp1HmOw+J8qjoQf59A&#10;nw7rLtDykNq2pBJA+opFa0oNCP7egXnr03e2UInkJW2obHwAFAj/ABEVodOgkHH2oRShAdC0KRVK&#10;kLoRprr8CB36API8ZmPpMi2u/c0qSy6arR8dhoCfw6Bq2y9S4DqYU1t5hSPKoKSUIUQaHynynT+z&#10;oJpsFxiyG0JDjQqNEgoB/Cncfx06BxT7Rb7tFcjyo7L6XEkVcQlRSSPKoE1IIJr0EeWXjyTBVJS3&#10;OPpl5RSwpCVI9MqOwEf4Ug06Br5TgFyuTqYqLLFGxQKbhHIQ4qhoUOIGoJHfw6ApK43srduQiRDT&#10;EmITVxalBIUoCiqgmq0kdBEtyw9Drz6bRudU02A2xXR1TYqtppStqUupbqUJFd9NtAaHoMl8a39F&#10;uFwWyHWFIC9zKDubBGnqNmhrXTyg6a9BHz8N2M8WXmCkpJCwpRap41G9tOmmh7dAMiAh5JLaqKFA&#10;ptXlWK1Pk7p/7+gdVkxy5Mz478V1AqD9aSmoI1QpJGo16Bbv+PsTT9vIiNQrqpOrwC20rOv5oAFN&#10;nxJ16CO3rBcGJK48iO8fTB/MbSpSFpSDRaFDyrAHcVqOgP2/E51yR68RLbrSCQQr6lKAICNlUgr3&#10;H4/3dA0JMaVGkOR32nGpDLmx1G38xtSKAFSFUQ4sU8qh3NKgjoCMO9piSQgvl1h19C1qhNuPOF8r&#10;U2+w8ygJAalElaaUDaypBA0JCwlkYekW1xPqj7JUcPtQ3PrQ2qqVbluCqdu36kpKUHRXxINxDzdo&#10;uS1svxynctxaUbFBKEFO8KQ2VLPpA+ZxBPx7dBMsRtnIbYh9e9RCaMTo4Xu3Dule7aXQkihp5hrU&#10;HoEuVeJ0ZAtUl5vcEAMqdqA7/g9NddqkL7dA3Jkxv7er6RHcSVBSFEH1VoB8gVQFLgArtI7diegj&#10;m4zYc4F0MJLzaqilU1AO3T4ig/l0CS9Fjy0KdQhtpaQahK6jcOw2n6K9vh+HQIbsNYbUoJWFjU6E&#10;AU1FAASKjt8ugbyvVCgFaAH6SCk/GulCDp0BqOhl4OIdDiHCmqHUUACiKhCt1BToE9zcNzakJqhW&#10;0EDue5oSKgfDoCahRIT6VVf0qTpQfDX6jpr8+gAS4Domh1oDTse5HhqD2+J6AJxQ7bSCRTtr5fgr&#10;WoPge/QBqI20FQabQNK0OvapA6AitbYUtQ21KwFjUAqrQdyKGulfE9AmyloKAkKCqmugFUhKvpGl&#10;apV3+J6BGfPikiqvE0+mlARrXv36AgpagCBTyg1AH1BXc/Kuo6Aot1Q1+fxqKfPv3A6AupRqNK1+&#10;dQTWop8ajoCyl0J0FDUAH41Ir8j/AHdAXUrWvmIHjodBQkntUjoC6nK/TrWvj2SCaClTQ6/MjoAl&#10;OEhJKRXQ0rTWvhSoPyrqD0BNxRSpRHbsPLSp1Vu1p46DoE11wEnX6T4170FSda0Nf49AnOrVVRPm&#10;SaHdSlE01oCR/wB/QFVKJHYHwBV40omijoAKmg79AS/OS+wI/p+staGmd4USp5xYQ2kU1VRah21G&#10;h6DiV/cHk8NZTzTy9cuKWZEO4X3lDIIufXuRIkXYzJlilPxbjedkRmemNbpTjSglbHph2QCo7wCr&#10;oNWl+t9rQ/NsyFMz3FRWItnBSUyYYXKU+4StlxUa2SFLKyS+pSWjUGpUOgjfFsPuWUZNHtsWG6+6&#10;ZbcJCX0POCZdlrCIMRe1FVJUohxaAalpCj9OvQbNY2NW/CsNteDW15UpFoZdenTV+mHrxkFwdMm8&#10;XNe0kJD8hR213BDSUJHboIputoXM9RSihlllIU5u8qUgGpKlnQKUKaaV/h0CHBi2puXX9QSHUlCS&#10;ElshW7VP1gpBAToQQrxqD0Dnudttkm2S5QdmXB9lsOo9Zxb623GUqcBCHa7108tKCugHh0FL77yp&#10;eW2lW61xFwktSXXp61pfadeklxSEuykjY4KIIQkKO1ITQePQLVgyJq546Z0lBbnuSpEWRTeQ6EBK&#10;m3oyl1O0hW1RqaKBHQdVf7EPPfFd/wAnxnhvnzMG8Hw7Mrqiz2DK3lMuw7ZkzbK41sj5EzIcaiJt&#10;1zd9JpUh1aG44IUpQBJ6Drb4ycj8b8gXCwXK4/pdhxbOp9luVwguIi20sR5k62W29SHh6rSoE1NX&#10;WhRbbjZRqDqQ5+v/AJemX8bXvHPZxxzx9a27hKwC95vkl/vFshS4sKyW7MLLZRaLe9cUREW27NXQ&#10;RlvtsB0rjqT6gFFk9BxYYxieN5PORbrheE2N11YDMhbXqMOJO2oSagJkK3EhH9VCBToL/wDEvtl9&#10;0Ht8vGP+5Xhk3TPrXhU9q7u3vif7p/OsQt0Fbch/KZuI+iqbdrTbY7alyGo611CF79qdx6D9E39r&#10;j3xwPeZ7Z8amZTdLVceYcUtX2eVXWwriOWrJXYrLUtq+2pTCT9nb5NvnR6JUneHg6iqlpWEgW/c6&#10;t0S6+0L3CyZiFrYt/E+QvzGmxtQ5FmxUR7iwEpcLjqpTT+3aU0SK7NfL0H5aWd2JhnIGLOpu3oaa&#10;t8WLYPQXcmhHtqUuN2aSXpiw/c1TIEZSS6ttJLu7fUI29A3LfAZWpHoxpEV5ElTLikNLmyGTcUPs&#10;wore1bYYtq2fU9RO8+q6ure0pIIXe4dxewW9+CZiY8uCmQu0zJc1KkRYV0QtTVsX6MCHIeumRyUt&#10;emI6FKQoNhxxYKVUDqR9hVqxuViBnQ58xea2ySm3XNVxksXGLdccJZjWaZbvVnvtlakR3NyVModE&#10;dex3sg9Bs0R6oYYLrLCHXW1qcSgUFW3XCyr0lDfEdIINATqVa6joM20A6lAOviKBI+FPAFXy7dAO&#10;ncKlKkgpqVAChBB0rTuo+PwPQDA1oanw10URXuSO1K+FegyHj2AFdRrQfBVfChBr36AQdhWg/qNN&#10;T4gmtQQP59+gE0p2pXQqpUUpUAa9h4joM0pBqfDU+XxFdfCp0/l0BlKQQAQdCe2ulPEg96fw6AwE&#10;dqUFajQGv40+k6Up4dAMhpVCPnoKeAqRrTWitaafHoBQwaggGqjSoFaDuFd9QQKfPoBfS+I7U1I8&#10;uprQAa7iOgHSyoglIIKU1VoNBu01A0Px6ARLaamqtoqCQnuDTQmvl2k9vh0AoQrUlNRWn46UG74a&#10;dvx6AQoA2qCUJTuFEDUgpFKkkEprqaHx6DNhCalIOhTQGlPqBBNBWivl0AxIUVmiQWhtUDUFdPKk&#10;jxO0jX4dBklxSaU3BOlAtO5KkA1Kt2hoPHoDHqFDit5Kiokt+WqgADrTQj+dKDoPEOepX1Np3g0/&#10;pNU11Kq0Gvh49AMhwB0g6EFCVBWg3V0A+Cad+gNt6AA6g1FRuNKVoU0129AYSgjaBQAgAgJ+BpWt&#10;PMD0A20gkbdAKghadD4d60G7/tp0AwSaJoDSlR460J0OhqT27DoBU018K+IAIApqagDv/HXoB0gU&#10;Faq+B7kgHT5AHx6AZFe1Aaaig0J8QmlaeFPHoPNhJB0HcUVQ6fh8/wCdR0GaUK7mlak7viTTuAB2&#10;A/n0BpKaAJFTqToKE18fxpofHoDAB/E0+keJPioaa9AMhArXuQSdP51qNAP+7oBkJ269laa+GtNN&#10;NACAdfHoB/TPjpQGvbt4j5E1/HoBAkjXx/EKHy/AiuvQCBOvgK11pqTXw8O/x6AdKew8TTvpr3Hg&#10;TTToNisiNMNFtOVT321BoO+g1HfoA0plNoK3EhSk0IUE0UNfGnh0BmPdXXD6CggprQ0NFadhQ9z/&#10;AGdAecJSpKkJVTXt4E9hXtToFRl3chJUP5in4Go1rp0Cg06AfKr+/X8fCnQeSQh8HapIcpoTSpI7&#10;afw79Bj6TLsYolIQsAalXYaUJCtKdBDuRTkWyUpEJ5S2iToCVhs1HY1FSfh8OgZ0/InpbCocwBSS&#10;kgPJbAWCQdu6h3EfDoGE4ghWit6U12qUe/zB+GnQCNOKRRQA/soa9we4ICvj0Dksd1lWyQHlJCmg&#10;UK20FBuOp2AkA0HbwHQSE1m6jNZDKEqbXopI3VJ0rTwqR4dBJEeJaMgi71x2lOKT9RQAtCqVFdK1&#10;Hj0ETXxp/GbjtQ/sRuqyUE/Rr5VDv4dA6LXlc91LNH6Hy1oNF6UO4fAjsegkq23dbgSXfKpVKKBA&#10;Cq070/HoHUy+hymgqa+Na6A18egJXmzwbpH9OU0lxP8Ay70LB8AladanoI+XilvtS3XICHFb21b4&#10;shQWiiQVKUyoiilNg1I+of29AesUtBQtpTRWyPKppdVPN0PZaVklbagKoNKpGhqOgXnMZx67JK1w&#10;bfJUtBBCmWi4Ua90EBYTr3pToIuyDheDIcXJsLi4CyveYJ88VRAoVNbaONuCn4d/j0BNrDblaoMd&#10;FwIbcQvYzLaO5txaQVoSpShVtw/3a9+gcdvtLF1C2buy3JUlvb9yAlJApQhBQd3l8CT8+gZ1zxKV&#10;a5ijEdeft287WXkrdWkEaqQCAqnzFegDt2MtoUp5o+gqUsOuRW30KSEpqAqMWVayFlOoGvy06BtZ&#10;/wAaJlQDdITqi96ZXI9SokFhn8x5KktCu5RSE7lAVqe9OgrM5EVHW198qOVBLgUytKYzLu3e45BQ&#10;SsCQXkCtB5grUeI6B84pmMa2JFlmXu3O2+VJZZtMl+ZtbbMorUIq5DikvsyGUrqncUqdCaVc27SH&#10;2TYzMgyfumkTJiS6HVSAtSpDA0IWzIj0Sy9sO4pALa6kK16B24rmTNmeQ1McdQy8QhchpS2KrSgK&#10;2uR3QGVynNFeVWxyhAIVp0H2RZc1cJi/tpMdbbX0OOoUEKUTUNO0SE7Vg7m3AkorVKqK1IEX7gVM&#10;+jJKFKeSAUesEqCRqHo61CjqmiAU0rVJ16Bh3GsZwr9dl7er1AGlBJSggFLhbBJKFE+Yjygdj0Hj&#10;MppxxxNEIcQoBTe/eEk0oor3eZKjqlVSD0Bh25uNeUhJaQkb+xURXWhGm4noG7MuMYqCg2A0o13k&#10;eZJpqkk6UApTx6ABtSX0EsK1BFUD6ju+G3t/39BgtsFRVU10JBHYjwp208fh0Cjb0R3XU/doDjR8&#10;goAFgKPc00qknv0Ad7tsRClOxFJ9JKTsp5t+3RSVgU2rpr4dA0VgpSSRUd6969gKfw7mvQFnFIBA&#10;OgNQf6ex/CupPh0CVIdSSULQRrQKT2IBNaimtegR3XDWoNPEHRQHbt3oVEUJ16BNWs1JJApWoPgN&#10;VVJA0CjpQaHoCSiKioNCCAAdR3qBp2/4dAXcFAdKeFFHTTuSQdPj0BfXQUFDrX59tOw/j0AC0q+r&#10;596Go0oD4V3DTWnx6Asa0oTQ+Hc/jp3Ov9nQYBG7Taka7vp1J0KqdtKn8egxWhAAA0I8xBoBUd6j&#10;x16BPdRQKFCdCoDTTxFK0qo7tKdqdAlLbPatO4CvHQHd466nvQ9AnOooKJOqRuI2klaqEpoO5J+f&#10;QFdpSNy9R9RTUqOtdtNo1BJqSDpToKN/uCz+a4nt+ms8J2aPcJUzIbPHzq4+q+9cLRgj0luJdXrb&#10;bYBVcrjMcfmpATHTuYCfWUpIQOg4g87teWYzJyll52V9jZMkyPG03dqS5Fl5DcW7j6CWp0R9TU+M&#10;5KhsevRz1UuJ3bV1QoEK6Wy1y8vyi34k7M/T3rpcH3ZU8OuOXBQahyZkiMlkqAlzpTcb0o6VVJcI&#10;716C9vCeJs2fHImay2HIkBqPItmA2mQijwjSFuRbllEx8gOzLjcnAphp4gbGULKKJoOgfMwOSQ9K&#10;feSyyhJTIdSkqaQlI85VWilpcrQAGpI6CtWd52hQXbLUwlEVJJ3rJW4+pVBvNKGqynQH6QPn0EPR&#10;8uYS4pa30vPoeUgxUqG/1BoULFKpUBStdQOgesDkS6xXGSbTZX45q79lIXNZUtokjcuU1IQ8FKpQ&#10;KFR8ugkLEcD4s50vbuFXP9W4m5CyCM8nDsgTOGSce3i8+kp+247lLbzLN5sRu7oDbc1p1xtgrDjq&#10;NiSegePGfB3D1wgZPx97yeTOQfZDylx29a8fxHknKOFs55b4RzC0olZA9eMVz+BxtEnZvi2UQly4&#10;Ttgu1niXK2XGImSmQhpQadWEV+3rneZi/K/H2L2703cStnI+OvXG5EOQp15sDGSQEXJcUSPQcsP3&#10;9tStaQurrfqUVVSeg/Vq4p4rxrLcn5UiRlyXsf5LxGPdMNtlxnKN0tFqsMSyv2mQ/bShElp9q03P&#10;1Uvkem+/tSqiahQcdf8A8p/kjKXbz7QeA702tCeN2eT8uvOZR7Uizozmbka8fxzEL7b3GgW5jVqs&#10;NicjSUrUUJkEemn011IcruF3/HrZktobyp+T+jOy4TV1uVvNbxakuvhH6pBjvp9GYphBCvSoQtCV&#10;abug/SF/Za/b7mcU8Z2X3H8pcgcf37hXL8Bg3ziqVYpb9zkZDbLuqA5b82uDkf7i245YboHRG+3W&#10;VSUy2h5UoUQQmDJ+MeG/Z3+4Th3JHt7ix8c4q91MLKLVnvGNmta28dxPm2bOiT7pm+OW60sN/wC1&#10;7dm7NXrrHZbbhMzYjrrSG0POJ6BrfuY8109uPPGLPrdajXHD7/j7voNCc41b1emZi1lKihtJQUnf&#10;sW0RT1ChNVAPzueXoUCHkt5XBlWWbu+2fhTVw2lOvx1NolQ3L2oNFiKhppSW1ttooh1KmyAghYBg&#10;22dEhRoTiIkBLF/P3Ml3bFH6X9nPSy7ZrpMh+lAbS9P3OxW3EtAoUFCu1Sugttx1kDca6WGwPY7d&#10;lxH5rNvuFZcVE7F3GnlSLHNt91uAXClOu3FKD9m4FsrStagVJeSOg6aP25ZDltF8tEqfGQq42eHk&#10;jFwmS2rzcJ7vqrtbsGLAjoixLK3HnNhDjjiFPPvMbiSopHQbU2kDancE0p3SpRaJoASnepbiU6aF&#10;RKu2vQDJG1VD33V8uiU60FTr5a0p8T0AqUUNaGqdVVB18a0NVGv/ANOgMpSmlKa11CRSoIroFdge&#10;1egF9IEEeNdK6AkUO00Ghpp8ugFS2AaGoISNvgQo6eWuhoD0AiWtU0BJ0ooDtoaVGoFDr+PQCJaU&#10;KKAA7j4VBqAO+lT/AGdAaQ1r30CgVeU1HYEEV0NdK9AaS0CfmDTWp3EDyj4dzXTx16A00zU0ST2B&#10;oaHt3UNRU1H8ugWoVrVJZdcKw2UqCUbgdriqhJqrtWn9vQeOwzFK94SaVBOiwP6QunxPx7joAFoK&#10;DQHYF0qN3/pkeNCSRUfKtegDKBRJBSa1AFDu8tSa69iCKDv0HySKGu4Gop2ppXWnYnXv0HhrrSoH&#10;iNN2n+Hx1NP49B8lRSa08wIUBSgqFeUGnYa9q16AWqT5lBW6nlruGpNRu1FUgHT8Ogz3eBCglVCn&#10;U9xXVB1G0K11HQZpqQCUqNSoIVuorT6hU1BqegzSmlaEkg0SU9yqgPh2Br26AyylKz5kpUpASUnQ&#10;k6lW+o+pQPjXoFFI0KqHQjsmgBPiQddBp+PQDpQdQTpWm4jQ+PxoR+PQDhJIqQNDqnwoexNKKHfT&#10;49AOls9gkmnapoDrWn4fAdj0AyE176ihHgaAggAA/V8x0A7aAKCgr8tPpFANvhStPj0AoQR89NAK&#10;AAH/AImnQCBNTrUHU6aD5ant37d+gHSg0B2prUilKgKFR2Hbt/HoBUooa6ggbiPClaDU1IUK9AKE&#10;6k60qR8CRTw7UOv4dAO22DpTv/8AZ/D5U006AwlNRrQmg18KgnTtSmnQDhA1qk/2aEkU796H8ajo&#10;BA38RTWvw3U0Fe1Cfh0Aobr89AD8CNO1aUH/AA6DMJ07gKPY0NT8PGhqRr0F3LPkEqU2lJWNwSFC&#10;poCO1DXxBGvQONq+K2rbeS2ladahSe3f4/PoAky4zig8nYF18ykGlR3NaaA08egc8KdFdSltbqKn&#10;sKj5UBB1Bp0DiQiNtopSdfiUj8Pl0CHcoUppK3YMlaAKn01Dckp+CT4VPQM9c67RnErkKUACaLUd&#10;ooPkaE1Pw6AeXmzTDCmi2VOlFPyzUapOgPategiSVN+6deU4D+YqvfaAQTQE6gkeHx6D23WUXZbi&#10;G3SV7ahCiQaa0BJIodegQbnbZFueVHkI2qCiBXsoAmh/kK9AmEFP8ddKUJ+HwPQKER9SqNnQp1Cg&#10;Qd4rokA079AKpb0d0uKaNEEHePqQQTqAKVSDofj0EyYdf0yUBhKmwtKRQ7gF/ioeNT49BllUdl53&#10;1Z0f1SGztdSo1J8NfADoIrMkx3qRFKQ2hStqVEpIPjtNa7a6DoH/AGDJSpLbDyigACpUQV7u3l7D&#10;vrToJQgXlOxJC0lJNQd1VBOoSaVoEqI6ByR7iiUkhDoJFQR37VB3eIr0AUtJfbdbSSFbUFLgVsKH&#10;E19JSSElYW2pNQaHSo1Bp0DajW551xuclLLLi0lVHlLCfVS4UqC0BITHKFJ71IANNe3QO6NIbebT&#10;9zHVuSdtP8t6Mps6IbIqsgE1CgvzAg06Ax9+iOsoWJj4IBaKUqfcXqA4F7UJ9RbZNdP6a96HoB5D&#10;kCZFdZeopDidm51DYTXdVHiSyUroU6BVad+gajsRyLKYEJLawvcoMKPlUEJSAorZQkhazU6hXQGr&#10;gJMyG9HcjR2yQaKafUFlxJ/yymWhmq29tVEA6jQHoGoxZFocLzsjY5QVZcC4m5okFqTDebWtmhCg&#10;QvcF11ISNOgwVMdYefiTQ4w0tNXJjrIcQqMklJbc8u2rwJqog0qdoJ6Cr+SYraYF8mvRHrY+6FLl&#10;pgSpDTl0Q00C+JUCS4XwtxIUlNU7AlNPpJoQja9W3EpEWZHyWzSHbTd177hGvbaGILrTq6eqGpb+&#10;51DTgBceCkKQjzIJIp0Fesk5Q454deFtv/uHxTGcRij7l61ZpdbPfWbTGZU4hUJ+8uTbbfrHaFba&#10;xH1SUPApU2PUUAlQVK5P/dC9nXHCrnGuXuE44vt3trHrLtvH1v5Xy9xcB4u/auSGFw3bLETKkUEd&#10;xy4Nxp6lD0lBVAQq1eP30fbZFt8udYcZ5RyG2OzY8L1cts1mxRcKJKh/dRJ9nx+Zl8nJBi04xnA3&#10;cZcZttbySwlZWkbwIx/3zrTIs779r9vE3P8ADLMzBuOS3fBc9Rcs5xvFpW5Ll+tdikNLlX23x3dj&#10;O5hxx1txLjT4bT6ayE4cHfvW+xTmCUm13S/ZnxDf34jcuIxyTjji7ZMS7JfjNxGb/aSuGxMnOsL9&#10;BlYQpVC2fPRJDZ3x9ybxby3Yo+U8Y8lYbyFY1RWXG7lh+SRrmuMxJbDsb9RtIKLhBjTtwS0mUy2V&#10;EEpG5KgAX58v0XXWw5+U20VuJQh5RbUDRSQjaVVTUbgkmngNegKpW4psKS2l1LiAdy/MldRVC0aC&#10;pUO1egCiuFL/AJEKaNQDQkgnxPyGmnz6BdLa1EkDzGh2qOhI7io1J76dBgFLbWCN6VpNTQaEVoRQ&#10;CpFegHcdQ4lbYQravwPbd/UTU6VI/HoERxghSkqBAr5aCo2n4Dvr/LoCL0UrWkppuFdKHVJ0HlPc&#10;AjoDrGMvXBBSy2XniC4lLZNUgnzpUFeUkn4dA3r5jkq1LKXmnEBKQfTWjatJI+VAQdNOgaDjBJBT&#10;QaAhNSO2upPah6AuYvqBQ2nTUgUAKj8CT4E9AG5EWltw7V1bI3gIUpNCkUJVrSlKdAQ2gA6UFe9C&#10;a6dwD/iFOgwLe6g+PiNDp2AFa6fDoAFMDWqa99wPeorpXwFOgBWlKakE6pGh1rp9J+NR3+XQE1oU&#10;aKFSaqVQpBroPHXRPwHj0BZ9BoQlKRU6AkEBRIrrXSn4U6BIeBoaH6QQmv1lR1pT+k/LoCBQoNkg&#10;EkaknaFVOo7nSnQEVgKNaU2kbfMpJqaq+rsa/D49ASXGfcbkMQkuCY6w79olh0NPuyihfoNh47lN&#10;IW6QFECuvh3AcVv7gR4Px+9cmNYtl7+ZZ2nM5EHPrFfVSGIM3MoJlWi6Zdi862Rmoj7EKQ4tliCh&#10;TTUVtMg1eqlwhqJxPCJPJXJGKYvaluwJF7vtvbkXRpxTTsSOyoTbnMjLQ499ou122K640rcpQUQD&#10;TwDZxlslhuUzCt6HGYMRDUG3x1An0LdbmUxYqVpI+pSGwVr/AK3SpR79BBXIeQFmCLVGV6BA3PqR&#10;QeYAK2GmlEK7g+OvQVpecb9ZbjgJUpW41oqpFBTymgSB4+PQfQMZw693JLlzaNrnTHG45uEaU5GS&#10;446oNBUuig204UqqHabSQAroLPSPYJzRknC+Rc/8EShzJieBsXdfKHHrSHIfKnHNisi7eWMmjWiX&#10;6KOQcdmMyH5BVZVS5cKNGW9KYaZ/N6CE/bzy9ZOPs6xTNLjYoOQwLDeLZe7excmEzIf69aZUebHb&#10;uEdxSG5MO4uMhqawuqH4pUyqiSeg67f27bjxF7vW+RfaNz3huMcovci8M3P3M8AZ9eLQ0idmHFFo&#10;lO2nnP29iEtxLd1j4Z92u641IbcNytb0CQltKU+iQGij3Pfsxc/+1j324VwhgeI5DyJxjzXk9quX&#10;t75EiNiZDn4k9e467njed3ttpNmxvL8HhrCZ6pS2GJEJKJjZCHdqA6zeHv3FZ2IfuG8Ge3/jW9W+&#10;84Fwzw9lXAnLcyXNcvWJ5ryJbZgjQs2x7Iray9cbtb8Nas6oYVGQy3ckSUpWVttJcIOf99X9tlz3&#10;oYFDyXFmZ/8AuGxomy8Ycs64yGIM2ZG+6enzId6eUizw1IcMi4LaLH3THpNJIW2kdB+eXyP7euTu&#10;P+Sb3wNyljz+GcoYtOcTCNzAiW2bHU6tuNfIN3KS1c8cvS20+hIS4W47hLa9ru5IDqa/Zg9+vOET&#10;2W5h+3ryDfr1blcXZlaeUvb69PlSoN1ViULNZkXmThkBLr4uVnxXK7j+rw23QEMfeKSj1GPSCA2N&#10;YdzDk3IGbRr8xdL4iwYrypcpUNiKuXCS7a7U7KdiWl4OynzJhN3NC3XVvKHpoHpMkbtqg1sfuie6&#10;6Ze5d3xOx3y4W2fcZlqtbU6PM+1ZuKLpKKrlvuKX2LdDjxnY8hDSJKt72qWkrXQAOcTkyVGJTMXP&#10;kLbaecTAhQksS4UOC6fSt0WPIIlSYeRXKauQZLc1TjjVAhzaCk9AwYsd5hbMBExEhTQeeZhhpy3z&#10;J0JFvNuXLl2N3ZB9Jpx5G1514Fp5hQQStZqE54Hd0evAmOT5k60NXFmzpXc1R31JuDltXM+9kuPK&#10;aTBnwfti8p11BC1pbbbOm7oOiT9vLL2G8qseO5hacIXdL/JgzI94u0qFLvcbK4FiNxcVaGZG52U4&#10;7GYfXMZS8YqVqSWgl9YPQb9ApL4TJQ0ptD6lqQFJSAhzalbjITWqSkLqBoB2FadBm2gAA6+FSRWv&#10;8iAe9K9+gFS32SpNdVfGpGm0V8FA/PoBg3308dAf6aHsa6kA+Go6AdDWtCCSSdASdxp8e9B0BhLY&#10;7bQdSKk0FO26vgaDXToDCGR3IOv40oOxodCAP4dAYQ0NKpIPhSuo+Pm0CjToDCWwB2prUGijoToe&#10;1a6616DJCNfj2FAD4A6pNdCNfn0BxtITTTUkdk0T46D4ADt0Cm7PecQltRShtvXagbQtRFApXxUk&#10;ajx06ArvWpVSoErIBqdXR4JqexP8+gxWFVOh0ABSFa/EkHvSh7dAGfNTRII0ChqCFa0NKGu7oPiO&#10;4prStf40JHzI/h0HpSAO1PjT+A/lQfw6DGlDQAAfM+NKmpB8a9B6PjqCT3I8B4fI/Pt0AqBQmvjU&#10;7qVNPApqfEfClOgNJ2FsJNCQCQDUUV/TVQI7g9B6gBKhuptBB20qQBp5gO1SPh8+gPx0p2+okVIA&#10;LhFdKEmhoe9T8KdAfZQTQkdhUVpVKqEhRBqdK+HQGQjSg7GlaUNACdNDUjuT0AwRTx7jsSe9fqJP&#10;c69AMEajvQ6j4bvhTvQf2dAYQjsaCorSlNTruPfsf7+gGDfY9+1NwFSKa+bvpXoM0pBJO3tUUJ/p&#10;/wDLpUg616AcJBoTTvuI70B0FTqFUP8Af0AyUbqnaK/AeFP4+HQDJRUigqdFf93fQGg6AcNkUOg+&#10;Xcbjqa18wFPn0ChHiOPeZKPL2KvECncfIfy6BZasq1JClOpKVDcCnWgpWlNdT0A36QigIfXWp0CN&#10;UgkjdRVdB8B36Ao9bZLBKqJdbAqC32Un4kAE117DoC2wmqaFJGqq0JHwoD4ivQCBNdqu9NSdRWn1&#10;A/Co0/HoLBtvPRzvaWoAUJAVWlVUqU9AaemyXE1W4oU+oIJCide6u9OgMsXGS0kBKyajSqqEgeO7&#10;sT+NOgOIuzjaw8N4cB77idf41FCPDoH7abvIkgGSvc0NlWwsiiaA1Gte46B9MXBpxKUJUBWhFVbh&#10;+BFdT0Ad7ZYlwVIkNK8qSUOsCpBodaDXx6CCbklcVxdAtbYKhVSSkEV0JBFa0A6BET5nAQQKEnYo&#10;0CvwppXTx6BRZuimHULYQWnEkb1IJNfltoa/HoALnczdX2/VA/LoCvUFenh8KHwPfoCh/S1NBLiH&#10;GniDtcSaoURpU7qEVOvy6BFUQ2qgUDQ13DQHXwFNP/HoD6JpX5Xkk+Wm6pNAR321IpSmnQL0GE63&#10;snwXhvRRSkNkpWk6KKaV7adBJEG8QbrGMW5KAXt2HfTclXx8DXToGBkEFq2y0qadDzDu4pUDWnbu&#10;AaVFegSmX0orRXmI8pFabiNK07Gp6B4Wy8+iI6d6krUNikqHmWlIB2AHaU7VD+PQSNb5zTChIddQ&#10;2h0IG9biGQmqCUFRUraSewI79tOgWLdevvXVvskOQo+wmbU+ippIUXJDW2gfaR6ahuBoAk0r0Byz&#10;LdXbY75QomS9LltNSkqZcbizZj0iP+Sd6hRh1KhodqaDQ16Be9Na1lTiAVUpVG9RWEagOFWjqW+6&#10;STp0CilTmxtQWihWnctaaKSBRTYcKQUBFCfpApTx6AR5MWUFoWUeshJ3ErT6iAaJ81CFLpXRVafD&#10;oG9IDcHcQ7KZWgFxcgPuv7yobW9jiystLURSgoAkaVPQBWy7LnrW+iUUlFWViS0yoFbJDgcQooEo&#10;NOaaJAOlQT0A856Mt1OqkuiN6sphbiPtmkubCwUpcUp1sOSFKU0QB6ijtIA7Az8nvEFlkvRW3GiS&#10;W1mawVpL4qndIkyXRHhbFkbvzFIWohI1Ogavfe/7jOH/AGtYRduR+Z75a+PmbYfTESfEjTsqvd4m&#10;MtmFbLBiSrkifc7xdUEUPopixtqXZSkMpqQ4GPd3+8L7pPctf8gexfNsi4gw+Bkc6RYcSsWRTBcM&#10;nx9h96HAkX66W5MQKye0MblS0Mpbt0xpwKaa3s7lhU6w8zX3ky0utzLvOGUt5rarvbbf6xdjz5kq&#10;2rj36Lenbg4YMqFmIjqityZDavs5JRRVdnQPrBORMeenQLdKg3a53zFGzEwaVZrTcbhOhNx5K2k4&#10;lfWmgld2sz8BTUd5m4sPsplxUP8AoIJWFBO16mXttdsmy+OL3ZZn6VfbiuPCau2/HY0pKkZKMclz&#10;Y0iNZbPcFSnHJVpVWMkL3shshKiEpcHcQcm5vDZu3C9hvMq82eBcp9ss4t0W1ZBcokFEdMpy1XbH&#10;5EK63abFK0tyiUSIs5C0tvNqWBuCx9t9uGD8+Wi9WjOeOnuAeYlPx3o1pn2Yw7DlMp6VHUqZjmXx&#10;w1ise8TG2m5Mqz3RuCpz0HEsOR5gQh4EbgOzZ97W+e04jkc3LeN7hdHm4eM8l4/JefucJdyuj8aN&#10;dbCzeWzjuSWd6e4W5DD5VbqvBCmI7gJQHQdYv3IbTgeXY5xN7nsVvmLZIm7yMekc44mmBdOF7i7F&#10;LIiTLywqQjJMauF0tc1iU60lMplsF0JK0sqoGzi23i2Xa3xLrYrha79ZZcSNKh3O0XBq5wp8a4NJ&#10;lxpsK5xCY8uK8w8FtlsqQTUaKJHQOGHDShRLhS4HAl9DtKb0KFWnabjtDgPY+ZJ0PboDTuxJACtB&#10;2JOoHcjSuoB6Ar6oQr1EpqNSK1oSf+OnQGEMtvMl8LaZKSSpKj5lGmm0Hxr4dAluOJG4KTr+JOp7&#10;DxPz/j0BNxxKiVJUCUnXUGtRrqnsfHToFG2XeRan25TRLgCiHGqmqkaVpStCTTXw6By5Bd4uTQ2V&#10;NR1MSGED1FqIWFAggoPc9/j0EMXOMlqRtQnbUfSKUrqTQH+7t0Cehoby04lQOm6gAJSe1QdCRT+X&#10;QLVuDkUSFupS9HKA0tK0ectkaFYOpIB1Pj0DOmx0NPuJaI2BW5B0pRRrVPcAJBpTwHQOXEZ1vako&#10;iXO2iU3Kdp9xtQVMACgXqK7U969Abv2EPpmylQlNONOIMhjaryFKqqDStaIX/Z4dBF620suOJfT5&#10;0ObHGyNRRVCkanXTv4nt0BV/00BRSCGypS0mo3BAPbQ9q9AU3tPI0I02kprqakggAeIPj0BOSmoB&#10;FUiqe1KihpWn9OvxFOgR3m67k1FKKOg+o6kVr8xoe3QEAg1G4EhRA3eFSKntT+zoMopQzOaedQFJ&#10;aeQ4oJKkVCVVI9QblNgAUJHboOI/9yX2v854tzbKOcYFfoVqyu95rkMLOcbtUi64Ou13q/z5uPof&#10;uUNCoNkmOwVJZfhyHS+0pCHlKUHAkBSX2vYmuzc/S4Uh6DLetHHuZ3FiTb3/ALthM37aNBKWVoKW&#10;lLSiSr85AotKtBQ6BZPJFlqTKluKBUgKaSkk0SUBRA2igUAtddPMT+HQVMy64iQ44ht7e6pf5iiN&#10;w2gkem0VVqK6k9+giWey8kEo3EU3FSTuSO+h00OmnfToGlLuMhqqUhVQFEg9lVFDorVVQO3QbaP2&#10;qP3DYXtd5qx+0crh2bxtfG3LRHnKmTo8fGrtNPowZOSN20oumQYuhTim121LrTb6nAlw7OwbJP3O&#10;v2S8zm8f5d78vZ9hMzJcWi4jbeWPcHxrh1viSrBcLLlQu2RXbljjSPZFotFlulrtqUyb5isNDjMN&#10;pLjsdaFocjJDWp+3X7vsk4W5y/b+cTfZP23AXvBtOYYW01JHqowjnk2nGuW7OyqqEtWvKLS025Ij&#10;LdDbrillaNxUSH6l2f8AAHHXJGHXvA7jZGrnZ2y7+mwS+pth+LuWIrTkoKW01GeZAQ8gghIUoEVP&#10;QaIIf7Y9x4v93OJ8g8e4VFiYZhlrky3GWZptio19kPi7PP2p+XEdkyITzkn03IrwX6iktpboFkpD&#10;ogjcZ23JOOpmG3YP7X48BxSfvEuSRItbgchS1PxUs7nGZCvMkEbqUXXUdBUD3F/tp+1n3WWDCcc9&#10;x/F9hzefxvIeuOGX5DbdiyOwzJW1u+C3Xy3Bm5t23I4B+3nw1rcZfCw8lKJKUugNM/vD/ax4U4iz&#10;DE+avbRiCcazzD8ab46vNxjSZTasqsNwnxPTm5YWVsQbzlVtis/bJuCm25K0NJUSpxxwqDXFyVnt&#10;v9tfHlxt14uce2zI7ckyTMmehFZuUlD0m4T5MhDa0MKNdqErolSnBqSBQOXznDnqVzRk3oTRcY1h&#10;hSHL2bDcf9V91Ef+4TGkuSoim1yg24y16YeW263Uqa2baLCrCp9pVNehWi8Xf7OShbE21iTAmTG7&#10;SuUWW7dHt4YDdymTI7mkh0JcSEpUmqanoDePWiM3NYvLFlfu+P3B+LBmWK5Xeba5kOLcJBZt6kXq&#10;1vJnKgtPOR3COz6UlC0hk7+gtjwRhiXbpMVd5BgXS1SJC48yVHjsRrRKxp1i83Rgznw7bi4YkZqi&#10;QEISyPBO1zoNtHsAxe35/wAxQ4cdi4Y1cWLdcrkpP6nKNqXZp8z7ly749PEuc0l+fcY8hXoPPF6W&#10;p1YoVo8odTqbbHtrLEWLCREZjNFlpRS76jzYUNqnVOqW8taqErUVEqUamniHyU1pX4Vr2II7KI0o&#10;fgO1NegNJTTuKDwoB8RoR8SfE9ALsGvca9j3STrrp3B8fgegFbSkEkpB8NDStBpRXYV8OgFQE9yk&#10;gA0KwPPTWnhTt4jw6AyNtRt1UCCCKgkChqkHU16Awkk0pUjvUVqmugpr4DwPfoBEp2AUSQfmRtJr&#10;86+TWvQDJQB8iTrrRPgkD5fLoB60FO4GhOo7a6UqdANeg81NaKPY0oAdwPfwFAR0Bph92OpwtnyP&#10;srjyEgIJcYdIK0HelRbPkBBFCCB8+gxWCErW3RxpAClrANGkrUG/zq09Ki1hJJ8tSNT0Ae4U170N&#10;QaV/Cnbt8Og+JrQ/4gfLppQ1BHjWnz6D4Vpt+KlGgBofxOtKjoPtuugp8a+Hh4CmmvQZBIrp3+BA&#10;qEg1GhoKHoB0ISNpVt1JASSTQA9z28uv8adAabaG1ugUlZJWVGpqE/VRNDRJr0BgMVVtZbKi2kFd&#10;DtKislRoUncQmn4eHz6A1GbqigSpNCTuIolW7b2PeoHypToFJLdFCvhWup08CCe1T4fDXoB22wUj&#10;dr4lQoO9KHQ9ugMBAoND8TqNw7gnbTt36AbZ8q6aU8PHxAp316AYIAFfgNfA1ApprpXxr0AlAaEV&#10;IJAG0j/zfypXTx6BRjoS1BnyVgKW56NtjJcSNyS+FSJTyQalKm47QSlQ7FfQYMslSC4seRKPHQqJ&#10;0Cx/irTx8eg+Sk1r8vgaAnTt2/7ugHCD9RH1UO0+WnlOpPzPb59AsQoYVUr8NituhICu1fEUPcdA&#10;5mWSUig1SU7CPL21ASB9Wvxp/d0BzYo7AQAVEV21SlaQakhHxSrv0C/HiNLZq6gmqlJqNFUTQkA6&#10;gKT4dAmSo5YfLQNfKVNrAoSCO4HiSNT8+gb9yjgFDqEhBcoFUoKOp0NAKAFQ8fn0Ce2gJB1FPHd8&#10;VUB/H4DoJ+AKewr30pr8/kBp0H3cUUNwr4eJpQ1J+Z6D1KdCB2SN2mgNCdQNO5PQCAGp21rXyg+U&#10;GhrWprUj4dAaZlvMEbCQUkkpCvCuh07KB6BzQcmLJCZCKkUAV28CfgdwPj0Dlj5iEUSA4UmvkoFE&#10;A6AEV1Ff406BKuN2jzCve2jYvuHGwnWulCPhX+XQN1NutUlZClOx16UU2QpsEaprQ6E/Dw6BJmWK&#10;W2FOxgp1tJqtweUEVr40rToEDYtCwFoNQa0HfQ6dtRX+fQDSklXpJAJAqN206diE1prX+Pz6Ak4y&#10;tGigR80muviKj4dAI1DfeO1LfbwCSVJFfq2+NegczLcu0t+q4hRbcoFH6dp7V+FNvj0AUyWl5SZC&#10;EqaeQRuTpscAP+IeIp8OgxlTzsLSmkLSAfUbWoLNaDRBSTrQ9669A2xcWvVW20UNpSpQcUtIKEAV&#10;TtK1LQkrroBUknw6A6Lkp9TTCXVBW4HehptLitoUA0yl9TYdc3Kqa0aR3UT26B72h23FsCRKkvpa&#10;WgFSQ46yhxujimkyXPS9d1fZISkIOoSO3QOm2XVdwcFkZH28C3uIbyq4BwFQWhXqt4vamGFEi5us&#10;qbcnVIEVg+mfzHdoCbGFRZiSp9xMoLOxLW4htIShNfRTHUlLIO8A7TtJPw6AJ23ojFIjw0rO5BSV&#10;OLrGBCjrsJccJrVNBWg/j0BJdwTDKlyHn/RIBC0IUpCVUO/a5RtSUk0HnNadvHoEqXeUgsJjkvvr&#10;UpcRLDVZSC2Ny3npSkttNR9hNS4FJWnTU06BgciZqbDh93yDIXXcftcNhxy4XWHLbvcmDDjtl6VL&#10;DLLEc/YhtIBdRu9NCtxGnQa3p3vizv8AUpLPHXDK+S2INvfn3VzCW8xvz0eHo3GckZr9g9g6FToL&#10;iHwxHTIkxVKDSwVJWUgyEfuMclWm/wACx3L2z5BARMmmEi147m8fJ+RDd5bTT7H6mxfLZYGbFa6O&#10;bXJLzy2IyxtC206dBRH3Sfvb5G/JyPjjgb/ZkHPLf+t2S83mPYFcoKs19tXpJi4XZ701cYOA5pPu&#10;KW3fv1JRIj29xKUtCStJBDj794vN/NHOufqhcyXWFn/3TvqKXa/9yxZOGPfqAMy4Y/Zr2/BmtOve&#10;o81ObJccuoISkAtMISGsiYwh27uwbfKB9J9YiTEyHvtJcdt1f29ybfcaYkMpkNpStKHKrBXtWAuq&#10;egkDE7lbmoM+Iy4iAqSr1XLzJdat8u13BjbGfbvMp9taWMJvrboZUntFmobWsKqqoSslN1uMZV7l&#10;LvWLu2qSlmPkTFngKiPXaI4l1pBscS6recuUMqKZU1sLAQpla1OIKVdBbHjDlnOsdiWt+wP5VmV0&#10;lPQ1NfqkCeuxyrcZCplzkz3rm85BtrNFl92XIkNNstUbKVBYSoNi2Hcz2i5W0HC7NCiy3mlyZNyh&#10;5fMxXBW7vcDuOOQoguse83KHeosd9p6I2w9bg6EyGNgKW1BdX2zZJj2TWO65FlrbuPXbH7jOUIrO&#10;SzLrEuaMnS6zJxOXdJSWLyyi8Px0vInSWwhTyhvJaWlRB051HRfESHkWLK5GK2a1T8zwGJOQh/NO&#10;OrbGVNx7LrNd7yLbItmRQ7cp1tqZB+3ZmNNb/VeU82zJSFc+Vbde7zhFnzOFZb3lPH+N5E9YM2s8&#10;6XIfavJsF1t0KREj30JLlvyTH8ayiPebXMcituNvqSUNuluV6gStxnzPyX7DL+u+4LkV95f9st6u&#10;aos+xXB2dPv3B16iTIrN0tvJFnbhrsmO4vdpkkpeVCktSVECfHZSEra6DpR4q5YwHmnjvCeUuMb5&#10;GyLBOQbUb3jlzjOtOKYkMJMbIrFcaGrVztF7acbWlQSrakL2hLiegfyySdoINFDXxTX4DSvw6Au4&#10;gUqo10V40IPxIofDT+PQFFEBVFaoH1AUChoB8e4+I6BOkPNfmI3GoKgCfpqaAajurxB6BOS+Ekgk&#10;eYqIJIB3d6moJNSKafHoAVSQhJ27/VBKtm7yA1JUO9fMT8egGbvAQ0G0oU28nT1E12Lp9KFpJ1Cl&#10;d+gRJEpbzpdUU60KQK7aoNQB/wDa8dNOgLOPKddQupqnVKj38Dr8e1Ogkn1rDdbTHZc/0VxSA2X2&#10;jqrajylaTQqSquoGnQRPNZ9J11lRC9iyN6QClepCSk9xoK/DoDjcYMW5JWvYZatrMtLwKW1JUfKU&#10;oopLivx8OgR1zrpFcej/AHj4onbuS4VIWmhICTU1Ue/yPQITqfXWdylErIJV3Xu11UKkqPx/HoCs&#10;hIjshToDjatyQNAoVNKio8CKfj0CC4Erc37khOn06BoDumgGpH/E9AAp+hoSCEiidCoU+kICu5+N&#10;Pj49AVWpK01TopAKB289a1BPfxqPn0BBa1pT3VSvfvt08B4hWmo06AspQIUTppUKH4FJHiVA/AdB&#10;FfNdg42yXjHLrHy5kVtxTB7vjl7tU3ILxPhw4FnMq3vrbu7TdyWi1uz7S+2iQ0p7alK20grQCD0H&#10;C1xHYLNxlyZn+RpyJjLbLcLtdcGwPJ4iQ1GyrE40xbs3MoDaikiJeVNssspISCpLgAoAege3Js9M&#10;MXQtOI3KioejKACwuO8glpY26eZCu41GvQUavlyUJDqQTRDh8pVUVKtx0H06qr0BnGHW7zPi2l+Z&#10;FiGW+ywmRLacU02haw36jimgVENbyo+O0HQ9ugulkP7Y/uouWDzuTuMMC/654dbWHpV2k8NuScxy&#10;WyR4rKH5Mu7YIxDYypECOyvep+KxMSGwXCAjXoNZL8Pa86mhUpt5xiQypJQ4h5pSkuMutq2vR5DC&#10;0kLbUErQoUIB0Adjf/xx/wB2S/8AD8+0e0n3GOzLrw/e54tvF/MNyl3CezxvJkyWZEbDcyZdfkx3&#10;8Kk3R0IQ4Wd8Zl5xFHEqUEhqF/dW9tN79lP7wmdWi38buY1xzm3Odg9wPBlqh2lFowjJcQzDJIGV&#10;yrdx+/EflWZ/E7LlDkyHH+1fUG4wQVNt6NgP0NP25feLL9xnGrXKeSQk2G3XW6z4MVudJbbYlJaf&#10;fWwmxpIQZENpkBhlZSH33d5KQEpoF5LnzThf3T9oR9u6tTikJEuVDRD+4eLiizEcdcQy7eo6Wqlp&#10;CvUCyUpqoEEAsf8AcHjrbaHHw8zHdXEiLDYUzIgXd8OLbEmC4191Ht8hho+nIUFtuIClJJp0DgVz&#10;3x9kITEN1hIkpUHGQXCS4yoAqeivNJLcrcBUCocWP6ex6DX37neVbZExvLbi0ppQkISxDDwHpvJj&#10;tOvIbcbWqiWxHRvII1SRrqT0H53n7jXu4RyjyPktqx+6yZeEWfJoyLfJal0j5HPhqlFy5z3ba45K&#10;et8C4xVpS2UhptspWVEbQQ1J3q5PzZVxYiXlLVyegMGUy+GXvuIsloP3At3b00FxAdZ3paSFK9dS&#10;UIITUdAhMwpBfhiSZK225zkNpyPHKpqVK9F912IUIZLqkxlIBbWpKQ8RQ0JHQThZ5irbjSHZMt26&#10;YyqU3IszzcR+VcbjPRIag3qNJbCXWrJfItmU039nIWth5hICNyao6C6vETVuYatVnuAn22/3JSJ7&#10;seAxGytN2s1w3y2P1D0p0e3vKvrXrm9Qmi3NZYG2O02kJT0HSP8Atwe3+1xEx+YbSn7HCY0q8WzF&#10;rKiNb7ZkUGchlqC1dZdxs811pFpmxWVFiEC6tyO5RRCFFSw3AuSH30pQ4ve23/lJ/paSOzbValKB&#10;SgT2p0AaCR32nwA01p8T4a/3dAaSUimu4n40118NwpSg/j0BkbVDT4akGpNdQaK7adBmk1P00pQ6&#10;EEBJ7k99Kf2dAIO/hWgIGtAO+oHZOlK9AOhtSiCCVaeJpuOhNABpQnQ11r0AoqNx7fDSoBFBUjvo&#10;fH+HQDNkGmpNO1STXcACaHXsNfh8OgMJ1Gmoru707jSvxSPj49BlvOvhpqRqRp3171P8h0GW7doT&#10;4CgSTt8QT/5R/f0HoJA7jcoa1rtqewJ/H+fQGIkx+DJRKjFKXWqhSHW0Px5DTiC29Flx3PJIhvNq&#10;KFtq0IOhBooAfXDYmMSp9rQGftEqkz7Q46XHYMUuJQZNtfeUXbpbmVOJDiVf6iKkgr3p8/QJdNe9&#10;NK/ClTU1/pp0AgToe3hU/Px7d1H+XQegEmoJG3QDv37k9h8h0AyUkCpB8aeI/wDtV18o/jp0AgT4&#10;dtpAGtex7mneoOvh0BlsrCk7aCmgB1BCtDWp70P4dAqobqpeqTtopJ/qApUgqqAog9u/QGju2hTS&#10;SpZFUgU+qlNUkJrQdvn0BpCTRNQAogeApWmo18KjoDKUjsSFdtfGprQivc/8OgGSmlewVpShJ1/x&#10;aeIpp4a9AKAaV1FaCh0J+I7/AC6AUDsa+X5Dt8q/GvQCJT8aVroB28aAnTbSv9nQG1ND7eIE1JeU&#10;+ogGpJS4GUJA182h/HQdAtSG48JplgpU7KLYW6AUhtrwDdNQCKCtRUH8egKpkqFatJ2rA8qifAgg&#10;pHYAV/j0AiENOrFApslQATWgJJ7adx8OgcESK4yRuTuSSSpytCUAio0HlKU+HQKzKVVpRSm0k7ap&#10;LZRvNCof4xt/s6BSaSoqKSgKUlO7yUNBUAEE9jtOtOgdTbVEISAEpC0ggUr5kV1p5fMe/wAadAjX&#10;PaFx0pI3toUFCoFBuOwknuSnv4dA17ltDDbFPOpZdHxT2Tt+Z1r8OgSkINNvetQTpoBr5fw6Cx7z&#10;SVCqWylQFSUdikH6SDru16ANMVo7hvVUhPemm4Ht2Ffj0AC46kAmoI7EiiNBrqD4dACELVontSu2&#10;mpoO/wDEDoMqKFARTXQ9taHvUA0PQepTUEhWh7GhrXxHb5+HQCsvFo+QKrQd9SBQA0oB8degUUKY&#10;lJ2SFLSqmm3wIqQQOwp0Ca7DfaUTHUrYASkVKTSpJ3dhof49BmbjNLfofcLU12LZO1WgqaqOm75U&#10;6AqGVPVQtYZCk1C3UkKKvEb6UUTXoDZaDEYmoka0pQGmo0Se/bx6D2LFQSlaU7g4QKbdwAJr5q1B&#10;SAf4dA+rHa4+8+s0hWmmgSAa0G2gHlFe3foF2XbEpStt1lL0R3QCnmb08ARqPH8OgjW+4+qCC7GO&#10;6OtJKSQopQB3Ka9wD4eB6BhSXgySHluMBSkem6haUtgkFKkrqCFKKgdqVDznTvToEOG2uUgGWtMF&#10;MR12M0lxoeptbDi21BmQfTjvS0J9RayCpkny6joHAxbHXGWm4q1NtqWExgI6XppLjBkVLqlqLqI6&#10;/rW4pe4E1IHQYypU26x337TcUQbZZ1qXfM3eSX2G1R0b5MPDUNANXCVU+m5PabVFhrUEtqef2hIO&#10;mwoyCPFhxojULFbdBZbbhQXGl3C8SIz5W+syy646mBdluueu7RTr7ryiHlmqh0En2G/u4zFe3KuE&#10;5chTrxTcpxecZcb2rUlollLUWPQ6sNpS2FK0NQegTrv7mOHLT6UC/cj4Jj2SympT6cavGYWWLfUI&#10;h7WJClWduamc3vdcSAHS2tyo20PQMGTzvic9larBkKb5eENOKYtWORjfZyC2lS1wI0dgLMVJbjrS&#10;4ra4plYPrAFO0g2cg5bnWrFpeb5TIxbiXFkxm5k3KuQsntsMw3GJRjogqtBUmZNcov7f02UF2PIo&#10;VgbgAGp7nL3o+1/O80t8vlPnq3ZNiGEoa/2dxj+i5Nl0q8321vLuF2yC+8Y4g/Gs98atIQW7Su7S&#10;wgT1ttBKymoCuvLv7uPHVptkC0WvHM6w+WbQ5dMax20WZuBf7viMd1tSMtm4wxOi2O1WZxlO5lJl&#10;ylfdlLSarbWFBqo913vb90PLXBmTSF8YyvbLwvdZbGOIyjPMhlQue+YGckjoTbcH4uwNUSTkmQy8&#10;rt0pL0uXEVbYtvircUtaGgSQ1R8u3/OMbw6wWGyyuPOFLZYRDtbNl46my7vfb5ka/tWpFtsWTyZa&#10;5l/kKDiHrpcIzcKDDbZXHaQ4ykF0NV+a8kXLLMuyN9vLZcm22+Te7rZZF2kyJblz/S0u7BbGY7ZQ&#10;1JucoKfiICEIQ3tJKNegj1q6ypMaQ8hj7sMKZduS0+k0/JU+8geu1HZWtYUVuguJB3n6+1aA67VI&#10;nOzkTok8RrqSHGCy0ZCbiAQBBVHdQ9EmFRJHoyGz6ihsUknbULXYpjNg9aLZb9bnsUvU5iO9FftU&#10;TZgynZzKnY0i5WV+Yidjcp6KhKIsmGHYrb42yWCggIC5fEtmusi5s4tnke6ZFi7S4duvNtxqXKuY&#10;vcVlv7uMxb4TEmHb7e2yFmQu6LdMRLlGW2iv8tQRNzvhnK7WSyp2L5mzFst3d/Ssbx+12JLl7cst&#10;jtrUu4TVuG32KS7coJCWnUw6oecRuYIOoCWuNfcxzbNssWBmUhvOkY3Hs0yzzmrRaGst4xubUmEl&#10;bV4uWR2O1XS2Fb0Vtxpc0vRHGCtKQV+sFBuA4I/cRyS2ZDDsXN9lmRbflktcdeTYVaLfbpmOKkh2&#10;y3G8zI8e4X202Fx9iWpc6SiOi13FuocZQ4ppZCtXuQ5mwfj+wXGxe0zkzk+FjVwnMRFXXkJuNItl&#10;1v62ptps1yZsU2G3czfMXhzJbUCXIddaYtzoXsKUoDYD+0j3Ucn8BZlYoHMVhn2dGcu22+XKTPgr&#10;y/jvlpC3VQUX/J8ayht2FkRlR35DX6pbJQcZkFJ2BxZCg6Ova9i3DnC0XJMj4Usd2xniXlvMnc7y&#10;7HDeZN4xbEs0ujEaDGv/AB7aZTTL9qwu52pxH3rLVXWlhJeb3o3KDYKtBQopKakEVKFBaFDQhTbg&#10;JS4hY7KBIUnUd+gLLdQUqJJT4VoaJNSSa0+r+HQEXwChRSQDt1J02179qgHT+PQIT1FOFVQod6Cg&#10;0p/D/D0Ca4oJrSlD3FBXw1NR2p/Z0BNZ3U711qPjT+rua6U6AspROtQdaFOgOoAB1J8OgLLWpHyF&#10;OyQSe5NPjWmvQFlvOJAUPgSCaBXanmABJGnboM0SHCNCpVBrVY8o76UpX/h0AD7qnDQkk9jUU1+N&#10;aigP8h0AT0lCo6YwWpCQSpSe6lHX82hJ20/megLflrb2oLqnyQCaKIDYHb5KPiegSluJYWtKm17w&#10;dqCnbUrCa6pJBIHjSvQE5MhTp/MrvAGoAoaipqOwBHx/HoENxuhrroNKV8D3r8T3179AWWztI7Gi&#10;QVA10OpNKCg0+fQFFglAHiComlBqRTvqf49ugLLT3PY0ArSnhTT5j4dAVWgjUDTQrOtO51p2Aoe3&#10;QaAv304PJ1zxniCzwb/c4XEV1dm/7nVF9e2W/H5zD77UpEq4RJCUZPNyK3PFuPAfZUUqa3FWxJHQ&#10;cx+Y5mhNxaZgoTCt8BtqDaoTSyEwbbGaSxFjpCdoLjbaQVqH1OFSjqT0CxG5BRf7ALRPdV+pWhlT&#10;DK6CsizurLiNCoHfbnyUkEklCge3QVyyOY41JcT6gcrRaSCRuBPkVUa60oegSYF0kR5DD7LqmnG3&#10;UOMrb2qAdFPBdUqSFDx8Og6qP2APenkOFcr2Dj27XBbNumuKiSL4l+su1fcLedYMaY88yiwtXt5o&#10;NPrLm5YO6o2J6Dbf+8x+0hwT7m79M9ynFmDWXCubIpgJ5IhYXBi45I5OkyUNx5KbnYoiG7RPzbHo&#10;+19y5bN01lpaniVUWQ0Re3Dgtn2uZy/MkOMxonqN2WQjIo5jt3n7+apqM8IU2rMVNzQpETe6G0st&#10;hUhBUACQ3Ze9P3BWP3D+3rA+Kb/iWM5K1gOSW3L8Fj3Jly4Q8PuJx4s3qBb5cmFIUzKQ2kxIElK2&#10;0OlaiVrc2HoFn24e4ebxl7eIHHVptreNwMWSIdjaU2li/RRIcTJixn5jFsXLkFLxdMsw0iRLBKQ4&#10;hYp0C5P95c16Vc78mRb5Mh5iMzbTCuMmNDhvLYcjS4bMR9JDb890pESQ6ne6+hQcKUhY6CDpHu/v&#10;qrwJLFwyG3QpAm2yXOF2WqXeX4jUViBNnIfLruPzYZcdeiMoUtmO2ClO4KqAm/jH3MX15VsU/e3m&#10;C2Zsi6PyH3l3UoRHitOuR3lqfjxJ11DSFBRSQGkflggmga+/3Xv3H2MC4pc4hw7In3+R+TGHGXn2&#10;2WpEyz8fJkpYyPI0oUtMW1O3xZTAjuSKLf8AUeU0koQSA5D83yq2ZHa23IjxZlNPznWvunG4FwZt&#10;u30kW6VAjtuxpT8OSS8yoijjTpQCEgJSENsRX3ZymmFvLEUR0JekblsFcrYpDhO5aWGy8fU2pUoF&#10;IUoJABoD4sjjEK7RHm22CpT7AeZuUif9hcVVcZWHXHHk3B9KGR+SqOUOKSA4kk16C1/Gdxvji7fB&#10;jx7bkGOz7QbVbLLcVM3xy0H7pTMW6PQY7jca3yRPkl6Ql1La3dHVBWzYoNp/CvGtiXkGEW7JrHHu&#10;8ODcRDvqX0y3cfudqjSYzT11y6HbbY7cLFeoV2lenGZjBhVxiu/cSTuQkAOsXjvGYuI4xEsVujwo&#10;LMdoh6NaWY0e1xiGmY7cOFGihbktMBCFIEqS64/IPnVSoSkH4j6agKKUkDaEioSKpSlIqNBXx8Og&#10;EGtDpTd9QA3p00oNQADXXv0GSVmhINFISKV0UrWh0oQF7T0BxNANVFJIFB3IHep0A07dAIlSU6VI&#10;Na1B1AV4mtDT+w9B76oC2zUkUNACAg6/0nUEGnbtXoB0uGg1UKGu0kgjcrsT4BP8ugGCjUEkmtNv&#10;ie/j8CKfPoDAJqSCCqtNTUj+6pr8Ow6DMKPjUknx0qBQ9vmOgFFdfN4H8SnvWoqB216ATuQKdx/I&#10;07Hw1Sf5dBkQTTuagGnw8NPiU+FTToMkg+A7dtDrX5HQkA9AajOuxnmn2FBLzCipsqG5CtwUhxtY&#10;7KbdQopWn+pJI6BUXanH2HJ9saMmCgb5DDJS5MtSyR6jM2Ik+umIhwkMSUpUytFKlK/L0CclIrUA&#10;DWlNSag0IrWoprXoBttAE0pu2lPaumijoD9Q8OgES04sAJBUNVUBBIG7zq1NOgFLaQvyVIKto0JX&#10;QJqfKP6fw16DNoVXQ0HjqCopA1ompqomv8+gVW23ULSHCCPMUhSSNCAraB3CjT406A+hHdRqoKFU&#10;pPl2gHVII7kk/HoBwDXSnxpU08KnuRWnhXoB0p0HYVHah2/OnwqegGAoSo9qdkitRp3PiTTX8OgG&#10;A17U8RWutex+AFB+I6AUI1FfDStBsG4fVSvenQCBPzr2H4DTWnjXx6B3WZpqSi1tOpbC2JF1mRpA&#10;O10fZN/dOwXhXYth4FK2z9SVAgVBp0CDucfKnlqUpbqiskgHcV/DSgP91OgES1T6uw0oK+NaaH59&#10;AYabUmn+Kp0BA7fE/EDx6B3WtxDqfClQFj6lCugINde2vQLXp0JUCTt0IPcDwqK6bh0ClbmSXQo1&#10;2kEmo0KU60+Rr49AsvyERkEmm4U2tJI3q3CgqPkP5dA0ZUtKFOPuEFXmKU9ypRolKBrQAf2dA21O&#10;KkOFajUmg7aUBoAB4JHap79AIlJSKjv9VNfHsKnzU/HoLPyLXLZWW1NqcQfpU3XWh0P40+HQJz0Z&#10;5nyltbalGgKkUPcUqafSP7ugC2EJGtSKa7QB2oTrU9AGEAqUQSFVNQQAKabdv8Px6AJTSQqizQmt&#10;Fd6eGnxrXoPkMEqo0N4AFUgePxHiK/LoDgiVHmSoClCraR4jQ+I6Au8yphY2k7dQlVAQCNCk9u/f&#10;XoDMW47Nza2wpdDRRA2q18AR3HiB0Aa0R3fUWpstPBW7cimyg8KdvAV6DxDyX0lp0pqmlCU1BSAd&#10;RTxA6AYRw2AXGnQgoJS56ai2sGhGyu0VNNdOgMW8KCw2WH0tpWB6/pr9M7jUA7QSk69iNfj0D1U0&#10;5GShbMhFSkEVBJB+qm0DcR/Dt0B9i8tLa3SKoKaBxChokmtNu6hU2oCoNO3QNe+SI8kFtC1BKj5F&#10;BR2hVCdU1FN3elNadBBWTobifbyNrS5L02IiO0+qoddEoLQkBS9go2lStw1HfvToPTcIjUWSqWj7&#10;qY7KdjsqCCAESlRnnHBVtQYgxfMta/MtbSvKVFegYWu3K5CkTpkS5Jl4ZbLtOtTzNsnek1l94tMg&#10;tS3Z7zK256MNtE5DjLUNCWhPkNqcfqyhDZB2XCIpcqz29hTRebbduPpAqRFVb7SgfpryG2z6SoDd&#10;wcFUUoVtAba0AAnNyeBi29u9Xq12suL/ACpl5ucK1QkhTgbUptydIZon1KFRFXFk01FB0FE/dZ7s&#10;8QtcZni+ByemzXfIbXNmZbkGF3KI5eLXgNv9Wc5YoeXs/cwcUzLNZTKIsFiMh+5sM7lhCFqQroIc&#10;waw5xlONW++wsC/2Hx7mDFveYt8izWCDyRmzTjrrSZGdwFWqXmH2VWmpIRcJ6Li5vU4+oIV6fQUo&#10;93MKDwlKTf8AAcyi8Y5XJvUe3pxCBc7kwcoyS+XNECJEmfZXpy3xHs9uK22hJdW3I8jjhaQlPqEK&#10;5WDgWFnb9tvnuh5B5JyHOr7k8qVCxXI86VZLVZJMdLcG4P2663q4/ZXa5XZ2GYceRIfAciRlKS28&#10;tKFqCQOcMN9tXBGOzZ2M5Bw/NjWuNHVfOKNys+thvzz327sLF78YcjJbNnimlMob9GabDI3kCM/L&#10;dU4gNb0T3vY1xBdskdxf22z43JeRZbd71eYV9sdiEi0o9Rpdvxq0TJ8V+RjpsFlhtR1fbPsuQXVP&#10;OspSt5QINDnLm3NPcReoPP8AyNMsGDZBao8O347hOYYjl10xPjqy/biPdMzkqt6mXc3yvI0Q2TCa&#10;floSspCnFLFGSGn7mG0P5dYuSeVrflb9+t2OJlQ2splRX4AvOR5Fco0GzYbjlvbbNrtVyctzzyol&#10;vtEdSVRI6nJUkCg6CoWB8Dcg3tN9ups/6fFxa3y7jeFyp6Lc/HiQnWWpUaC3LDSL1Oc3lH27I3uA&#10;KRSlaBIsjBMXiWiyN4nk+OSX5VuE9YnXKPZ3re1KmrjsW+6w5rKH7Xc3VVCvVcWglSVoUEdgOQsZ&#10;Riyol1zm42iMuFP+8x2zW6bbbpkM6bDksgt3VyA49IgW+JJabKZTi1bHU7mwoK0C8/BfFVv5zz+1&#10;3e/MJc/3A8+5Og44i4/oUi9PN+ipcGCRDNvmPSnkLuLSdwZmul1JKCgdBve9sfsPxOw2ax216I3c&#10;7Aly4rmrkXV0u2R6TB/T3/RhSiYU5y3Jkr0daUG3DvZHq+YBtv489hftut9pWzlGJQ8t/W2HbbId&#10;v8iRJlx7NFbbiJYh2xc2PFYZRGCfMEsyk1K0EEkkFNj9nj2EZddUXtzjy4Yzk6kqS1d8evd4reWX&#10;5CnWVXtE5VzTfEXFsqbVGf2oW2fOoKG4hir9oz234hMyOLaY+RX+23h2M+3AvTkK9xceMZKYzIhX&#10;V1529xREt6GY5isPliRDQlt9Du0FIatf3PPZBjPFXFqL5hdmuycZkXWx3iTEdjRX0Qrs0w9CfNpL&#10;Ulc67XKTNbVRbqwpbThaDaUshHQVdx7KeKc09r9kxjIJkeVx3crFfOO28yuENu43Dhnm4oVfsav1&#10;8jsRmcgwO62daEkR4jX6bklkmPqdU1JhtkBtZ9pGVWG7e3nFrRfWV2C95pAfxtKGrstP69e8Utcd&#10;2WrE2pKnmbhJhxWLgiYllTC56mU0fL0dKeg2fcL8kYryBgVh/QL0u4X3G4K8czK1zJaJt0s98x+S&#10;7aHnZMxClfdRbxBZj3FlxQCg3NDatykFRCT3lJNfNrUbq1oN4FKEakEEa9AmukHcASNqDu7igp/V&#10;8/L/AG9AiuVG46ipr5jU01r3NdPj8ugKLJVXcTr37afEq8ex6AopsVokjXQV7AAitQNTp26AFSD2&#10;T5QKjUAFQOhHz2k6DoAiK0qK0FAPGlKUJBAJ6Am6zt84FK+Cu1RoCT2IHQEyFD6QSKhPY0HlNNqh&#10;3KvAePQfKSKGpG017jsfn4+amg6Ao4mh3UAqdKpNdRUn8An4ajoPvvJDCFpjltCleVZ2ApIGpopW&#10;op3+OnQJb6VPLLqzVRoo0FailDt8QD3pUdAWWjbrQVB3A6KFSKAkGo+n+XQEHI9D5QKAlRFfN21B&#10;QTolddK/GvQFVIQsrK/KAEnQ7dKEAJ+IAGp8OgIuNoFSlRNCdCmu8E1rp4Cnjp49ATLRV8SNSo0A&#10;oa7h37inQeMxXZLiY7LK33nn2mGmWh5nnXVhLTaQf8ayAPnoeg4/f3lfd5A5r57e43wy5sTOL+Am&#10;rrg9suUJ0OxMx5AdlA59lsd1klqXbINwji025ylfRiOq7ODoNDF0lKfeWorKqqJTUknXUgk0+o9A&#10;nIkSG1tyW1qadZr6axWpT21A7oWNFA9x0BO4PNTW1uVB2Aes2CSpor81UeJaV3J7UFO+nQNczUsk&#10;tgpUARtUnsQP8AG0Cg0/DoLi+zTlSXxvy5jd/becYg/doRK9JpNwitBCXAyu6WpxbaboyiUtPpp3&#10;JLC6OoIUgdB3I8Ge9+zZ7hNjs0Zy7XO5wosJIcmszbm4AITbj62rm+GZJYhz3NnqP7nVIZ9Bwrqj&#10;cFRPdvcIk6AmTKty2Yy4bUx18xBdIdtm27e9MUyltuj8O/tzDviLSp2Oy6A2aiqA1Qf7vv8AFuMm&#10;I5+qCMmamHIYkXFLz9vgxiyu1R55C0yZkSJGZbQ2AsKIb3LAUBUJjm8x5LcWBa2prcdtDSX7oYbb&#10;qW1uyH6trjt+qossOLSFbm60UCqiT0By2XS5KMH0/U2u+k06+tbi47jPqo9KVtK1tuyXZTql+Wqt&#10;yU1FT0D3ixZNsak/dLW+lRQ4l24BL6GUq3OByE/KT+QGVJSh1aKvEGgKSkDoLGcI4nlXMmWY/has&#10;ox/jLFb7bplxRluXNKFsftkV1+MqZCgtOMP3e2qu6THblFTbKk1ShTjlaBx/+7RnnzH/AHN8r4T7&#10;gZc2y8s4/md5xbI/1mYkQ4DdvnPxbUxAmxlPw/8AbMe27Bb3GSphMdYWk+Yq6CvcWT9w42JTk9MZ&#10;hz1rpIiutOzC242Iy5TcvbVaGVu7ygeRKNSdxJ6B/WmGC5EVNeTJmXG2fkwoD7a4gSr1bdb13tgJ&#10;Q+/6LhacbQhSlFs1RVVE9BJGM2tF7yZMSz3aPHl3ayz8dkvZJbrfb3Ux7Yz93cLI2txD4u12WLel&#10;yA7DUxNeaWI4WlxS0dBeXgnGEJ/2xJhrk2yPerfKn4zeWLW1dJlpkwJdtMy/X65wmY0S02OTNR6M&#10;2EtTrcFBKwlf5RSHU/7A+LLdfeJ8b5Av90KL/arpkcBuFZXWTGCv1qVJuGy+xwRdo0qbK9dZTuLQ&#10;fDayXPN0GyoJjNIZYjNtxYsZv040VkFEdpoHQIQk7diTrU1UVEmpJ6DNHceCj4UG3wBChUCh+Hge&#10;gECiVA6k7hT+n5a0B1+Hh0AlNQtJI8xAUdakEJ7AAAn4Hw6AXeoFKT2J83xBT2Nfgr+Q6D1KSobQ&#10;oqoqgqDuKfAkd6ClPj0BpCap208xFK1JSobqg0FVHXv49AZQ3VSkigAoSaURqOx1qogdh3p0HpQ6&#10;B5VoSrQCunqaA1KaEBQ/HoDqUivcE0rXUj4GmuhVXoBQmiUgKTtOoJJqE9j27H4/E9AKECpNNSdR&#10;U9vl/iqkfHoBgDWh8DrokeWgFexAGmvQZbfCtPGhpQVFK6g6EdugFQye5Fe20ak1Phqfx71HQHTD&#10;U2jeopSn6ju8oCfBVDSgSPhToMlMuR3ErZfO/YSl6O44lWxdFbNyKKodCpJ0JA79ApxDAnvtN3V7&#10;7EuLShdzbQkNNhQAS7LaFAlKVkKcX/h3HQ6ECsuDKgTH4M1ox5cZ0tPtGmwLolSFtmm1yPJaUFtu&#10;DyLbUlQND0GbLZ3pKjt2VFVghJSRRTe4aEEH/wAegOKi0ShCfNQpSjaaHZ3WFFNSpRHY/HoPQwhb&#10;gS1pTfVQookjXU6UUKUp8egU0AVKdqgChKqmlNe6ampr/f0BkIFKDx2iny7eJNCB/b0AyUA6VrWg&#10;NR3HiSNP4dAOhANSfCg0r/A0BFegFCR2JT8DQGtAaVpoKJPQCBFB2pWgJ7Vp2BHh8+gFQjT5gFIH&#10;ehqDSvj/AG9AKlNB4+HzFfH4E6DoHvh8RE59+J6jLT8ZqdcIyXFpa+4Qu0zI8yOzvSUuPpSltxKK&#10;gqAVTUDoGvHT+U2e3kSRSorUDWhroR8+gOJSFGh1/ClQaGgp4mor+HQDBHy8aD4/EU1rU+PgOgHZ&#10;K0L3oXtcT2KRpTuEKHj206Bdj3eQ2oKdbQ6gJCV6UUUnUgjStB2HgegWZs5+C4hoBLjD7DUuK83/&#10;AJUiO8nc2uo+kpVVKh3CgegSH50p0qVvKSSR8SKVNQo+BT3HQFSkmilncpXc11Go71pT+2vQehGp&#10;KRQeIGpJr3ppXyjx6AZKOwGprWviQBoa6gkk/wAf4dBd56MqGQCSpvX6k1pqaEHSny6BGujcKQz5&#10;lp3U3AdiPGoI7Gv8+gYT7IJUhtYOuiyN1UnUlQ8BXToCRQuhSr6q901BIBoCQKEGg08OgECFL008&#10;akkfIHXU/DoDsdAaA2rLJHbTcK6+I116BZRJZbSPuEBwq7Fmh0pWpBI0NOgb81+O6s+ggoQT/V4f&#10;Mf4SroCTZbSsB5BU3XWh8yB4lJ7Ej59A8IVshPpQsuJdbUEgqJAIrStfHoFBWFRX/wAyHJLZ/wAJ&#10;NanwNfClNOgLqs1xhtuJ9RuQyNFpdqooPbSlTuJ+HfoMIlxFqXseY2A96gKc7ag08qK1pSpI6B1I&#10;mW+4MoHpJNQaFxKSE7hSpoB4dAxMjt0F15LrLkmJJa3FuTb58iK+2mlCAoKW0Uq/qCkKB+HQRnNe&#10;yiO847FvESShtpJbYvFsQtSnEEqSpiTCkxi9taSdwcbSlCjQHXQIS5JuGVW+dYJ0j9Cu8FmZHS2t&#10;ua7j8uDc4xamrmFiaJtoetzsBTjYCilwO7CdyewNrIuXbJCmXF66FVtU9LYxxqZPjTGrSw4iTEba&#10;t9xuaG5MKDahJcZQ9NWdpG0JBQtJIStxzf4sOyzsYnSLCy7g9/vlkuE2AqOizZNi1+lyswxPJV3O&#10;IpTkUyceufrqosbTGkpcCQlKSCPH5laiX+/XAr/3Nc3YdvxnD7Bag9CkRMdmtC4tzbpICFssq+8e&#10;TKdZVvdXESy2nY44oAK+clcqcPWGHmOSZLkky7NWWKqNk2STlwb5fl3C32py63aLaMfmyBFxlqxW&#10;5JZbbS2hmNJcQXHlrBADSBxn7hfbOxk8jnn3Acv4rj093OL1eMOxm7yLXNtKA1eJj1rbYx+0wJ7k&#10;5VpghsLlSUxzNlR2tq1MIDigsJln7qXDV9hNRuIclyNuLc5KEjK8lwxOW5vmcmUl4Jn49j0WZYfv&#10;Yi5w8ki4zodtYjt0BWtISQ1Ke5D3L8iZXkuA3jHGbBAvN8uN4kcZQctXbbvFZeXGlWDIOY8nyyQl&#10;OO3bI37YH4FsWCuz2WF6jTCHXwt1IVklcqcfBuT/AL9zHLeVLvCjXDHI8O4ok5dAhTo/2Tsg3a9N&#10;u25Mu2qgbVBEdxpFvaDaFNqTs3BH1z5YgYTOdHHbcu1Tcft6FY1Kdn2llMH9WDbybiIRW28qWth9&#10;aPR2/dxkr9BpwK3KAC8v87nhiy5NeJdhj5tyHLZscT9VzC2ymMcxKfe0i4v2fF8VW89JynOF2xTD&#10;klpyWYUZOxcpxTiVNdBQvnTkvmjkaLDtvIF/ukNi5Prudm4zs78aJj2NWh2LHEy7Zk7a0UnZzfA+&#10;2UQ0l77ZktoRsrToJ9wjj3Or9bMKwi7MWa1YlgMCRc2GJkSDLasEtx9i4X2XMtjbaZb2T3iZKjtT&#10;HZRDURgMNEFZSz0Ej8z8X8sqskC0PRrczZbSuNPuC3rS1jcWJIlwvvUMXOOyhNxt77ttcq4pZbfW&#10;zvUhlIBJDWt7seXrpyFm1ixm6qhPS8ejvOPSrLbrXahk0q4NIisSL0IERCd1thRi1G9RHqBhYUpO&#10;5RJBrcc4eXHWmdgKHxEafSNpLyYiy8yHKgqcLLi6itApXQdKn7evE1rht4/dJ7DLLTclpxp529uQ&#10;40h+UxJkm3obYDMxq8OqaWVKaIAJ3LPlFA6FuHsGua5aILUbHm2YkW23BxaIr65UUJhkxYLtzusl&#10;pMx4BQUukZVKknTb0F5sOwu9yIsR69ZBKhNyZK5DH2ECDb1JDaqR0PTXm35wSo0CAQlKto1FR0Ft&#10;8f44szDMBbsjKJEteqT+pPL+7KyFLdachtMNtgut1UsAebQmunQPDJsds0uwSIymblb1+kthj/Xm&#10;E25IO30Y60RQ669qj8pS1oWhR0Pj0GnH9xfEnrxxhmuNrxuI5ar/AGv17ncxAmSmLUu3MpkOXmU2&#10;22tapf6cAgyw0lxC2kOkrKXKhzq2H2j5Jjap9tVb8gVh/KVnhZWmG9NgNR/uMfv0K3P2ZmamVJbd&#10;yhkTFvW5pzc1MK20NbhIR0Foc/x6R7NuJuHJPGme2y98hY3kuQZ43boU9DkW9WaFMaeLMKPNWiY/&#10;dYLvoyWrcwpJlMzluKRVKqhZf2TjP08l4fzLa533WIcs49aMyzs2OPHVHy5rki1S37Pc51mdEGDY&#10;Z1ht0MtuIi7HWLiw2y+C6dig3VyUJS4tKHApoV2LSlQDzYV+W8A4AtKVtkKAICvCla9AkSFqTQE1&#10;Gu8mhPm7bvEk/wAegTVAEVoSaadjQnQd9RQdATWkdxXwGnYKGg0H49AGUj56jXXvTzHt2qBTT8Og&#10;DUKAEmo+VOx1A17afD4dACUgnwJpWu00HyHgde38+gBWkCvYGn1VqADXXSh7/wA+gLrFAVK0HdSd&#10;RSo0Oh8B8O3QFyjfqDU66pCvx1Bp4DUfDoAVMqr5fgakjuFH+qtKA/LU9AUcjjVVCBQE+UkjXTTs&#10;VFQ/7+gKuN1Br40OlQSfKafBP/fp0BZ1Fe1D2+ZA11UfEjoCjiNToKjw7a07g961HfoCS2UFWpB1&#10;qT21PdISaVSaUP8A4dATWlKqDzBJ01okpBqk0KjqArw79AA4w2NwSBQHb3JJBoD5vEH+zoNcX7nH&#10;u5HtL9u0yNitzTG5o5sZveFcbLZUlUrE7E3ERFz/AJNKPN6SrFb5qYFsUsem5dJYUCCwaBwyZdcE&#10;uOemhSqNJUhtBWt4hJ1CVOLUpa3VnzKUokqJqTXoInkOArAoSa6p1NfEj8PH4dAXmPNsxl1NEJHm&#10;UDQoGhroddp8O/w6CNZMqTHlLlMPFahuSSncUSGyalLqCf6vBQpQ/PoDMd9i4HcwkId2grYVSqFA&#10;aqbFaup/DX49A9sYuz1muEeTCqw627vBFdxWkpBqQKhJoDTx7dieg3Q+1P3W5Sy21BkOiUtqIhqc&#10;2p12GJsQqVGLTjKnQ0856jnrISBtU+hKjRSQOg2dSc/XmLKnIP6nOXMlNR2oPqoMdTjiGp0uRMWX&#10;FNS6FQDaUJWpxaAnuQADLk8ZMOsOSlsyy0ltDjLzaW1XD792UgvyJLqC5JRJfCvzm3GydpqjalKj&#10;0BqycNuv3ZUKKuRKfadZaYZDLbiJDr8lZ2KWhDS/tGPUCU7VAOUcLijoCFg7bwE9GtqbpLoxbyyi&#10;aXGAuOp6Rb5oc2ORVrXIheorcUsNAqKTrUEdBGuVc+ey723cnWmxe9O5cs2m2zcbXmGNYbxlhD91&#10;uOT2f7iUWDcb3dCxbYcGa8wuK2xEW84uXsDy2Ubug0w/upe4fmO4e4s3y2ZvdMLm8tceca5XE4/w&#10;F5/HrJxpxi3jUdnjPjS3NxVCQwjH7Q3ulpS6UuTvWkfS8noNQmf5rkOc3mLcsoyK7ZZeYduZtkjI&#10;L7cH7rc5wYcdeAeuEpbsmS0wp9SEKWpRIBNegRLXDRKSW1Ej1UOJUtpt1x9hLZDyyhA2o/NYBT3I&#10;KKlQ0FQfmNzHIlygzfRYntsusJjRLmqMzEuClFpuLEUHVpBcS24gsJdCUNyFeqSNp6Cy1nxSyz5C&#10;XcjchKlxEvWizWi4Q58RF+bmn1IkZ3IGG0xVuw0vLYZlNu+sXGAtJDJbWQsHx1e+SnZUW0Jxxy5X&#10;S83N+5FqW4hyQxMgsNNvx7DtZt0lS7la7c02tH2raZiV7SHnV7wHYz+3rfLDevbtan7RapdqnpuJ&#10;k5BHkurkNJmz4qHo6bdMdjxXJ0N+O0XFqW02627uadCS2lCQu0lAJJJFaVoa1r/SAR3Qn+/oBkp3&#10;U1rQ6j5fL4UHQZpRWorUg6ad0+J17kfKnboBqk66AhNFHsSRUVNaBNEn+fQCob3KJIJB1SCTrtIq&#10;aaEpKdQOgMISmpAqUg+P0qqCSRWhSrX+yvQDJRt8xKSCKJTTadyqUSn4Cv8A49AYSiian6qADcaE&#10;EK7mta+OutegMhsUUCAQdB8aakKqK0KfEaadAOlA17EkCoI1r4kaAblDuB4dBmAKAih3a/wNPKe5&#10;oKUHQCpFCDSg7/GhUdfCtOgFGlQNARTdpWvcqp31/h0BhllT6wlGpVROpp9RFKkVpWvQOJEH00ON&#10;rUkrUAkKCP8AL11qag+anQZMlcZ/1W3FJcjUEdyrZcbc7IWlJSpB2qrooEU+NegUGD6it7kZp9qW&#10;XmpTJC2mkTfTWfvWCwUBl9LThdSB+XUKSUlJoAR3opCEuCgR9KiexUrUbU6+Rf8AIdqnoFqMHrxB&#10;at0hal3K2xwiwPrqVyYSApZxp91RO5LKVKXb66oXuZqEKQACZGbCkuJ3A+oiqO41CiK0NDU0oR0B&#10;0NtEFsKVVOquwJKRuIURWoIGpB06A0G9tKeUVJUCQrduH4U0PboB0J7aCmoOnb+GtKfz6AwGyTWn&#10;x1NNB+I70B6AUN0rWgHfvpT4UPgK9+gFSgg1pSpAIJ1Gnf51pp0AwbJAXVASmhWvdo0kkgKc0BQj&#10;4nsB0AymVoWptXlWhW1QqKEjx0JCgsEUNdR0AqEAUChUGlSkajsKpqfN27ePQGgwUObFf1FBqKUW&#10;hwBSFpKqDYtsg17a69uge1ntjMFu63GV9220zZ5n2clpsORkOTPThtqlhQC0rjuPH1AkpUildQRU&#10;G0GC0stqpuQVNnaQU1RoSFf1pUNQaeNadAIlPjp2pqAf+7t/49AIAVVCR5dveoFdewNKadAIlCgK&#10;1Ouh1Fa/LwoAdegMNpKQB40OutDuNK18D0CiZLjsWPCcKVNxVvqjVFFtpkELeZ9Tv6Ic86U9gSad&#10;AEE6bDrpQfEUJFfgCof2dAIlHfQA9gkaHTt+FB49ALt17anTtStPhQ9ugGS2fDse2lToNVE9xTXo&#10;Lz3ILaaUHBuQoGhApQHvWlSCP5U6COJ8Ja6uJdSUVqBroPw/Dt0CU3CWte0OISa9ydDWvcGm4fDo&#10;D6rG5QEvtEEDQCpNdafMA9AXVaJANB6ah4Hd/YRTQdAfas6XWCQlSXEipG5WvyFO38OgRXWHWFFL&#10;zZSQTrQgU1NASKUqOgTX2kEhSfKf6hSgP8dO5/t6DBuOldADT5K0oQa0r8egVExFx0bkOUUR9AUf&#10;5pFRStegNQrtcYJUDvWnwG4kJ8DU/wAOgNJyOW46pKNvqlO4hStqUJrTc4dahR0AGqqfDXoC8p1+&#10;TGWpxDSlHU7UbdoHgFVUpXfx6BAM+ZGZU0wt5sjWrJT6lE+B3JWkpoKHToGpdMlkQUuGW8VuAoqp&#10;IitvNBzSiqLUy84kHyhsAnUkdBDmRcsW1mOlMK9OLeW8GlN2WwTsvmx1grRK+5R6VuhQXvTT5S67&#10;sCdQCdo6CtHLnKUe3rhuzMojWCQHHshgwc+wW5Y5Zn51nlQw3MkXOJNdguwZDUlxv03H0BCpCnFo&#10;o2VJAHIMqzzI8ClZDIm4BcbS+wzCXm1kF+NtavltlKWm3PTYM65Y2JMRMRh1wb3G3Gy2tCkKG0hC&#10;bfIWF3S+wZU+257Dy23W42vkjCMOuVsi2jIMBaiqvs/NI8GfNYtN+XieQPtyX0NokXSbbJTqFRgG&#10;gghSPn73Q3zhzOs5exjkzhXHMdyXDrXlE3OeQ3bbesR42tttS+ZF9ya4YpKtEi55Ll0KXFjQscsb&#10;EmfNuTqKMpCy42GnjO8690/LT0t/LLtyVYeN8ibkQZLWSYvZMGyXIrDcbN61jbuGLWBhTrDd3lRf&#10;uW7Q69JlIgtJDq1OKKugFZ9nfDdyxXETnud2298v5V6kqXj0bOsSxfFcRtXoWz0mcocudwLMSOpt&#10;CnEoVFW+pQcU0CsbSDE5G9geA4Fbje7P7jMeiP8AoNpiS8Iyi1volRUvl2dJumNz5j7s+3WyExsQ&#10;23HZLVW1OutBewBUW6zLHKy2fapXIl55DxhFinPf7itkMWzIG7B6LaUQLpcn4KGmlu3WK5bP9NFC&#10;HCpYYUUMgrB7coR5eEYHgcjI8gsmF2kY+/e4CrW7c3rlbbZeHVTbNj9rsM2PFmPw7M8j17nKkFc+&#10;VMlLDqnQkbAaPEd+xvIbJypmV4tUSxzm4ttXhtpudlgM37P8qUn716+XeRdm1XFOLQARcJ17ktj0&#10;0uIjxGnHHaICKOPZtwdzKTkuZtu3uThsObccMwibeLle8YwmFdJ7qr3kV+dur8hExyR9w8I5ZTWR&#10;MUENlaQtQB+cGYZjXIXuCsuQciu3K08T8Zvw8juFuhFlea8jXyVcZNztMKbfJTDZjZDlV6abdmOJ&#10;ist2y0xUFDaAmO2kN0GIz8EvGRQpOEWjGbtlram3cats23WW2WHFbfbpTt3XyZyxf1LVa4ce3pfk&#10;uRm4qbrdXJbbCloLrgktBq0/c792N5yVmHwpwjbMpVYceZU3l2cvw2oq8vjTvtrlesjlyIv3C7XK&#10;vtzB1lypC49paTV4qk7Gw0O2uGy5fH5M2S/JC0IKn6qWgyXVUW0ZjG9qQoJPlCaFQAAT0FjsRdvu&#10;JvwchszlwIQaJjz4FwixprLagXmm5QZLRV4EEVB16DZvxF+4NerWix2OJisXG58N22rE61LbYRIn&#10;wA8w5OWWFGMmZcW3B66glKisFVAKgh2pe0VjMsl9sNr5xv0Z20WzMTHfakz7kh6UzYbZBQn1ZLn2&#10;6G0C4zmVJPmIS0e506CbuE/dhxndZaLejkDj1qel1z1IFyytMSUwGXUsle2axHDcaOlveCk7lk9x&#10;p0GzPH8nauNrTLtz6brFyKX9vHnY1IYuMB95XlYcfkNOeizHbCKOeiraO5BWonoH23Y0TFrE+S8h&#10;1pplxmd5AFlsbS1DhqaLVujqUaPFe95dahQBr0Gvf3T/AKDcs4bwG8TbXDt1xwqZc7WJE5mz26Yx&#10;bJaG5VnvEgKKXrU7LledCaylBRISsIoQ5rPcDy5knGfDEXG7UzHtF+4x5vv6G7pf7kqzY0gIZiT7&#10;JIk5Kt95cCVDhvxol0ZXVhhEeDcYyVIG0BTznnJ8z9y94xrI27NCxCcp23ZLAwZbsW4cdXfOEwHM&#10;byJk3rFp70oReQLaw1LZuG9tFuuDQkIQUbgQ2r4n7nbHhnBVsyNsC18n2fCWeKLlbjGaFmhSrPMZ&#10;kSxlLsYIhQrzfZEVpqJcG6Ifukd15073AFhuC41yCbmfGXHWZXBhqLccwwywZNNgMOPPItjt6gNT&#10;hFLz21x1tSXKtqOpSOw0HQOR1gqKjuNSo7Qaf1VpU9AQWhRIBGqRtJ7KUqoPmPdJH4U6AspsgkDQ&#10;kE0p3Fe/l1Bp0ABT2qaVNTupQGvfQa/9/QBKToPE7v6AAK60+Rr0ARR8D3rSnc/HXsCO1egBcSe+&#10;lSO4BOoPhT+zoACCNaVNe1aUHYmp1KhXoAFJqe1DStTUGorUjWmnQBlJCQdxoK6U1FK6mvy8egLK&#10;QUlRVU61+BToKgHsoA+Ote3QFlNgAAJ1AJJ7KPeo18egJrSKkbRXQHXwPZOmlafyPQFXEBVO4Cdw&#10;CqDUDwUKU79ARWkjaKggbj8NaGpRQEJrX569BAnuC9yfBHtWxGz597huSrRxZhuR5ErEbHfbzb8g&#10;uke6ZN+nO3ddnYj47aLzLRLFrjOSCt1DbextVFlXlIRxb/fR7Mb7xJyBzpivuZ4nzbjfi3E7tmmb&#10;PYnlFuk5nCtNnbcKrfbuPL47YMwuWSXaQ0I8CGIaVSXVhVQyFOAOMj3ve+Y+9bnDJ+WGWbxj1jkM&#10;sYvxrgOQFoT8I44sxeTYrK6qK8/bZF6nuOPXC6vMOKS7OlL1UlCD0GvG8PPlx0OpKSpRUpZ1QUnU&#10;EOJJQU18a006BprAWs66g1QsGhBHckfAjoEO6OrKSgEAnVdPMhSUgk6EaE9x/GvQMl5K9zlQNp02&#10;gkjsDT+PftToCotslaw4wl0KBKgpAO5Kh22lND2+HQOGHdJEMpZucZTzY7yUp2yUHx3pNEr218aH&#10;oJuwjN59hksTbJc6hPqBIDi0hlBFXVlgarfBFQFAjx769BsL4i928y3qjsz3FIfYYb+3DwSIzDyS&#10;tSpMVLhWGZQJrVO1SlEaAivQbOOKecMav1uiGZkT6gJzcxS2FGM6+9KjBFxkFCU7PvITb+5LqyN6&#10;UqAJUQCGzfiuzY27GVdHlCX+VGmodlekh16LGDjD1y3uKixWreGHUkrWpIaYRUEEKV0Gs/3Jfu88&#10;TwvcBxXwvwxdoWSYFauVePnPcLzPblsM2lGIQsusiMkxLjKQGXUzX7hb2VRblknpBqOwVIhBwLL3&#10;Qbx/3gMe9jrkb2+cx+6e24RMxHg8X7mvB8jtjWRN3XJuJJF+mX+3cE4/dMfRLxWfaeRcuye1Lixr&#10;iw3cA6mW5FUv0XWeg/Pw90fuOunuH5f5R5WuqYUvKuTswvGQZBkkO1/oVtZtDsj08fwXj7FQ6+1g&#10;/HOKWhpmDb4e9yWuHHZS8tIT6QCsLEf1jtSUhyqUIQSNzqlHaEp8ARXudKdA5olufSq3KZKzKWhY&#10;dZYQAtUfd5Hlk1FRsKa0IUkCnQTPidkduhiRUW565yC49Et8CFEck3FClVSIsOOw2p2YIyXfWLYS&#10;pYCT+ADYLxBw7cbg/bpF0xq43Rw35iNAiyvVnTLo5NhRI9uEcMSSxByVc2MhuBMTHpGcWWkKUqqU&#10;BuX9t37V/M1q5NxzLs+Yg49ic9UTKZiUTVKnx7vEjRnkyZsLcZ5Zmy6ITVyOlD7Tzqm2isIIdEtk&#10;sEPHLREskFEAiGFfez4FqhWdN7uT7i5FyvkuFAAjom3mc6uQ6QSn1VqUKbj0CnsJUK/EEnuQCTro&#10;NSaa9AMlKhShoQodwRoKH4dj36AZKd3dW3UkkiqQgncfpqfq/mOgzQk1BrWlO1BWp3a6moB6AYBe&#10;4KI8wVUpoAdTUafA17ePQDNbipe5O6hKlIGie/ZXyHx16Ax6C1aV/porU0oKkAjsFHv86dAcaa2g&#10;CpUAalRoSNNdBUBPw/t6AZKBSgNNDoPjXU6V1qa/j0AoTQ0PcUofpBqNKnwofhSvQChvTQUPcjsN&#10;3hQDUA08e/QCJbPj5SKaHUn8TWv4dBntJqdKkaga+NdSO9aadAqwUJQpLxCVBKyQDQV2jdUa9x/f&#10;0Cy6+SkFBC1OJ+qgJQB3ru/qqe/YdAPBjPyy7CjMrlSprRTFSyyuRJ+4aWl5sNttoUoNubSFnwGp&#10;oNegf0CC7BRmMqRFXb4mLQrNIbt7qkqkSp10mrsMOO7JbDyg9OkSXHJDyTRtpBSADtoDelT48iOm&#10;WzCtzCm0stXK1NwGjaHXN/psz4sFxa3WI0tI2vsIdSlp/wAyDRzyh69GgtsW2/2QusW5c0Cdb3nV&#10;SHsevcBCZDdtakH824QJ7KhJhvLAdCAtt3zskqAoWm5pVIdWGX3qvOvobSFOqUQfuEtgI2l0ElZF&#10;BXUA1I6D5liIy4CtuQps1qFvhpaqdvSSyjVt3sVE+UdtadAcbdZSRSNEFfKEuIdDITrTzpdKwAdK&#10;qqT3PQG0i3qLiJNvkQ3gpCkv2+QXEUXqQqFcCtstltQUlTbqSqvwI6AR+3OR2G5bS25lucILc+Ol&#10;SUtqWstpZnMOUft0r1AUltwUrTapVR0AKR8fjQ1qaUrpX4n+3oBUt9if6jQaA1+ZroKdAosRUtxl&#10;TnnlMrS8lmEw2ylx6a4gb5Tii6RHagxmlpS5v3eqtYbAFFEAZlw2jIaci7Ex5qEuR0E7QwtI9KRB&#10;NalSoryKJINChaaE69AVS2KkgGopooaA6goVUU07fj0DhjW8XC1F0KLbtpROYWsoQ4mUUxzdLREc&#10;arvabUWZTAcPk0SknXoHXjjsiRGuceM22Y8+E56cQrOxqS29HEyylT6iPSnsrBjbypRTtB1SCAbd&#10;ygfaSWSFLVFlxWpUF15BC3WSPSW2tJrR2K4n01gEmo769ASCVCm1IrUnxoTpQ/gPh8OgzDCid3Y0&#10;1GopSo7DWtT0BpLZBCSKHQE070+pQqTQadAYCBTWnfwFanxpWnw6DJLZNUiuvalABTWlKf8A0I6A&#10;ZLZHxIIHenbXuRqDp/LoBkt1IHYAafLUfzp/HoDCGqg0TqkJp40KlUND4Gg6A41GIFVAAnUf1AUo&#10;Ck9v49BeWRLibC28pFaf1f8AbxPQNGXFiLStbKkgd/J4H40+FPw6BFQENqIUELTXuQNNNAP7zXoP&#10;ChpKg8ysgf1I7p/gCe3QDNTYpeT6vl2nzA0A07aGh1HQOFqbb0oqlxskf0igNfl8B+HQJUp+JJCk&#10;vFoJV2SSCrXuadx0DcfsS3XN0IhaF6KaUqik/NomgIPik9/DoEyZaJsItlTW7eoITsXQlYqoBSle&#10;Vs071pQdAUU8pDdXqtrSstLQum4OpNCgEEpd7iikkgg9ATE1bijsW2hKdFIfJSspV3U40gKcaBof&#10;TrQEa9BlvS4EOoQdr6RRxP1JKCSgLp9IUmvzr+PQeOT34oSgrBLiktpQo0qVE7VKACl7NO9PDoE6&#10;S0+tsLccDbaj6hJbWlWzdtK47KqPSzUUSCQmuvh0FSeT+ZcSsGb2/iu141fOTeRb5AdnW3jnGHoS&#10;71cbcmamPebtkl0klVtw7G4Di2Yki5TN1X3S0w04tO3oGtdLb7ybrU2q4e37g1cpkxYNntOLZZyv&#10;fItpaS0oy7rPVPsUKJeG6FKGlNpYbJC0qodhBgZzxp7240J1uFmHtQ5atrshx5ux5jx/m3H2RXxp&#10;TD8SbbP1ywXHIIdzavG5Tbrs9otJdASsBBr0GrjOOWrj7N8jD2TcKchYFl+Q3Ce7asE4tzfG+TIW&#10;axbUqMiSvHzDgWqNZ8FtsuS23dJT4Sm3l1tBZkFroKRctfuT8V5PCkxMi4Um8ZZbjSot3PJgdt9j&#10;zXHb/aJZuEJu223EpbdlbvKFu+s/epkXfDQW3Awtw1Aa7sHxPlDnzPJvuUzaUnJMMg3164W+Nmto&#10;vs7Lsrl3ByU1Gcamy7Aix3iRDZV6ipDrqHZElSnUqDaCUhYXnDOuQsY4mu2a2/G8lY4zt18gWSZn&#10;mbfo9oYu+dXSK7bnJkey2+dcHrperfZoX2kKFaGJZZZWZLymEgFIV2mcBQsZwyby/wC6Hki1s2bI&#10;p8W1R2rFbbPn+eZllyVx5K4IjT5i27Bj8F2bHgsylpQ3GmuqaCj6dCFXb7beL83ibcXNt48tmW3e&#10;Vbbrk+ZZUyLjlEKBcFR5Me4Q4yLBEtWBx56mAzIVV64rcQoJLbSqAcgHj2zyIFjwS8LctOMG5SOW&#10;OV7xDfjQL9OtQQFR8dhMSG79ldvwq0Mtw/UUmMA8t1KhuosgU5AuvH2WXCx4q1cczzmLeltsO5hm&#10;WTNWyzWy2Y+4wEM26HYZT7j0Mfe+o1GkOOqWV03qodoHcl5o4M4p4rVhvt/wfMswz+/2963cg8lX&#10;u5FzELZBdBiPY1h0mSZ0/ILcIqgiOthcd/YShxJQlASFMmb/AMh3Ftu6oul7jW+3XD9Vt9mYuVyu&#10;0lx21xUfZyY9qiiPJnM2VogBcqStpknahCSCegWsWRyVZ7Hj1ws8mXFt2QLuDzdsdjKMq5xWZgjT&#10;mbwj1PUkuXlDTyg4jdIRHaNXAmnQbd/bvdP1nALtb5EV68RMmnNuqZYfULlbnYLS7xChTdv2Zat9&#10;1VFMeQ8t1IZigrdKEFKwFYPcvy1x9bF5Hi2VZnYlXTLI0dF7w6biEF7ELdLjUuTFnt2RWhLT6nYk&#10;Rcdpo+u5HQGkJRvSQAGpW3WCfeL3cZuORZ70FlSVUDLDMd15KVkMRYzBW2lhjcChSvzPE0JPQLz+&#10;D3p5uM3Fumc2pxgrdkbFTnXnH103LUPX9CQlsk+mryLFSOxHQbIv2w/24ue/fv7jLVxrhTzTuI4k&#10;7aMi5d5GuSG7TEwzDpU37NP3TKtZ2T3laSxCYZ9RTiwpaylKa9B+q7ZfbLxtbfbjH9tzUH/8B0cb&#10;Hj6M28ijsSBGsyosSa25FLTqJseY2mQkpIJc0rr0H5suRZKlnlrJsLm5lCwe94dl1/xzLU3qQq03&#10;61TrHfpVq9K8QkNzJVofaS0guGXs9FxW1e3ToOpr9vn2x3iDxtjfLVp5m5YsSrkp1UHmLj3ke25P&#10;xqZ6UfaP4/coLVzyDEVqqtLbwkBv1nVBJQ2vuHQPxJccyFrXjnJjVovV2jLMdvK7LBctbdzYptZk&#10;3uxvFYhzaJCXQ2du6vl2kUCuPvN9q8TlmzTsqxe3Ms59bsXvcK1tW4x48fKPUiqcTbJJeBZh3CJK&#10;ZZlxH21NOJeaJ3HsQ4SrxyQLpkOa4NyfkqYUuUY9h+1yKCbqi35DjlxmNMXK5x7gWX7oyqOuRBkP&#10;lcoGE6moAaCQAOVcFcl8UZHZYXtX9xvt8zOZcLJd51r4jyxizY3Oya1huPc8gxNVi9BNrmtxlvpc&#10;jyPumVFLYcaW0aVBLyiPnWOYtaWOX8ftWJX3KbvkWFXnhtvLJTuf8U51g8aDeY065oe+4ZzHjnkn&#10;A7jKlY+/clqcbEBTJX67DSlB2aYJHgR8Dwxi3oDEVnCsRiRGKgKbh26ww4jCFtIICFBlKNwTQAq6&#10;BwupQonaQUn+Q0A0+ZP4a9ASeYoErUjyL0Cv6jQjRRFaVr49AWW22U02gFNamhBSToRU/wCInQeI&#10;6Ag4xQ1AKhUEK+Y7jsfN49ASU2RX46kKGmvxqDQ0Py79AEpIFRpoKDX+OuhpXvToAykUoe1K18K+&#10;NNR9Nf8Au6AFSEmmmqj+FNdD89B49ADtFaUqSNNaEAbt1QfAdBhQClCKAfhTwBFe4Pb4V6AIpSa1&#10;T4/SAD4moGor9XQFVtjcTQGoBr/TX/Er+Ir26Ag40fhUE+X6aV+BHxNegKOJABBqQexqKE/wA0rS&#10;p6Ak4igJPdI7+A8SO57d9O/Qc7//AMkTLbZbPad7csDVLii+5r7j7rksS1lQ+/dsWB8dXOPNusds&#10;VWmEzdsrjR1rGi3HQjWhADj7jWmNEZduUuLH+/T52pDjaFSGEhOwlDygVoWrRIpqBoOgRI63VTEO&#10;JSdjKlPOdlJbQAColJoPMUgCvw6CYePcCGWQW3Td3IbyU2WPGZLYdiej9rnk2S48kqIoxcMcbbIF&#10;BR2pBp0BPM+NWMdusWFJzbCrdJnS5cd1mXLntJhIYMtuPNuMWHCnybdbp6reR65SQl55KVJTqQAV&#10;n4QumS3lqx2zPuILnLmOR2YS7VyFbZaZ7815piLDiNTmrS6qdKefShLSwhaVbgqhSegudx/+09y/&#10;yQ6uBAzrBrRe2Jr9u/R7zZ8ijSnJcNaW5cUFRbCX4qnEiiwlDhUChagQegspxn+xzy9m8CUXedOM&#10;sNuNtSDcrNleD5+ZMBwPpYXHW/ZxLLFxbUSQwtAUsJVTTaog4uRv/jw+/CzwJVzwid7d+abRGX6X&#10;3GIcq/7ZyQJUT6SXsUzax2i4fmpIUmjizsIJ79BUWb+y9+41ZXZr8L2+ruce1MypFxm49yJgd5jw&#10;mIS0tz/u0M3puex9s4oIWhxhKwoEBJAr0Ee3T2De97Bl+lkft8zOMWnvRcERy2XNPrALUlaXrbNk&#10;sKJS0oeVSjuG0gKI6C5fAnt15j42xnJOYOWYq+JOOMFtr15y7JMuLUGHDYYQ59vAitOuE3m/31YS&#10;xCtzH5rslSUmg1Aa5/ch+4ZzPzjZp/HGN3Gbxvw2+pyM/iNpmrN5y6G2+pUdedZAnbMuSdlT+nsq&#10;atzZWoFt0gOdBQyBOlW+UmRFWEOBK2ylTaVtuNOgodYdbIKXW3EKoR/EUIB6CzfPXvK9yfuaxTjP&#10;BOYuSrrk+EcRWWHYsAxFDca34/ZWIUU25m4Ow4LTRu19EE+j97LU/ISypSUrSlawoK0Nw3S823uR&#10;uWvY2pKtyVKI3IVWn+WsePxB006B72OwzWmmZv2RmNS3mWY26GZMdTzrnpsxpQO0n711JQgg0JBB&#10;pTULE4LgsN+4Q7ddmXROusRi4wX5kliHA/SvTlIfui1l9uZGlNGM76JX6aFBAT5SoEhcvBbJaots&#10;lZjZ31YxkVon323WydlLUGFEeFsQkRL3iiJzdonQ8kTNkNJCnyt0PyHPSUEtlxYbfPYFwpfecuQs&#10;RvOWmfBhcarau+LCDdIlmyj0pMmHcFt3O8OP3OTcX2UNCQuHJSWY5Li4KklxI6DpjfWuS+46upWt&#10;aidw2uEJX5So7nKqBJISVK21/HoAw1U6fHQGpT3qa/E179AIlBJoPMa1NKgka1NKaUr0AgZUBRKK&#10;6Hxp8QFUB00110qOgGDNFAJAKa0SaU3UPjrUUr2+PQGWmd9EKSCkDcDWtVVAFCAKBNa9/wCzoM0x&#10;/wAwpUSNQE1FT2qkBXdIA8f5dAMImgKV+bedygK9qAAAHzE/M9AYQxUJoF0CaU3bN9SCNVGp2gUr&#10;0BsNknTuP8OgO7U+OgApqegF9I0rpoO3iNO9dda/z6DMN61+oE0oRXWgNTXToMwilBTvQ+NaeBr8&#10;u1K06AQJPy71TUV1p3T3JrT+fQDJQD4gHU6617d6fI6fDw6BQhoBCkFIJJqnwNdKpBPga17dApIb&#10;A0WkfChJ07/DuD41r0B0OPBBaaccZS6ktrSypTAdQsbS04ttSVrQqpBBVtNdR0Dvsr65NpyjHWwh&#10;T96h2WY2235VSbji09ye3HbSCkF24wnXkINaB1sDUqHQIqQwEwUxUqkGfFVFkRAltRW+HShaUbkl&#10;IU4gNutk6pqSe3QPmyY1GuWP5U1bJE1TSG7I5FbuEVDTEu6Q7o2UNx7nGdfbDyolyUn0nEJU5GXv&#10;CqbqA271Y71YZDEe7W96C9LaEiK845GeTNaSrZ60V2I/IYS2hQ2gBW8DwFegSgk+YLBVUKUS4rap&#10;WylTv7ldDpXv0AoZKlJ9MFaiUJShQAcTVVPMnRGwfEdh3p0Cg/HcSlllS4jrkVosqXGltStzBWVs&#10;JUppXphUbeUaa0puOg6AaG+/E/yHPQeBUULUErbfbU2G5EGQy7ujSYjyQklDgKSR4Eg9AcTHgSHm&#10;y2RBQsITMh0WpEVa/K69a1LUVOxmjRaWXCXEpqlJUNp6BYbsIRbL8JDMtm82OZEeKwlS7bOsrjak&#10;TRHUlKlLmxFuR5KFJKkqivHdtUkdAVcgvPPRYlsakTJKbVDcSxHjPSVOSJLRkPOJZaDikx3nngKk&#10;bRSpOvQP6Vgt7mqu8O1WK5vfaT4dwisqZSgNpnxG2J0UyX1MhX2BSlTpR+WFI0JIPQN1Nnakv3KH&#10;Hkxl5BYn4ca+2xEuAsNKmBz0n0ocksOy30qaUh9tgO+mNriiATQFSz2m6MKuzaYT/oTLKuU4hRSU&#10;pk2+WlUNl1z1A2VsyfURUnUL1GtegKW1h1i2ZC0pspMW1wrqC4BWLKt1xYU3tCin0pCkOKSTqSQP&#10;h0Elx026+oatF/fbYs86WlSr03GDk/D8hmNspizlNNLQ65ZLipSRNbAU0polwbXUCoRpcLNcLRdZ&#10;1nuLBZuMCY9CksIWHUB5g0Ko7qSUPMOooptY+pBHiegLpboag17D4ntXQ1FNtdK9AKE0IqK+OmgP&#10;hp4j/h0AiEkamlSO1Rrr3FBpoegHSlJ0OnwABrXv3p0BhtCRoontQaaEk+OnYV6A0hmgKdTWoA0N&#10;BUdzpSoA6AdtsBIHYiupHYHuCKmpI7H4dAZCaDSulNCK0r4nw16C1DT7PqrblJqlROwnuCe/hU9A&#10;otRorTa9iN1RVNddCNK6afGvQNaQ0Q44aDbrU/D5n5VH49AXPqABTY3Ed9upp+BB+NB0AKltPApd&#10;ZSFgarGigR4UNPHoEpxtSFHYo0ofiDQeA+Y6AuspQBvqSTod1SpZOiddAfhr0A8eROYUFeqFKAqG&#10;tQ22K/5aTUhSq/1n+GnQH3L28W/9Sy4v0zvAZT6iiU9ykagqSPE6AA/HoCxmwX5K20tJXLltq/IN&#10;NjDDCCZE9pDgCmmwFBJHcqKR0CZKgMFwLt+9HpeRx1+Qle5Dqk72k0FFbh5zUkJNPj0BP0H2pBZL&#10;ZT9snekgLIdU7UBCqbUKS2kElJ7FQoegDJU44tC0oLjSkKBRvQElYCmnn1rBMhbiqgI0Sin8wbOZ&#10;3aFj2NZHlF2TJcYxrHrzkLsdpZVLl/o8CRMQxDWd1H1FvawkgJDpTuFOggXgPj6BZrGvPbq1bonK&#10;nLlogZ5yRdS+07Pjv3GK25bcIjXJ5xcmLimI2J1mIllspbXIQ++dXiegkfMb1iFntrqb/d7fZ1y4&#10;70i3tNS5JlPJhp3Luhgw0yp64NFf/dUhpuLHQdqnU9BQXPffB7ZyzBksZndZF3x64z5dmueC3eJt&#10;tVwVClRLm7cbnGRe8dv2LXIISmREdS6E70rdbbWkdBpvsmB+9n3f8mZT7gePsWuCHM6lRLFi17zG&#10;8ROPcVu3F+Ny1u2KyWy+WiyxBkUZ6THdvUhvG4BRdioLVJYVuSAh/IeHMPFwSnJVWH3W5XFyK5zk&#10;2fjDE8c4b9vNgytmWhrJbjkGf8k5XKvvOvIuPPO+miTd7vd7M0pIcTHStAQAf0v3l+5LIIqcA4i9&#10;sVxy3DePoka12bG38045ymw2lExRg3C3ZDlVqNtxu4RWlRg4thiOhPpuq3yXGvIoKA+4T3E5Xfs3&#10;wDOfczydxZmeR4RKj3vib2b8AYpaWcBsmXSx9tajy9f5Npg2a72K3zY7Uk2aBGnP3OTE2LeZjLCA&#10;GublnkbFrVa8/vt+yq7Z3yJespkGebrLi2+ysyJKP1a4xcZt1vlTbc9apFznOhxkjaXSHAVHevoK&#10;MW67ZDnWTryCXHi3J61qjCJD9JqBjlmiMoEW3x6q2x4US3NGqGwCpbhJSmqhQLr8WWjBb2vM8x5W&#10;y3G4eLW7ibKp10vEpydBU7Hn2o2u2YhaYlpjlS5l3vwKIbaUlyUvahQKAraFPcr5Dh5jlsX9OkXO&#10;x2G1yFXGBJZ9K2fp1tZZClIafQ9HW3KqdoSwhCUFSUFThBPQSTx9JRmzzOHQLLjscRHUXqde7TiP&#10;oXa1WtuGlEiPdL21JCLdZo8TYEkNIRJljaCVOAgLyYLxDh0pMFnIsBsV2tUtltNkmXsXGKw+X5DJ&#10;LjrNslM3O6XQtOpDgSpmO068htKSptXQXanYTwk1Hst1ueAX/G8/t9iYs0OU/dZuW8fBthnbbLrD&#10;tbzjsyDPvrBU0VQnn0NS6evHSNyyEX8jc34n7VOBMzyTGsdts7Nsnxu3G1wbjFdDa/s8wRCtUK+W&#10;Ge4wJ1ovORSoyrsoBM2dHtiWfTbYWXSHN7fMivnIvJk68ZPPl37I77d35d/u9388iVP+uUGIRrFt&#10;0ZlaPSaZCSGW0hCdoASA2V8O2CBBtsZBYaSXECm9Cd7h2AnbWhDq1HT4inboJNmY7FuuQ2LH4UmF&#10;bJOQXi22kXC4UVCtCJ0lmM/cZTY2qLUJt1S9hPnUnbWhr0H6Of7T37dPBfsd4ZaPFrV7yTJ+Qoli&#10;yTkPOctlRpd7yG6CCgxyluEyzDtVgjl0rhwWwUtBypUomvQbcbvaYGQWi42i5ofVb7rEk2+YiHOm&#10;WySqNLYXHf8Atbjbno0+A+G3DsdZcQ4hQBBBp0HJv7gP/j72lGdZO/gvIFmzHEcoutyuTOO8vQZ8&#10;O5yUXx503GC3yXiPrXf7r03qPOXViSqatAW64pSlK6C1/s1/Zg4v9qMmblXD2U81+27Ob7AEDJLP&#10;xdym5lnAuWx1RHos+DmfBuZRch43zS1XdC2/uUSoUd4+iAy40VLUQ3I8ScTZBgUKDbBfG7pa4KVN&#10;MlxE1gRGKktw7VGlzrlKt1oimoiRFyZCIbZ9JCi2lASE9S47bUZ9LjSH2xHeDrD6dzb5daUhSFAj&#10;zBwkaDx08eg/P/8A3NfbpYuHPdtyFnFrgsxeKOfrld52H5FJua5TfHnLBbYU/YZUIJXb2MOl3Rn1&#10;m0LeafiNvPfW2FJ6Dnl9xvuhzlPMV4t2YcX47YUWjJ4zmTWKw2uQWIymXW4ouuHsylSXsctc+3qe&#10;cZNunvW0SFBSVFnydBsB4d9rw57w61e6Sy8+zWMFu+WwMFs8/PLxJyRy23HH3pb72CZw27Ll3rCr&#10;vBsyZH2E5RdsMySoxWQhTrCSHcLhSLXKxewv2KfGuGPN2a0iyS4L4djybYi2RERHRIAKprchmiyp&#10;ZSrfXyilOgdBjkgkCoAroO4TUgjRPf8As6AByOtSRt8w1omvw71SdNK06AmWDXzVBoQNSSK6eYH8&#10;OgKPNbUEDzAA/TUaeASO/wCPx6BKcBofKU1+FTXUVPwJ6ABTenh2JqR/UDTt469ACUkaqFBTQ+FP&#10;wNKKB/v6DNi23C4FQt0CbOKdViFEflqQR2JDKHKUHx6AycYyZR//ALbv/id36LcRuKu1D9tqB3+P&#10;QAOY5kTaQ45j19SjVQU5abghKRQA6mNtGunQIbyFML9J1LjDoJq24lbTgqnQKSoBSfx0p0GBTpWi&#10;qHbTQVr8RTQmg+XQFVtECgqdDTXRRA0A+BoP5dATVHcdcbZQhbjrriGmmkIUpx1xZCG22UJSpTji&#10;yQAgAlStNT0FN/cZ77PaF7VjkFu5g5rxpvP8diPyHuF8FkN5pzBPnJaS5FsacetRftuNXKc4oNFd&#10;6lwW4ZJW+AlJSQ4p/f37suQffrzweYs5YsOA4vithGC8Q8WWy5Tr5b+PcJanyLo6LhfHmYzd/wA1&#10;ya7Slzbzcm2mWH5RShhtMdlodBQ6fjk2UmjMmFKCUJIbadrucTolxTaqKd9MV2j4mvQMyfDfgt/b&#10;usPRkLWfU3tr3vGootbm0BQRqaDQadBlFveQw7abVBu0mHCfW4843GIZWhLjsx/7cy2wHvTCZz61&#10;pBofUoe9OgJMhKVOy3vznnKub31FTjy1qFC44sqU44tw6Ekk0Negddtcsy2pDV2tsGYzOCy+VtoT&#10;5QNpabWalrcFEVFFU1r0G2L2f/uHt8YS7FjvKVnuedNY3ERa8fzeHIK8pNgiKeekjNZc77mIbFid&#10;iRDtlpYhMfcbQlG7etSiHRFwz7/fbpzbbJV6vkO6cUsWeQ1Y2c7yRy3wLWxLmWgPt26RkaWgxbZc&#10;YxS25+oronalCHwhRb6C9uCwclL7dwn3Bq84+4mRdrHkmPy2rpBksB9CHraJ8ByYp2K9KSVySpUi&#10;NDUnYHgQEALVWez2a62ZFyvtotd4JdfcNyip+ylB9ssyHqT4q25kt96SN9S4sKGtVV29BA/IUTEb&#10;W7c1tKlMQ4wfnSHLtcIkyywWLcn9QkTJc+4Nx3bfbLa22t+SVuH0vTKjoFAhw/fuz/uCOe8bkf8A&#10;6N8b3YQPb9xPfJ8iyPiUzDtfLmYkJhTORLyiOlIbhJjb4thY8zjcZxT5BddISGkic1FbA9Ft5JSr&#10;Y56xSQFAKG1CQlLiCkooUnsRr36AFlkl1BbbeWpv0vUTsFfUcBoltSN4KexFfMddNOgNRURw7sda&#10;C0mgVueW23VKqrC3UpK0BYFEmhodegl3E8f/ANwIuLibS+7OtltXIchRUxULVBgbpEp9xEhwKfEN&#10;jb6khBBYQVFY1HQPiwz0Mu/bKksWqxqt5ivtS3roiJc3m1uS7W5NXGS9MjogKdCg6EAoS3uP1KIC&#10;5HGHCOaZ1ltucxBuDPW/abfeZ36dHhMwI7UJu0MuKdtsxTEvJbs3ECH1sHb68xaSShlBWQ6OGf24&#10;cU9wWPY1fGYWQYZbr9a5EbkS83Jm03HJHraLZCiQMOsUC9QFSGrPcJFu3x5rbKZbblX3VqYbq8Gw&#10;v2k+0yH7YYWSQBcY1zmT3YkOwTLZGSiPGxGMhShHv0tYafl5ZPnuKkSG2m/sY+1Honz7Uhcn0++l&#10;Ne2p8xP1A+AJH8+gESz4UBFDUbSBQVVqgimg6AVLQBG4AE0proRpTWv1AdviKDoBQ3SoT3UR9I+g&#10;AnfUeJqB+B6AduOlVSa7RQ1T3NO4r279BmkbVJAJB3mmuhFexAoDWtNKfh0BoNIUokA1Sqmhr27d&#10;q7imlDXoDIR2qP4U+IrWnan89egzCANKA6UFTVJ8DXXw+HhXoBA2BT49/Ej+CdCO5+XQCBJoTof5&#10;ag07aUOnbXt0AoT3rUV/qKaivelfHQfgB0HoQDr8dToAflTwGnboMgDSlKJ0VqPnStBUa+Ov49AY&#10;Q3oCDWmp7+WlaAV8D36Aw0lYUKGiwd1VCniDqddunh0CuyvftQhBLqj6aUNivqLP0pQk6hQJ6Bdr&#10;bYrjMZtgXF9CkF+Yt+Syz625CvQgxWFNUbjLqPWUpRdUCdqU0qHzcphyWHWIy4k5Li3WnIclSGvV&#10;RV3Y0y/u9HRBJosHcappoOge2OQbXklwuHqzIlovqbVd7qzJnAx8auEtiEsszLhJaQo2F1KH97r6&#10;QuM7ruShXmIPfGMevFhs2dWO/wAKXaJLmOwXLUHtiUOPTbipvfbp0d9cWbbrvanFORJDK1tqWj6q&#10;VSAiu3upejP252iY0xLM9h8Ic/0Mtjay5cojDQ/LXPiLIlt1De1JVotNegPycau0ERGnmbei4TUJ&#10;Wi1u3CCbqtDv+S4IqnUluLJCdzSlKQtxIqBqOgKRI7SpLDcuSm2tSw403PnIeEa3S21BpwXMJQp9&#10;MNl0hLriU1bQsLpQK6A3crRc7PKMa4RHGHmwk1WtlSQVIBUGZjK1sTGUk0S80pbLiSCFGpAB/YN/&#10;tF605VYciSiz3q+RozeO5LPgyblaLDMbJcUu6xYCTMZtstgCrqUuJZdotSS2TQEy8WOyY2zLl3m6&#10;2aTHtqkuC62fIGLhi8uOpO4uvzVQEy2jHVr6bKgqlBSvQVu5H97GI4j+j41jLCcvvbNsc+2YfUYN&#10;nh22+RULauFvxyAn9VvzcckLlplSobhaWktJUrQBT2+e7vlK5TW0z82lsvONFq2YxxJAtGPQGzEc&#10;MJ24TZV6U2XzHtxT6j9yUY7b53BlSkAEJaxH3rRcRiqlZlyPZ8YgFDbSZmT8iMOeohbamXYNwy7I&#10;TA/3JJbCf8q1xmgmm4JQDqCVkH7hXDlyUHcRyvjGC9aZS4Vi5mm4REYxt1c8h3IrVZOQ8lbsVonS&#10;bklhCG02oXIhYKVhxakgBfD22+5+2Z4xss2WWnO48u1Kiwks2qYwnKpbTKX7pARcrhBgs2ubLglS&#10;GGDGMYroj1WnOgWrlydxpFyl7EI10v2JXybfpOK2638jY/kGB3KZKk2+NkKbU2vKoca13S42+Cop&#10;c9CQttRHl3UPQSlYYH3k2rqHI7xhvKvCGA0iKwyv040g3mHIS2piO43GQlt5mqUun1Nu3oCnIcuL&#10;JvV0UlhX3aXIbSZRcUKCOlKkstNBKUOBtpYANSrQLrqOgYS6B5Z0FSPwJIBXTx+uvQYg1Ip+A/7H&#10;UfLoBUp7UqfHUdu3evb5dAOkAFNQSCKnxJHy8R0BtICdppu7akjamiqkp1qqladALuLYSTqlSq7f&#10;kaHdTvXXt2p0AzSyry1VuKtwNElOwAkpJ0oCO/w6A4kr30NQFdqHufGvxP8AZToLTuxPunStCgFa&#10;nRNE07/PoFWHAkNinqhYI0Qe+hppWnboAZdoWarSlTZOug3JKh/MdBjFtDa/r8i+xGqTqddPHoPJ&#10;uPqQj1W2kupHcJ+sfhprWvQNpcBKipSQfISAhQIoewqkipTU606AJ/GXlJDjQDjg2uBSqKqpB3BI&#10;GobSf6SP4mvQI02G/b20uvpKULUEgqS5qpRrrRBUgJp51HRI79+gSXluqcbShCHWnGlkLQSlsCu1&#10;RGodeBTWm2u3udOgSWWC/IdS+XGpjAMaNL3JJVEjJK0yWgnbtjF+vqeU7gAdBr0A0a5RZEJmQyt3&#10;0VVaeVHYKmGX0qW26ne6G0I3OoNFAlNSK1r0BR+fOZBKy2VLdQy3BKiq5PLQkrb+zQhz0VuraBq2&#10;qqQRQKr0BJF3hz1AQVpffQqQh2O6XhMaoUGS1Ni7atJSAB5d4CwE+I6Bm8hQ8nvWPy2sOi213Lbe&#10;FScdgXl1TVrvtwQ076+GZU+oldvxrLIoMOXMASq3LU3L8wYUhQM3jvL8a5E4+tWV2WNGg2aJcJ1j&#10;vuJuvCFlmCZ9j8gQcp46zqAYSpkXIMUuj5akx1ejHltLZmshUSSw4oKQe/ThPmnOGjO4syZyx2t/&#10;CxAyWztpCMfy264znELMccwzl64uRncjh8UX5CXmbm/ZkOqhsyHHZzEqHtDQOnjfI/bxjPsyunuc&#10;4H4hxbjO6xeP8tv060LS1eciwTlbDnrxjHInHd8yVa5arfJs+a2ObHD9o/TmLjbm2ZPpILyUdBoh&#10;9y/ug589wWT8hZ3xRk//AEb9hnGmIR+LrRIt0mXFt3u4ueMWJu1Xlq22GzvWq+XzGL/ySuTLbekS&#10;7daW7Xa/tFuSA6+0sNInuI5xyJ61xUY3kNvcukiZ+hZFl5xO2wJcqGwoz241rQz6rNrs0b1HUFFu&#10;9BlplKlNoQkthQUvlZrmeXXLFrNbcuyS0Yre0NY9eJLF8nxoN/u9kkqRcbrdoZlw7TMu6IM1Mhpt&#10;7dKYtaE0qCQoDl2s1u4/uOKZldZ9wtFkyTjy3TMZu3qfcxcpu0t/IcYz57Ar2yJDdxi2Sbb4zch5&#10;oh2IuSWlpaUQADHwPhnNOUJsm8Iskm2YDZ4Dl4vF2U7AiOx7VbIzLU5yys3dbL9xuzjYSlpvZsW6&#10;4gVI6B4XRGI2yMnH4c0N2CIlS2xH3Qx+WdH7sEMySq7TFK/MALqm1pBSSohKAi++zr1mOPwrHZmZ&#10;drtVtfaduj7lWW7tcYiPStENktrUqXGt8PcptpxJSw4846pe5dOgmXhf2xxuRsmslgN5bt8Oe9BV&#10;dLqttq+z48NRj/dvvQWJjD0O0wN6gsI+pdFKJSQAHSzxr+397cMVwyw5Lm+e4FhHENugW3LI2PWv&#10;I4Fwy7mW7Q5i23GYFvtcxq4X7FbHEkIfLs6dFTAkvFKGV7KqDV1zbyTjvKPOdtZ4uZiWPC8GlrTC&#10;hYuuZa7XNh4u3P8A1JH6yttpiXabStVZK2UxkS3hVlYQS6oESwZlfs/XfrxDcW1bLW7FZsVts0By&#10;Q9HuFXLfb7ZbbjcJE9hmROnMJckR1lKFOLKlOGm3oNf/ALmckveO3HJr/lREjL74r/buORnpr13s&#10;+BW5lT1wvM2yR5BcYuOSJk0t0GYUfbRFmS+0px0NrQFAMNJTmVpcmMoMuU44Etl0KbS16JUlUkpq&#10;p6Wnb5txBUBuV5jqG0DEJrsa2Q1qBZ+7ZLsZ1Le0PtNKLS5CUqpva9ZJSCmlSD3p0Dav+eXWyZFa&#10;JUeIi4Q27xBXKaKErelx473qOW5h5SSuDMk/Uy6B5XkJCkqQVDoP0hva/wC6/wBxec/t9cQc8eyr&#10;jDin3PcjWuwW17k/275tn9/4TzSWLUmPAlYFgeYzLZesHgclMW1pEkMX9LECUtZ9J5KSkKDbRYOZ&#10;k5BwvhvJs/C8t43umXWqzS7nxznUWLDzDBbvOZbVd8byFqBKnW9VwsUxS47jsZ92M8pG9pZQQegO&#10;RpLGRtEy0KUnclQQRSlU+RzXTsdf+boH1a7S1HQlAJcQgJ21NSkA0AJprQf3dA7mm2m207dO4FaU&#10;J7EVp49A08huNWDFbaUtpbvpS3l+RptNCVtsurILi6dympHhr0Ghb3Gft05zzU5ygzkEqwN8I3e8&#10;XPLm4t4sk/Js3t8GyQnZt/u+FWe2LddkyHo0d4Q4PpLXcX0lCACagNCWZftcftuZHYcFyTN+Lff5&#10;iPH3J2Qf9OofvRbzWyY5aeD79fi/auOWb/7fZdmyCM7jbMtTLF6t655mohuLr+YjagNLPDntW564&#10;T99nL/7bEnPG2srt3K2S8T8hLx1N8YsNzg47GYumMcqQLZGRKnxcZy60zbZKbQ5HW+wJIaUlZRqH&#10;c77VeIr9wP7eeLeJ8mu8i937EMXt1tuc2WtC3kvNNKcMUqbCGwlpT6qJSAUigV5gegsAtxzaB5gE&#10;/SK07mn1Eiv4dACHnU9yToqgP0nw1rQj5dAGhMiZJajRWHpMqSsNMxorTkh99w12tsMNJW46sgE0&#10;AJ07dBrA93X7vvsa9nV1uuF5VyLO5k5gs6vRuHD3ATVsza82SXtBELOc8cmx+OcEmKSdwYfnSpia&#10;FK46Fjb0GmPOP/kw8gS5a2+LPZfxta7RqI8jlTl7L75kO9SilkyY+D2iwWBCiDXYlaqk0rToITmf&#10;/Is98L76GrXw37ZbWtwENQhg/IF9fcB8WTMzJEmQtIIFEo769AxM5/fX/dCzKK5bMbgcW8YOtsre&#10;kzsD9urkq/NMPNqLbybvms3J2bWtpAK0LEcKqK606DX/AMg+8L9xbmn0Dn3uT91uVMvOuqhMtZll&#10;+OwAXEhbiIkLCWcajFlKKabClKe3QQHcsp9xNufVDvPMfuHtkpAL6oz/ACbzJKdQ2uii+ppvIVpQ&#10;2oCpVXUDoHNi2a+8Ce6w9gfMPuyujiSlLD1izbnWWyk7qIDLzl7+zCQrtVZSPGg6C8XGHug/erwE&#10;N/7J5m91V8tdubZAxnMLbZuTLf5lANszsYzFjIbk80VKGiyio1r0G3/27fuX/uYNJtsb3GcG+1jI&#10;bY25GiXK9PXq+8ZcoJaKVlyW5gnFkzP7Im5OJSNJMOEzvruSjWgbFrT+43iLsaOnIeJMhbmLeUgn&#10;GMiYmQkoSla3m1OXa1Q5inlbCQpKShNDXoNS/wC5D+4z7n4+ISVcI8ici8OY5fbkMeXieBcbQU3R&#10;6xXFmQ3Lamc2WyNfstj5E+Eb1tpctLPoL2RwXaHoObRBym9mauPimZPTJEx6TcZLlivku43C5yXF&#10;vypFwfdhGXJuUxwqcddfK5DqyVLUdT0DUurk61lSLtaLnCQhKir9Stc2KkpTosuKlx26pbrSvYHT&#10;x6ButIsd2SXIEkIWlVSuJIC/P/h2hRA/DoD1stV/u14t+OQ2v1ifd5SINphOBpS5stwEsRmnJBS2&#10;lxym1NVJqTToPcewexZhe/0GfkFm44nKeejOT8oVPjWhiUh0tPNTvto0l+AWXRtXVGnQTnhXsI5x&#10;5J/TRgT+CZY/f5+S2exx7XlDL4mTcWfTELcOQGBEV/uH12l25bhT6qXxvDZCh0Fdbrw/mWJ5teeP&#10;s6x+84ZleOvz2b3Yr1b5bFxadtr5ivJitlkplQWnCCJSdwfUtGxKisIUFiuLuI3UlLsaOw4t0Bj7&#10;q6hxtuTLtrn3MqRBbqEiLaJTqFulJcSp9DLQ9RSHFALW845rC4m4vxrGIh+4ZtS31phOMrbTdcvm&#10;IttyWxKbjIcbYhuMxUONvyUlAcGwAqNOggDgT9xL3ce3vJm8h4I5mm8bQ2JEOcri91td64vvb9ug&#10;s2tm3XnH7gXmkx7kpt5b64wirTJmvyAsOr9QB2Gezf8AdN4X95thjWVqzzuPOcUNQbDkdsejSrRi&#10;3I2WfpKbjkz3EVziuybJc8bF0iy/s4M8R7gqOzuq93Iaw/30fdXn3HPFls9ufGDd5gS+YIT195oz&#10;+FEdZZxvjSJIUxbuPmLg2tuMxPze6J9e6KRQG2sJaVQyHB0HIjKxS6pjQmZEF6LCuMiNLgz32nI1&#10;PuAS2+w+drMiKChaglBUpKApSaJT0DbuGNuRX7lCcUS83HTJadaUHW5KASttaSHXvVElKNyQFFai&#10;oaeHQSdbMNjYnHduOQyrSzLkMW9mLbXEypMlhFyjqES9xo6DHffDkc7kBuriFhStWwegZEmEzJvj&#10;D7TDdu9dUd5aXluMNNOqKg5Mc9VtK1RpSmiVgpSAVadBsI9l3tzzfnTM8vsXH0K5MLuFklWC2zER&#10;3plolS8ljmHIt92uDEGcqyWuatuq5jzKmENI9N4KCugnBP7Tnu4ueb2PFcJsd2zq/XvGJd2ymWbU&#10;xa7Phl/RepjYs9yaVc3WIVsnswk+heXVJiyw4FtN+mSQG7H2E/tO8z8N5VjvKPKN3xPB7zjF4h3J&#10;OFSnmM+j5efuNl+Xc5lrlrbiQJ7SlJisrWVNlSvWRtoOg6DG2GmNGWozVFOV9CMzEStSzq56LIUl&#10;tXp0TTcQKADSgAClBV37kjaDtokhNVhISNQ6rUk1IPanQfBug/pJVQVroKV3GlDUgdAKlCvAGoqa&#10;0JBAPx01r4eHw6DLYdVEE1NQDQJrXUEalOp+Gh6AX0iEVO5IOylPgKkEHQgAp16Ab0k7EqAJO3eQ&#10;SaKFfgDSu7469AI2g67wAAkhNRUDX+k0Na16AyWd27VVVFJG0a1SAK7vGtegGSgk+b40oap08aEa&#10;gE9AJs7nuT8NFAa6kH+o/wBnQZhG3Wnbw17mlAfw8OgzCNKk003Ej4p0PxpQ6U/l0A3p/wBvcDwB&#10;G4DXyg6/x6D1INRp2oaEigNdK96Gmv49AKEEHzVOnw7a1JGn1Dx6AythxhZS4nbRIXurubcQUgpd&#10;Qvs4jxr3B0PY9BmhCjtASaA/IJB0VUmhFAmnfoDzK1satq/NUgpK0a+mlQKSG1dwpQNCruB28egy&#10;bSoBJbKgUHclQCSGiKFKgkkbwlQFQag9AtrER5SZrDciFLdX6+xKmnYDLyXEE/alVJfqh1JcqsrS&#10;KhIFBqDxx1aZVxSEuBsO264W+VCQ56UiTGlxZch1EFfpq9aIl1rc6wo7mkKISFIpsB7YLmTymIGC&#10;XiszDZ4anWOZNUt644M5MdD7NytslpKn1Y963kuFuVuZWFKcZCHTVYGHcVTabkpm/wD20C7xXlog&#10;K3RmWJqJkZyWxIhPIQi332yZPYXnfsypTAQ6CCsuIKOgbOS2R2O3HtMh8zZX2UO6RFoWJbVwgyU/&#10;YN/aOIQhL2+LGadcaoXWH0utU3JNQSm4sy6RXYQiS5dzQ5DnxpDSfVV6DrTsSUiW5Te8y4EMra8w&#10;2OhQ/qNAcFstK1ynbdFcVK2xaSoDLjD8GwQ00XJflXFxty12dlooWXHdwbbJVUKc6CsXJPuRxDHn&#10;HrFxuwzkVwZlrhzsred+4w6E+jcmQmwNVbl5VMZcQVCSv0odQQN/09BQXmXn2Tl8f/acS/u/r7bp&#10;RCu1xlD9HuMpsq+/h3CHHQGLczAccpGejIRvcq29UbFJChefcostJiWa1XO0tXG22hdiyPMVvNMO&#10;XS1WZbkiNu9Ioat9ksrcx2M48hRclrQhsKOwuEKkZ97kBarQ5aePmZb0l5Mhm33GZGQ/c8kklwol&#10;XeQ5IUlqLZIkqjcdpaAyygBJD7x2AKu4bx7kmR5WvlPOrxGyjLI7/pRsizicmXheIlQ2Phxy8vst&#10;X+5wmCUJhxExreySN7Tyht6C/PFNm4Rev1vm3NvkbnrLigB9MWEFWCLHdWA7DsdxuzLNuxzGQU0L&#10;VvgxWUjQ7VEK6Dfj7dl5K/aYtpwjC7dhFhTECXouK31d5ylxoNpeXaRkfqfplknIpVJQ6p55AO6q&#10;wD0GzPNuEpvub4vGAcxOwLnFs8mGvEnbrEau96sbsaAylZav8konj9RZS0iQ4ApbqmwpS6gdALgn&#10;HeU8VtWXFMwfyhrDIMdEKBn0OKvLplqERoxmTepe9+a/ZXG1pZQy+iV+UFKKmztABbzPELxbZtuj&#10;T7e2uI/HeNhyC3zBLs95jNqAhyUyw0l1TwaCG1suhLraQknWqiEVBpQUUqB3JPnTUmigaUCgaKNe&#10;/gegESlWlT/wFfGh0pUdAO2hVabTTX4gU8fq79AYDaiUpCSAVUSs6aD6qinw/l0Bn0VFO0FP0kE7&#10;dCkHdu+KSD+PQCttLoDQaJSR5ampqQN6ta/8OgNNoIruCa1NCEgVGmhoBp/bToDA+CvCmmtPGlQa&#10;U769+gtY1DWKLaWaE1Hmpp+HbWnQZLcnMrSKkgmgJ71HfXWvQOFiaotD1BU0B0PxFPlrr49ATkyy&#10;FBSGlHzUBQdfmSPE9AKJ7qAApG5PbaPqT8dPHXoAyiDONK+k55dTtBBBqNwNPEfx6AhdX/0xlJbQ&#10;lxb6ViOl91aGg6SU/mON+Ysg6kJO6mg16CLLxaP1pmKi9Zpm/wB/Maej/a47OtmJWhkLFXZTbMez&#10;3Oe65CSAlp1yU447QKUAqvQRLnXEOay8ZjWbCPcRyxg0uO+FuZMzbcIzTKFQGN78lqF+u2aLAgSC&#10;PpcSn1SCrapJPQa+OQOS/ct7K8x47vvOHNmL+4z2b5zk+K4FlWe5dx27iHOfBeQZte14/wAeZhes&#10;lxCSnEcm47uOUS41nuf3XouwRKTIJLe9IDY1eBJsf2cdiGu8SZTzLtuhv3ZUGY+pCS4tDktBajw4&#10;cBDlZBQC2lQHppUTQg22pd5fkqmNNy31qahxPupNqF5VIKVuvyEMoQq2z4FuiMEhSEqdcfX51EED&#10;oMVZfbmUOuPRbvdVgLT99DjwI7rFzh+on0rbEkrgSwwWlJS6wtO9YA3FVK9BAnKnvP8AbXx0Mag5&#10;9nsrCcmzJMaLiWG3yzZg3kORznkrW+zAt2N2jIL/AG9iFHaW649KaYipbG4rW2egoXyn7z/btasl&#10;vHuD9rnun9r+IcrWe0R8f5a455IzO8WnjT3D2DGGXhbcW5FdtuM3O8cfcpYwysRrFnjUcpajA2ua&#10;H46WTHCvPIX72vtgznjOVd8TmZxC5uuiIkSy+3WNx1dXcvl5O3ClWh+J/wBUMxXbOMoeALeurqhk&#10;700QUWZxTslsqDbXQa4OdPcLbfb97AMK9qGC+5njXkPJOYrjeHOcrzgOV/7mNlvnL+UTs15JyzBk&#10;2OMzMGE2myOG0QV3FyNPu8psKjMKaU4sBrR9yvuqnZdjWD4DxvZr5iXH2C2204xBMq3Lx265uqE2&#10;uNAemYXHlTotrs0OK2qXGYKQ81JlSVO+Up6DWvdrzDXcZVuy/Jy3aA3cHBZY5Vc7oplbjT4lekw+&#10;6xZ3wuKgBnct9wEAop0Et2HNPbnjtshWOLxDnmYOv21q5Xi/3LIrfY4jdxkx0tRLhFsEC13MmexH&#10;ClLU46XA8EpaKUbh0Et4jj2I3LHrq23i+SuYhDitswsRu+QWsQbDeQ0mVIzGzX+dGQxbMpvcZA/V&#10;4ceOlmQG6uqcLSSkB7tabRzbe4tnxfMLrHdkX632i74yzjD9sxXGITYaZTdQu2JkZJkc4Q3X3m0I&#10;Lrc9bI9V6MlQ9MI5zb27XjGVSr1l96i4zgTM6czh0d12FY5l6gW65fZIyq52V90LM65wAJDbodei&#10;t7lJG4pBUDFdwhWXMwouM5DaLDji3jbrC9d1RmWL5LmIXDr9xcX2G325cN8SmUOqYVLccQsOJSlN&#10;AuX7f+Ko+GZlbo+MXS1Pz7VAxy12Rq1WqXIZbuLV1QiRJzZy4tpcju39KnEW9toym/1RbaHwG1JK&#10;Q2vcm2aVb7ZbUSsHlMP5VNbucXEcftBk3DNZ7Tq29658y8P/AOzcdxy8ypDaIikQIhXDclvtuvJQ&#10;egq3kXC+PcPe37NshyHM7Bk/IfL13ewh+7yJ8t+zWmBlmR22dlU+6ptTKGEWvGMTtsdllFvZcRc3&#10;nm4iFJUtw9A5eN8QwviLGOTb5Z7dar7Y8BxDB7BaLn66ZFjzHl3kv720W9l+4Qn0sqZtNkL8uUG0&#10;o+3VJXuWlKKqDQV7v8jtuX5RIYxm9tOYZx+YNlZu1+jriTcyzq7PTLnlt1TOjpkRVW61loR7W0zt&#10;jM29KENoKy8pQVixuz2qHeMany7nCisyHkTZrkNqbLkMx5U4RYzjsN1pHoyL60CllCXAFIUHKJR0&#10;F74FwbtVjXczGkLWLa39rDLyHnXnkJOxLji6NtFSzqhADaOwqOgn39vTlj3mYD7i8Q509s3FGT8i&#10;XPAr4Gcos+O8bYrzDaZ2L3EtR8pxu+YTkQjPzrrcbLIcTEdhOtzYr5Q7HWhaa9B3PezT92X2b8R5&#10;3k/FHIvCFx9muO8hZfLyxrk+68Ucn8Z8WXTOMnkR1XGNnKs5sUKzYfeJM+SWNsaSiJFcSpC222h6&#10;hDfJm6rPfUWhAuEG52q+Rolwttwt8tiZbrlbZqEuwrnbJcdS40uG+0tJQ62VIUk1Bpr0CpbLf9iG&#10;I42rCKtq8NrRT5CO4I0FQNKa9A9obwZQn1CTt3NeKdyUnclSUgkqKUjuNaDoD5fcWKJA27apoSVG&#10;vx8AVfz6BtTbWq7Toylqc+1twcWWG3Sj7lSqANLV9DTa+ynDqhJJHQc2P7pN890fLvvG4KtfHd15&#10;U45xT2zcm4vlXF+PYlab1ak5lkztsVaMk5EedtDMhrLoi4c+VbLSxJU7BahPPLLaXZC6A9/3IuYL&#10;ZhmIcHcd+5LJrbw17TuI7tZObfdVmCxGk5z7hOY7fM/3HhPtH9tuBxmxfuV+R0lK3sldtqHbZZHZ&#10;EZybIaDDyQGqD9qvjHkr3fe8n3bfu388cbSeN4XO3IrmScHYtcJbEm7P26FJi2bFmPVMdMp7HOP8&#10;UxyBCenoTGRe7q06plH2iASHRatohRBqogBRT+IqVU8D3qddegKrCu2hB07DUA91V0Ff7OgbuTZB&#10;jeH43keZ5pk2P4VhGG2Wdk2a5vlt2j2PFMSxu2o9Wfe79eZZEeFBjIAA+p15wpaZQ46tKFBxk/uW&#10;/vjcge5MZJwV7NLhlXEPtwkrkWjJ+V9kvGObfcJbEK9J9uK4063cuIeI7ooFTVtjLbvt2jFKp77L&#10;avtQHP3Gt0aAylhlhptFVenGjJQywla1Fa1UbG5S1qUS5TzLUSSaknoLD8VwU2CSmbuhv5HIZK4k&#10;dm3xbou1w3qBuUtDyFx4cV5CyHXHVpdbUK121PQPORmlutmSNTbrmDMFiMfVcYtNrN/vCmy554zZ&#10;jLjwYy9wJp66gka1I06CS1+7K3sp+ytFmv8AOYZQlIuN9kssOy0o27S7abVVtLjiE0q88QlOh6BG&#10;V7qc7u6lx7Ni8Nxls+i2w0t8Osl0+Vl9+Gl1KXpCKBLaVBSqAI3Vp0FpeNuPvcTlcWLOyzMLbxC1&#10;PjolWnG2sOVduQ7jEWEuh+DYp6bpfja/SUN0h2BFZbB1dOvQWIsXFNsjSJP+6Mz5S5HUkLa9POM5&#10;m2bHbek0Q4lOB8UybfbXvzTRpV2u7CKUCkVFOgluTPj2W2HH7Q7NXBisj9TtcVEPG8SjMT0mOhFz&#10;h2WTaYJ3ttpS6u73O5AKSFhpZUQQrnkHuO46xWRGx1vNJt/y6OtKVYfx9bv9yTELjNohRYTlvx+H&#10;DhW1UlFNkxTFvhhQJW+rXoHfjly5kyFqNPvcH/otari4h622/KpLF9zq6xxUMy2sIxph9hiW0FnZ&#10;KlTH7c4VUcUaAdBLMfOIXFdvmMzOT8vmqhxHV3B/K8stOM4+piG2qT6V2isIYxeNdbCFblCO5c5b&#10;jaghsJcoAESRPejnvIr7dr4TF75HgKns226XTA4H6BxpYJSSlMOwXbk7KoKHLrfp8h+jVvt4uN1D&#10;bh/0x3hACbMBynkKzXWTD5jcwzlDMrvLMfEuGMGhIds2APPVdYj3fL7umQ7FvEB9BXIYkCTPW353&#10;o0FCQQBblDgngXllCXcx4G4fv95uJYiTuQbKb1gVrxh51SjNZw/LMVZi5Ry7k8qQgNKRFhqscN4U&#10;dnrSVDoKQXz9vHFlXuw5bwnlt6iSIb5knDOSoLEVoXHzuMqtOR215cJ6DDjJP5ikxww9QOrWQVdB&#10;V7lng+Te5dzeyHH1Y9cL7fLJj7OZtxUz8XKMflzIUxuBf4jIt92n34AFD7alsPJ84dcSnd0D59rV&#10;szPhfALPm+OS59myK/5Hd8isRhyVfcNWWA7JscSdHotxFuk3puC4sbE1UQnUmhAXUiZdiPNuE2C3&#10;8oYpaL1bLMqeh64TbeoXtMS43WTcJVuk3lR/UXJTdwcDqZHrOLZcSkUCUgdAi3H2yRohjXriu/s5&#10;TY7sq2tRMVypwy5seNHfT9jazkcJptSGBJeSoR5KXGm0t+mHSCVEIM5B4svbLV2tt9sd2kKkW2Lj&#10;KLdfIjMuDf0NvTbpf75ccjbWbNQXt5mNACViQmGCp0p21AUJc9uEG05jAkxRcn4Kn1TmrQ5F9duS&#10;l5LUayxltqS3JbN5mtuT0sqPqMWtTLihRaahsgtGNucaYbZsOs8RoPYmnHESkRZMuK/NzG4RxIdu&#10;kCbBcYlOTMVU1GahOiq2FrXTyrUSHQp7ZrHf/ej7NJti5tYxHJLzZsnkYPZMxat2PX7PsksNmtKn&#10;Bd86sshqRIZvjK3ZDInpZQ3dbYn1XU/k7+gY3uQ/ao4B5a9u7/C+DW6x4nmGNYpKtvDOS3OFFTZs&#10;eyOdeoV5Uqcwwl+a3ZZsiG42tTSnHxHUhlBS0lQUHPTmH7GfuE4hyrG7rmNzxrkTEJ0G7ybg5gc1&#10;UZ61X61q2osQmXdNoiIfc9VD7bigsIaStTqAinQSrwh+0HzFy7Jt+S5Z/tK54aFZFak5VOjXBNwt&#10;TNrftLlms1lgrjSJK30qkOsx5gDkaRtc9H02ViobIbz+wj7dMit+EXC55BfEZPDukSZmkJPpQ7S7&#10;Een+pdU2eHHSN10dgtNtrZeeTF9RbgQANOg2d+0z2c8J+yvjkcb8L2u4lEi/XLJL7muSORJGaZDd&#10;Li6j048udb2IrcPH7NGZbYgW9vcywApwlS3FHoLLxbTbocq6z4NrtkK4X1xp6+3CJb4sedenY6PT&#10;YcustptD09UVBIQHFKCNxI1JJA56ZBrqSFVNaq7AfOtQPH4dBkhlJPeiaeG0nwIVU99egyU0ASAa&#10;jQVA0IoNQK0J1ofDToPQ2B2BNO9AAAK+NdadBntFADuFD28CCKkq1NaHSnQelvYs6D8SkBKh2/Ej&#10;XoMkjaoVHwSO507j+Bp+HQDtjesVSkEJ0oSAUq8Ep7U8afHoDQQPj9Oveh0NBStQO9B4dAKGzpoR&#10;2OvcJrQAmmhA/s6AUIJqdQNBrrU/3kH/AMOgy2Ag0I1Hw81ad/H8P49Bn6ZKVU/pINfAdiaDQUp3&#10;6AQNa7dddd38BStdNpp2+PQCJbJFSO1AaVBTt0oo0G5P86HoBUJ+IoR+NKaUrTUmgqOgMBNAE9wo&#10;9inWle6SdKDv4a9AICvbtQ4oorSijUE6VHm08ddB/HoPtqlECqlgHUVprSmqfp0roegMISaK01JH&#10;bv8Ax0BAAroOgPtxyCFEJ3bSAhRTVQpptFdBtPiNT0BhhpYB9Q1bA27QRVKkg0UCPKCQad9R0CrC&#10;dXEcZkNKIW3IYfQ4kbnGZDC9zagKp3JWFFDiVf5jaimo6BUSZTUlmbBq2WGGJkVyOkJaiiI6oyY2&#10;2oR6DKlFOwjVulBpXoHk9c4svY1MZMvF3ZCnxGDzb90xtdwe9ecxbnHluMvWiRNq+1HICW1LVTad&#10;wIO7G4DM9+LjtzXcL3jMdEi5WKZHWiJkuJrWsSEyrCJy1RVRLio/6yE4tcZ/Zvb2OAEg8bzjGKt4&#10;9Igwskl2S2WmObvlV2kwIFqn3IEhceyBi6zkMy5EUyd6WkOtoStRSEL7gNTfud9xlvlQLnxtgUuf&#10;aMAhKpmd3aU1BvGZy2m1L+wnll0RYNtbPlbYQotlW5WlakNaOa8opw2zi7OMS511uEcwcbsUYJhy&#10;5jvlbbZaj7Sm1WmKko9V00U86UEAJFCFAMy5kdF7vrRnfcKsySjLLlHcQhCL08A0ziVhQklpliOm&#10;Qln1BuWN6lnzuKPQVB5L5HusyYxaWoTrl0yGdGWxbI7chpibIbATbICIMMOXWexbkhBh22O2EOKB&#10;kSHU1bCQIWiQ3Bu/6YyWMuzhbjMi/OSXmlYzj0yKgsRoF2cgL9O8O2tDikN2uKtEBhRUHnnXSqoT&#10;FbbbHkPN3C9S5uW3mO4FNOSzHjWW2BKqfb2yFGQIFuZaGiGojO9I+pwmvQTlYrpd7clsouK4cVwN&#10;pXBtrhgwnCUgrZkR4riFzGnEJFQ+p0E9gD0G3/2Sck3BybAtOrTE5pTED0ZBbQiSqqltuRyE+gpS&#10;kgFwb1FSaKFCD0HRxxDe7jcrDCcmurdkBhDTq9UkOsApKmVk0+1ChQpOoAp216CymKzRLU7CfQl9&#10;JIWuO6A/GWgkBQUw6Cmnh8ugWLjgNumWa5Y6lTr1mvKnXbfGnFctnHLwUL+2chuKUZbUR11RTtCv&#10;KlVARXoNf9zx1+13CZBko9F+HKkQnUOVUWn2FqQ4yoqCVLKSKpUR50gK8adAnfpor4E01Se3wqe1&#10;T8OgHFvVRNanae26n09jp316AdMDUKNfKFVVpSqjUkClAT0BkRE607aV71V86606AcRR/gJ7knwr&#10;SuvhWnboBEwVKT5WlU8K7STXx1HQeiIoHVs7gK9vhWtNOxp0FtU27amiHabSNoP4n49AMiKtQ8xS&#10;FA9xSnw076H/AI9AKmIlB3eKTrQjaRTxB/8Ar0Hv2yFVKgBWpqmtB86Dx6D0W9JO40UKaeGh1+Pj&#10;0BWZATQOISkqToKeRwnTyJNU9xrr/I9AhhltxiRHmoLqy4tv03m9u8bwpASle5QRsPlNQdDoOgad&#10;3xRuUhM63XF2GWJCVqLMeMpCYSEqS80/EcoypB9Uncmjgp8dOgZUlxMK4qtMyS07c0x1y4DM+U1b&#10;Y1yZbT6ctVslENuSnvSUULbXV7asbQR5ughjmTiXEedOAOUOCs/fZfwXl/jrKOOskmF1USXGiX6F&#10;MjQH3I7yG5dovmOTyzKtUmKEBqdDbUoVUdwUM9o/uEyJmzWT2c+5KZdsa98/A+M2rDMswTKJ/ov+&#10;4jB4Ftbjcc+5zjPMZM5FiybD89sduYVdZEV19Vmvyno8xlLi20kL9SnsviWttTViuF2Q2pl+4SXt&#10;tsmSn1PGRIi2555lECaogqIjvMRXHfRCWXCtwVCPMnzK+PW373IcRGHrlCRD/XL7drJaLgxJ9B77&#10;FyVaLmw3OcdX6bTK4BSZDinApLmxdeg1SZtneIWj9xmw3/li5W65s2rha53bly+Wy6oVieDYP+nz&#10;bXi9uydMSav9KvF9kxZVyiQ5L0N97c026FNDcQ0Pe+X3/cLcm8i8mcuYszlH6VZ7raeNPaRx1i91&#10;n8TQ1cb40yX8j52zi847GRPZHImTuPoiWdxEmMtiOHlqrTcGni8e8P3V8gLjYmzzhmk+0NynZKbf&#10;KetEaIUSJAU5Gfu8m3sXq7MFpAYW4+9+eCCUnQgInvPIGVvTXY9+y273ZNpvDd1Vb4sIJ/Tr5CfW&#10;4w/bQwou3CfG2uVUUpbCHNF7QOgR7vyFebtIclyLZf7dGRDeuEq6TLhHlzlvXJW5mIpbiVxmIJLg&#10;S00x5ApPnGh6CP35TLduW9Y248R63R3YMycW4rDtyYlH1ENrEWKuRdZZe3fcSyptJACQBTUHjgdn&#10;veQZDhOPMM5B6N7zGxYz61oC/u0y5ha+3t7DK221uS5Lz7jsdpRTVClKSdDQLe5FxPh8aPKjc5e4&#10;mBHg4tdLzCyDAuOtmaXlu6WmU2wzise2zX8XtFyv1ng7Bd3ZMpMJmV+Ux90sOqSEc4Bml7huX258&#10;MW28MSpqb5i0fJMgfh4zYLNjV4hMPXmNfVy1ymLxeErS2+/HjyH3FApSttUcNMuBJPBvDHDXKmSX&#10;21cn5BnOc5Bbi7+mX2Lechaizbs3LZlTYgsTES4XCFZ1hlxQS45FiqSFurZA2tALZ+5b2rZNacTt&#10;mWWy1cd3SDltveubeKwbzNm5B9qgu29Lt2juXCCH8bw9NGGJbiIrballIaUk0AL/ALLeJ5rN6sV6&#10;zTMbjHtdqgN3p9c67XV3GrpNQ+q22yZ+hW9pK8hcvKWRarX6rjTQUPWkOLRtQQ2O5bzrfsitF+yW&#10;65ThmL2azjD7PYMHisxr1d23GJkpAL+dZUm4yob1lsLDCrglllJlvyHlNgpCGkhqWYzPMfdTlEFu&#10;zi4xeJsUv1pQLr+mz2sizm4yrrcS+u2Q4YZl23Fv1W6vKgQG1CUUbpam07WmwGwr3A2SDwRxhxT7&#10;f7ymyYAzcmI3OHPM6MRfMgx+0cRQJltxa0QoVvbnx3rrnOQuSIa0IUQuMFOnc6lXQcuPK8G5rvbT&#10;rsFdxFwt4zK2JuhixcVxy3Xt0XH9UnWyCwuMpLcKaijElx2RF9T03UJcHogIjyXJrfcrbCSJD72S&#10;2m5Sn5clm3tRo99aaU1cmr1dJTimpn6imU5IYDewtpiiL6WxLZQQuhg1zOY2G0zI4R9rIgsOUJJC&#10;CXCy4wU1JcUxISUK10I6Ddl7Ff2s/fH7lMen5jwVdeIsUwq5TIou83KuUr3x/eb+9bHWZcR5sYtY&#10;LvIVKiyI6NjwU24ko81QOg7JvZBwj7peM8Yf4y9zVmtD/wB1GkRLo1Mym3c0YXmVsdWgUVJvlnNu&#10;lx3ilaixKjJkoLilKJC6AHxl3s3jcWc/cd85+3bIMs46xCHb7hj3Kvtzt15utx4Nyph0/cY7leA4&#10;LOmLgcU5fani43N/Rvt7fcWS2oxkPNlxYbNMRk/q9uiznCtDvoNhbTiVJcQrZQtuNrFUqSBQ+Cu4&#10;6B8Ro5CgFKGzzFOgJI/wqqNAD49AZkBCQnaguOaIQlIJcUoqokJAoSrcdPj0GjX3Ifv2ey32t+7j&#10;LfZ5y9iXNDr9lttqjyeW+PrXYMnw9zJpbLqsnsDlvjX+35Rbf9hVQ1LuBjrZVKS8hAPoKqFT/cx/&#10;8kDiuz27ErJ7WOA+S+VMvusWQ7Yc55pmyeHOOcZtIeTCYzrLcbtMu4Z7dscuDACokRw2Z27N/mpK&#10;I5S6oOYpdu5N/cS91+Qcw8ycryObs7w2RHeyK/5VcUNWfEcVtTMu8nB+F+PrNEYxrivjJyzx1SEI&#10;YbekK+7aVKckSXypwOzrgLCFYDwxx9YJduRarkMfh3a6W0NKaNtm3dhub+lvNFRU2/Z2nkxNSdyG&#10;QskrWo9BLDiAN3gVH6x9QJGn8B8afj0DHz7NMF4uwjL+TuUczx/jrjLj6yycjzvPcrmpt+P4vZo4&#10;AMic5Rb8ydMeoxCgxkOzbjKWhiO246sJ6Dg3/dP/AHWM5/cFyn/p3gUe/cdeznCsgRcMJ46uChEy&#10;Xlm/2xbjdv5Z5ojx1FuTdNqy5YsdKnIWPML3L9acpx5Iaj1ukn0kkorXeSdy1kap3KGtVE9vj0Az&#10;amWyAoKccqE/SVKBP9Ip3208O3x6BSYkyA2qNHcfbadUVPNNPraZeUaisgtKAdr/AIfN8+gEaYGn&#10;qOoSE7d1VNsMNpJCUlSyoDVRoCTp8eguXxb7U7xkNtiZNnK3MdxuT6DtujXNm5xZt5Q+kOpFmxK3&#10;BrOMrSpv/wBZtu22gE/mXEIr0F/sF46teAxIruD2FrH5FvDkv9dXPsjeeR7b6aCsKv1ut97wjh/c&#10;shQiYpb8nyqSF7VXKOauAJbxq6BqMtbcGFZ4d2kvuvx3bXJabya6NRnP1GRMTcLvfLpl070VBRcv&#10;dyyGUpQK3hCJ9IBWrlT3cWK0z04bxZBm8x5ww+5GiKta3HsTtJaR6CJCX4Ed1q4CM4tLb7ERLTcf&#10;aQ6+nwCPbVwBzzzPKTc/cTyhJxCx1El/AcZddgPRoqiVORZLVlXvbZ9M+Zpcl5JbUCJbfboLP4zZ&#10;OKPb1jDc7GrLj/HFotMZy4TsxfahzsoUlttwqkxHpkWfa7UuelGjkCLcZ5UQr9SCgeg16coe/DL7&#10;hKuGOcPWqTbVXu4JS9kk9lzK+RMpmPvhqC+2icq5LEt1wpQwq4O3R90EJQ02aJ6B+8e+za/XW/vZ&#10;X7v7tJvmVx7FDz698I5FmVxsdtwDGpy2zj2ae73kVpE648ZY1cnnk/puFWViRnGQuKRFgwY6XfUS&#10;GxnFbLlmWuKxTAltWO2YdbYdievt2xZ/jGz4RiN4DcdiyWnDMUlGRwhieQ+qluDguOPyeTcuStLm&#10;SXqGw46wAI5Rl3G3CV+d44w9ETkrkh60RY+WszvsG8dwG3pU45Aicnf7REnG7dIeCd9p42x8ONpU&#10;ErntSnA7I6Bq3/PL0thM/I8hmtTrhGYSpy6Ihxr/ACLer1JTMq9CJIMHGcX9Fnbb7JDcDkxCVLkS&#10;BCiuSWwYOB8pXXlK7znMMauw40gybxZ7bcGpMVI5wu2KMG75bb8ThXFEfHI3G/HLDhumU5velN4x&#10;j7BStxie+5brc+E32PMs+yGIq4OXyzY3h0llNsxuwrtBk4TkEKLHDj+Sz7Dl7Dr8bG2ogRIgGahq&#10;8T46W5Mz7UPRrYyDMn27j1bkNyKgYkYbIiWdEW4s3PHW4sFLibnkV3huejKsbERb6lBmEsR4yylA&#10;bDqi22CfCs1odjwLRjV8wrIbHaIsWXPTbbjGZml/IZi/0CTcIExcUsXW9wULdjRE+qVx/wA9SkpK&#10;ahKGG239NuTeM3ITbJIihdyuNtmu+jJtUWC/JampDiln1JEY7ChDa1jzgJKiR0Fr+NrvCuaTbM1x&#10;XGORrbcozVsnRG24bV9LLVwd+yhXq2SGW7TM/WIIDjqxskLZ0LyTWoJnKv7b+NXOazyfwJLdm7l1&#10;Vxrk12lQHXJsVh64IteNXaeVw7TFeuYdW6w+lG+qSHllDQAUgv3FV+j3q3Nw5jlzfVeLPHvNumwJ&#10;9ryGHyPfW24dpxqVY5JVc/tF3dZbZkMlxlTTFVEJqoAT4143zHM/3I8R464zy/KcAnXTkTGeNbrm&#10;2B324Y/drFxNxybBeuY5DN0sDkdyGvIcU43kWqZMFVOMXJTayUOLCg6z7p6E+ZcJzUNmKiY/Icai&#10;tNoSI8d55bjMRtaUghDDawkEU1TUa9A25GPxZCmnZID8ZmT949bJDEaTCmSEx1xmHrm0+04JLkZL&#10;qqH6iDtUSOgPNQWojYjw48eGxuK/tYTLcWMhQSkBTbLKUMpqkAaAdB6iOAQTSpGncUFSCRWh2p/m&#10;egwLagDpookA9q0Om3tQGnQfBuldDqKGvah1NPA1NPgT0GYRWnxPbXXTWnapHj0Hxa+QqddOw1pq&#10;NAO38eg9LdPjU1Ce5PcaVr4/LoPvSJ8xFAKaFNTr2p8tPDToBPSqsJQmhNAAdTXbqVnsCa/y6AQs&#10;FIBNKmgHwIr5lAa6U01/h0Hnpa7SPJu2hVNDXVKadxu+f/h0BhbWwtqA0C9APpII2in9Vfn0BkNH&#10;Snc0BrSo+SqDuCeg9abVTcSVHcaEnygDUBIAqD/x6AYNkmoFRXUkkJrUfH4fLoMw0TpUnXQU1B+Z&#10;oKoT89T0Aoa+QpTv8a0+mlaDx/DoBAyNRtpXXaSNVV1J+Onz16AZLau1NQaD5CoqNdKnoBfRprTu&#10;SqgJ7jTT4/P/AIdAIWdK6nWpIpQH+I17aaadBmGSTQj6hXSoKSdAKBOqiNPw6AZLKt1ANe1KfAfS&#10;aaaU6AZLSaUKFbqg0H00GqisDUqr2Ap0CsGCfScCBu2Jbd7bFLCdHUggqAUkDcP8Q+HQKKYEjYVq&#10;aQlJFEkkJUoghJVSoUpAr3AI8DToDDdvU0psObQFFZI2bj5UFRqpuqfL4+NT0HqGXEooUKHm3gKG&#10;qVJSRub3fUpKVa/EafLoDaELj/mxx5SC0+0U7qbgQWHmwCFN6koUKVSR2KT0Em4zyJjmEFvJcjjP&#10;OMMrdtTceMy3JkvC6s7XLbbra2tuTNS6irjKisJZkA1IQTQKZe8PmGZOyOXbbW2xblXS3Rbl+jRb&#10;kxcZL8h62NIjSr5Kt6UW+BdH0KQtdvjlTcFZO5alVqGgDk/3AWxnMHMGxFtrMcvYkutW2Et0/wC2&#10;8aDDm675xmL6CVXGY07vMODXdtbCndu9IAU+555kmY+67HgzX73nV9Wi1wZj9A1jNqciKQ7cqKX6&#10;CbxKLpW0ghIj7t5qqm0Kl3LKZVhtahZbZIyi/wABxTeOWZDKZS7xnV4Cm4dyuiXfJM/TPuVynVOk&#10;MMuOoLigELoFe7BIvDtwu9utGQOZPm10edg5/n0J51wqceUTLxPE7udqbdjsVai1LkRwl+4lBSCi&#10;OAFBZLBMWdtMCPHaaMWClBqtDJYE1aPq3pr6n2qiNFrJW6KnRNAQsDZEvus7ngkR2GwlxavyGmQl&#10;NElStoG3YPGgAAr0AEvkDCLSt31MwtUB+MjYQ5cm1N7vBC0N1UVUGhQD/wAOguZ7YuSv0/JLXe7R&#10;l2HmIJkJthyRlEeNKW8urykMwEqXOeUGqqUn00NlA1VXToOvX2tZUq/Yxb5k65WhbF5TAYhuR7nF&#10;mQ3pMthf278ec27RxMv0PVbVtQV6J0II6C6EByXb59ouSUbmHmPtn9dUvBe1ClKIAFVhYSOgnmC7&#10;vZQlSSNzaVFKgRVKqKFK6HbTQ9BU7nTF2ouRybzGaW2m5IhyJDaGysuTfRUyqW2ASCHm29qx5aLR&#10;pWp6CBSyQpSaJBT2qR9OlKFNKnT+PQZJaJoCQKCvj/HtqegHEZRodNQKV+RAIrp2HQDCIkAEqUf8&#10;W0EgjUk07poB0AghCooVeCju7a6Cg0I/D49AZbbCAK1JpQmhoa11Oo1KdP4dAMEglICaVBqakU+I&#10;IPy1+XQWnRtWkHaQdCQain8ugGQ1pRJoewB/hr/b0CbMfXGqVIJ7EFPj8qdAWZuKF99KfVU6pBO0&#10;E+JFTr8B0Cj+ox2zsdVsI0IIpSmgHw8OgFTOhOr2rdbKdo2A0VrRRUfHa5podCB26AnPbRT1I6pa&#10;lVSv8lJdbojSjm/RKAknWoI6COcgyNmwCPOnSkItC5LaZkiIJM1xqQ//AKa2UajsrdaVMlkI3+mt&#10;sL1J8QET8q5xY7LAZVco819hcktLgxZVrn3m0OW4/fvzEWxTcmeiCxFQsSFpYKo4IVWnQRle7Jf1&#10;2NWV8Y5Vjd7tVzc/3DAxfJHp/wBhLXQOylWvOLcm6Xe1fqaI5C0uNyYzTySNmriCGs33HZdw5yFx&#10;jebF7nfa61yLjdncuN8x7K4XKOE3HkfhuZcnlRbre0z2J+Bcm4TYbQ8kIN5tjiYT/rMhaUKqpIa0&#10;OMcA4U5aehXLi3nP9yfi3BJttnwrNE4x92+Q8rMZJeYqRGfvxtN+Vl+S43i8dz1kwn3EKVLWoJal&#10;IaCHlBGnJvs29qNumDIL3k/7pPLTUC2uP/rXK/IGf4XYo0VhwuXG8ybxBx6VJeTGiqLKorNJCyRs&#10;o9uPQajvdLyB7LeHbDdMT9v3A2cW/Kr/AHCXdr3mWfc38jZDj10jKcju2i+XHALhdIasoU82wtmM&#10;u7tPsyE76JKEhKQ1DXy/5Bm2SSb5d3X7xcL9LKpcx4NyJspuiVegi3x0oZjRm0tIDSEgJaQEJAFB&#10;0Hj8t+HGeZtNwtzbqZLoPqxo9rlteohKE1MooekPOLB2AkgJAUKV6DyPbJdr49GZWG+IZuEq9OKy&#10;pL0+OiYJDVwTb7c2wxvNxnONuqLq1USlph0Oq8tOgYr79xR6s+7uJbSmSlQizFIlOkOpJaQYCnCW&#10;WJW8qQ4uhO06HXoAW7pETcmorTLsptuQlt9Tk+QsbftSlQaRs9BQKnteyRUn8Q2mexO6cTwMC5pz&#10;Dki9mPe+OMi4iyHCLNMiPOTMjvapWQtzXZN9jv7LA3a7TFWhmSW1OS3XEssqQpKtwUiZxJnKbmuP&#10;dWNj1+v3ox27lcYGJTLleMruy5dwuFoFzhyG4tigLbQ/dbuHEssNBLalFxRAC/8Aw7xthK4649ul&#10;PQ7DY4lzwnDL7abFf7xBk3N5DyrjyPasckmFEdhXoxnFouX3KZdxcQ26o7ChKAVs34rxvgOBEfxv&#10;kLJeQnG1xL2m94zj1+xnMJ0SBHQu8sRId3UuBY5djmyUx5DaJEuSSlLlEpKKh8eaub+bpMDGsvzB&#10;1UCLGYg2KVCS1lloxpiJBU5Kl5pbyp3IoL1vZm+k5cy3MiSbo440+l530kANgtws+S4RhqsBkXW+&#10;2iVyQ7ac6yGRk9hnWC62m3WaxyMfsd7ft5C7nx9icK2Ikzo0aWqJKvMuQmQiGktKWgK4e4++ZBnV&#10;q/8A2fcAxv7L9TuDl65JuVhvTFmtkbCP0izxcdxSxQo7MqXMvc6xIafYuMhLU5tL5Q2gpU670DWx&#10;OVB9vIg3u83202zJ7k1cI0GLjuT3NuNi4vdrhWdU64zZYeiOZSqwlMaNFhtLMd5LmxKChSyFcs45&#10;ph5ld8yv+dXHMX7ZlSbZiTF4xhtchjC8fi4vLteK2qJPmu+reZDEiKhpX2PryociW446d6VEBQfk&#10;jOMptE1T2RuRpuSTYVi/Wscu7cK44q1BRYWnP0q/W1+Glc5m2ZBJcQmBUBMhKX5HqPBCugpePznW&#10;kORZLdG1NyXymW688GmSgBxKgugbVRNANANfh0FtvapyDjGJ3r/afJk+bY8PvsltMfI2oqricMuD&#10;y2vWlXaA0lclVhmrS36xbSXY5T620jeCHdj+1TfeWOEWcYt9pnW3PeAspEG4xr5it0j3y2sOvEr/&#10;AFKNLtzryFM7SkPJcCVgK7AinQdamNZTZ7tHjyUPMvsrbbcYShwLASpKSoEhVVE01B+HQOa7/pEu&#10;OpMj01JFdwUQrsNxR3ruSD+PQF4cqJFSERXaN+m2klvVKSkEpWD8Amn4dApoyGGlKd7xb3FNPOk7&#10;qg7jUnykkg6+HboNYf7tP7meCftue1y78hTHmbvzhyabngntq43bkNpvWZZ+7FCJuULbcJVbsI41&#10;gSRcbrdnk/aRHQw1VTryGyH5vOLZTeOS8qY5T5NuwzWRj+TwbdKyVy7wbwvI8njQrxfYlomTpEaH&#10;ButnVJcmz5LriFgtPKWClMhKAExche5NrNPb+vi3j2HKu2cXvJZ11yrkOVPtVoNiblwfRvN/l31x&#10;mQ7bcbisXD0bZCaWh66zSHl7Y8dlpQbxP2VPZjk+P2WBleVxbzGxa+XNjI7a5e7E5YZmR2HGosNL&#10;LrjU1hu53ey5LfXGfWdkVabaiBDAWlQIDqBWCSomhJUT2ompOug0FAO3YdA0s0y3D+OcOy3kbkbK&#10;7JgXG/HuPXHL89zrJJH2tixLF7Q36twvFzdoVu0qlmNHaC5E2U43HZQt1xCSHAD+6n+6Pm37iXIs&#10;bH8YavOA+0fje9PzuIeLbk79pdM0vEdLsRPOXL7EdZYmZzeIi1C1WxZci4xBd9BndLXIfUGpRUpx&#10;aS3H/LRU1foQAfEJ7r/Gnm+PQBtKUk0CVOK1HqOVUok0puAIQDXsP516BWYa1BW448SAVIKghkEV&#10;+r+pwV8KhOnj0C/bojs+VFhMqjMrmPtxm3pLgjQ0FZAKnHlAn0kA10FT4DoL44Nx5jvHlzxxFjdh&#10;TcvkPMTHM+v8MSbhb3hspEwPFZMedAsr6VroJ7zc25JNFNFoEUCyeech4nxrDhxrzlEOFks4AyoM&#10;5qRk3IFxlOFJ9djG0LlSWJm1zcideX48cGtXE9gBS1+4Ca3bmWsGxeQu6PpeW/cMpSzkNxW9LJjo&#10;nzjNaXY233Vq0jttT4bJoQ4rQ9AYtvGGa8mPXGXyNeb6I9zSyzfLXCmPKuUqzsU/IyCfNfjNsWWI&#10;kAJhvKhwWUFK4zfxCxmDcb4nh6Vf7QsttimO0wuYmOpEV9uEyVmMu4ZHJjx56zbUtjdJQ3Cgemog&#10;zq69Ah8y8r4vxJjcfLMpu1oRIuRdVilotEJuFEvMxkuOhWKxkpmS8hdbcoV3e3xrmEBwn9dZ2kAN&#10;PN1kc6+6jKYzSY96u7FyyWLYcYxPGoEqWmZk90WVWvHMcskRyVKyTNZSDuW6p2ZOQgLeeltMgq6D&#10;ZZxBwbhftIiBjHbnb8292qrrHxrJuUcdtjHIWH+2DJrs2gJ4r4JtUUPsc/e82chz0VCJutGKrWp1&#10;99BaUvoLWYNxUuy2Z24XW5JsDmKXm6ZdeLjfsoi5DaeF8rufrKybkDMeQZyjauYfd/l7QWm55HIU&#10;9acMbWqLaUeo0p8BVDlD3VzOZUXXgL2hKsHGfDOG2u5ZNyd7jcjucu1RbBh8TZGzLLf93PMOXO02&#10;W6XGT6Mi/Nx15Fkcx9qBa2R6qUrBw8c4NYeJcUTiuMW6+PT1rfRKnZfYIFkyo3CfbWMg/Uc6x25S&#10;l2/DJblplN3mPhs2V6lvtzrF1z24qDsTHHgpDnl7m855vNske/XS1cTWWXchleRsN3O5XLILNbbl&#10;AjZpeoJuMOJfsgN0v70W1wTMbbm5RkkyIyY0eHHjwIgbIeO7XDtmDX6PeLejF4t0i2XGrxi9pkfq&#10;lqtuA4ZOROxH28Y0sNluTx/x9dlLumWXFCx/vnPpLpe9RqO0EBFHIXIK79PkSDMbZtDSWlsfdSXH&#10;WGoCHpEuHLmPPNojSreiREfuLg9NLNzkx2UkoIbHQV6iZeu+NQmCZDbXIMm4TZbCZbhnWfhzAVwf&#10;1YIkSE033u9zoNrceUUTfWm3RS/UKQoAswHEKubD81mGi4XiXKvkp+DHH2tvN1ffRFcgKco5CMMx&#10;D6BSKLYiLA7gdBZHG82cZSqOFtIZsz0qzOQJiRNiBvH49rNxtzJdcafj7pshxTSkrStK07yVECgW&#10;As+Vtzrs4/ir1wtWQoukeKiyTPXkwXILbSFwnYWQ29sygu5KbCfQuEVAWutZQFahtE4e5si5PCmw&#10;riqVjN3t8eJJnW25faLkyWG3129u/tvArYmwnHR6Y9H7hFBoodyE/wCQcdWDkK+47n5ttnXneEiX&#10;IxTM3IkVUpxT0VTMyNLbbCX5FsgsyVyG2FpXScElvbtPQM72cezrGuEL9yJzlOlS71nvI1zybG8a&#10;k3SGiO7imGC5tt5LcIC963VzM/mMJZJ2oSi2sbCkOOLoF61Mny1NR2Jomo11IGvpig76noA3GSsG&#10;hCSaEigBOvcE6Aj+0dAB6DlEpIo2W9SNtKj6kmvm8xI6DFTK0BJNNwqPBW3XROtag/z6DH0lrAIF&#10;QNQo9ySo6BJPm7a/AdB56BqUkEkJ3CgCq6bgCa6D4fDoPSwpKqKqAU67f6SdDU9x/dToPPT3BI2j&#10;TQkU2kk0Tu3dhpQfh0A4i7kHbtJoSEg0G7cfU81Nfw6AT7cqWVKBKfIEmo1VRNPhont8OgEDFSCk&#10;UKKpUEmgK067iQAO2hPx6AQMKUkaJIBqBTUa/VQ/1DuegE9A01CddPKmg3fSCR2JHy6AQMioTtps&#10;KSKgeWgpXTQgGvQZqYCaKCCUg/Guo11B0HyPQZekFGopqKU21+OoAoTpp/HoBA2SSSmtQkeJpSnl&#10;pQU79vDoBPQVtOmtSDrT8KAdykD+HQCoY+CSCKU081QNDrUdiegEDJ7DQd6ba1T31JGg3eHQCpjr&#10;CgopII1AIBKqePiKDoDKGtoNRSgNPLU1V8zppToBPS3Vp8KmtO+gA7a0NKePQH24iU7Q4kK1qVBP&#10;0qpUinj+Pj0BtmMhJqARU9yTqABTXtToM24I37v8KSqgCUgAGpNe+lfxB6BViw2XQvRfrNlG2tFI&#10;UHPU2JKaFSUlafA1HboFyMyle5KXEqdjhXoqW2CkIOhZaUoJWlsLJFDWu6vavQeJhP6PMOuqQtPp&#10;uMuq3OBxrzLcVv3F1RIG4eHw6DNt1oUTJjtqDitxUGgk6jUqCT5FFRHgNdSPHoDXploK+3QVtuIA&#10;X6SFLS43oChxKSaqKxUU1QeghPkvOYGHxGLkliSu4fdKjW+RMhNt2xMxbLrDqmGn1epcpMdDoUS2&#10;ja0oJ3qAJSQ1Ocw5NdI8fIMqdnKUvHbVmMuehSllapi4ZkMyisE/cpWpRIUCaGg00HQc/wBxTl8b&#10;HLZkM1UxMi8ZDcnH37vIV908pTji7k7JIeIWhMOC9/p2qUclP+otR2pACs2V5g9ecvuV7UoOMxJR&#10;MJhTinVSbzPKm7REceXVKlulRkvOK3KQyhS1DVI6BSza6v4pg2SWe3ySm/iFbIWUXFncy5CuGRu+&#10;nExC2SPzXkZDdXp6592KvOlhxqMrUqHQO7hvBI2PYnbbaI6TcEspVcZICSorcJU7DJSQhch5erp7&#10;08viegntx5qAn1JLa3y0E0hsLQFOApFS68o+lFYQRVStdqTRIJ6CBeSOQbzdELtztwjWm2xElSot&#10;udKojSBuKlqccUn7ghHdTpUD8B0FUWrjxNKlLRfbs5Fs77zn3uQIU6+9Fe27/UhJVLhm4OhRSQlJ&#10;26nXSnQIishYxa5MSuOs9NAH2B9jJeR94wpDapiY81bimpDTpd2LLSwoGoomh6DaT7PP3FefOHUT&#10;sVxy6S5druzTEAi9zXbqMbhrXFflS8fTKNU3pEqMCwpYLTbNE03V3B3sewv3KXznL2XXnll+Nbbp&#10;m2HsXF1MCU86qK+i3MuzbeJkgpK0OPNhZccAJQ4kgjToCvC37mMrkPMV4ZkPENwhelb0vM3SzPuJ&#10;emPQnPTuibfb5aFruUhuOC4wwjYZC/ykKKyB0F5c7lQM8wy0ZNYnFra9NYfbkNqt81mFMZ9eOi4x&#10;pC23rbNgz2Wyph6jrS1FBFVahUuQ40p547fTUHnKpCSEoKV0UACa7Umunh0GKHUAaoCqUoSqhPxB&#10;A8Kf29AbTJbPdNO1DoaJ+QPenb49AY+5aQABQ07EfChPxr36D4TG69lUrStBrUUqBWvQCB5BJqFD&#10;bruoKdu9RTuOgFDgoadhqAQAR/ClTU9BaT7tDAB+s6jQeIrUVGlegTV3hClEpBQQdQRp/wB/QDom&#10;MyxscQCD3qRrpSnaor0Hi7PGcBW0pTZI1Faggg99adtOgQ5kKSxuU4ptbSUeVayQ4AKJTuWQpBoa&#10;AEitfiegiLOc1u+KelBsuNO3fI5pKbZb/UdlsqUAVuOT2bZW4BLLdFK27dFJ1FdAqVesB96vMlwc&#10;fvXuOne3bBny/HZxniXE8QvGbuhtDjbchWU5PDvNtsjDRUCtTEaQ7IUoFTqA2lawgvMv2t8iyWGI&#10;yv3G/fVFyZ8EvXr/AKkxUJuMWEhqPJcNpiW5izWv7B11wNrbSVBbw9RSwACGs/3j+2392r2R4g/7&#10;jODPeLkXvmwfiy62+85Hx7ylhlsY5yxPCbe1Ngy7pZZMEPWflbGEWi5PMZLbWvs5bsdaZIQ8lg7Q&#10;kP8Ab19/tn94fEmUZ7xtxs8rLOPb/bYHMGIt804dx5BxSdd4UiVbstnIyuxm3R+OsinQZYXKnR1f&#10;p7rLcUTt7qQsLM3fBsE937klPLHKd3zHDYF6Vklt4BY4yw+JfS7NhtLg2fLeT5E/G8xzHG5EqGqb&#10;FttjXBsciLVUpb4XtAUy9yvBF+4pxAZxjN2yiPbp0+1AXi53bGIH3+UrQtyHZ7DiFtvarlLuLDrK&#10;JL7cKRNEZpgqkw1spS+gNXnKvPHu8vpvszk3k7Jc1w62WuIty023C4GP8WZBCg3F516Bld4yy4Yg&#10;p6VMujS2m7on1YK5B3IYWj09waUeT+ZbJyxzbneZcpMMuWvNpkP01vXP/cNos9tskBDeLW5y7QY4&#10;U+0mFbkyHlR2UecJQhISsAhWTHb4cAuWX5VhVqcvcZ79dtFoyXLbeqI3a4FyS4wxOagu+eNkTIkJ&#10;fS1uW7GHp+tQKKSFebjNeRIdddmqkuOOFBeG95xZervcW4oEpLi0kqrQgd6adALBcLMLfMCikhUo&#10;syAG0BxspSl9xCiU03EJqalXiadAGn9QujN2W2x6rkf0Zb7qg2WvTZdLciQ6tfmV9miSlRHm3ghP&#10;gOgc1tu1kYD0W2WyKmNJdbSmddIzk+ZPkBSUJlS4sV5ltiOp9SgyyHAlum9aVEU6B4Wu7SYN2YfE&#10;2TCRcLzHmzm2YSUR7Yhl2K2/dbeyyjZKYjNRw6xGcAUp5AV5Sa9BsmwTjTgbk64xconTMlvMS1y7&#10;XaEWa0WePCyLlp2JJkXeGzx1ZJUt+14ldB6q5d6jrWuP9uyufOVGabQhwLv3Th+S3hELkjJL1i/H&#10;+Gx8tRZ7O3Hye5HjfhGKp30L9k2Qyba89E5H5QXiRREstjszciBbn5LZdkuPKbCQhTm2/XHm/kqx&#10;rxufd+MOI8FYw7ingLiq4XNjI+U77iZYkOTsq5A9GQMesN7zS/S3JE1lp5LqN5ZTCSzHEghLNigc&#10;p8MQ7heMJz2y8bWWwxYFuyRjhOFji8qtOTquD0SMcl5QvCXp2S3WRdpAQ8ixqastoXJCnZElbdUB&#10;Jt55IyHlXAcf4+xxjGZMhN0D+XSk/Yyk3921tpkpxfIswjuSbZNfazF1UiSVybjOm7V71Bp0tqBm&#10;O5grF7JdXsFtlq5IzaAmXJyW9sW1+HijVwiONvXSdkMK1fZ5ByZmlwjzC2oLntw2o6WkPKLSktoD&#10;XjylLv8AkufXuz2bj7IcjyXE2bSLiqWmNcp5zLKKCLjttt2MsxcG44w6zR1BpyaQApptTLA3ub3A&#10;Qsi4vgYM5IYveaY5ZVMJAZyGTOXPtj0+GpNwyOPZ8ZlLKBlYvaTAaLS3bVDZjJWgIWdoCjGX43iB&#10;mJkXe6xps9715zmOW6RkE+8XCfP9ee5KvF8uLbotsYFYQ2EplSpjqlECqwsBAd4xm6O5CvHWbfMx&#10;y9vIiuLsN3bnY1clpcifeRi1DvphvufcxFpdaCwhMgqCgokpHQSBh/HNydt7TzbClPtXMWybAkId&#10;jXeNJdjmYh9+FJCZH2riULa9TwfQWyKkVDbp7B8d95ljzGFbfaTkfIdnyB1TUqbaMbnsnE5TaFFK&#10;l5BYL2p3HSylYO8qaacUK+boOyr21YB+73codskckue1FbAjsn72XlGcWW9lBCFbF49xsu6WxT6q&#10;kLKSgJVWvh0G3TA8K9xkCFFVm154y+59FoKRjFr5AuDaF1KS2tWRSoyzrQA0qE6nv0EyW7DOQLg/&#10;tuGWFELT1IlrsybQHhUVSt9xMqYEJoajRR8DToGT7g+SOOfadwdyf7geVL/ZrLgnDuF3bP8ALLjd&#10;5c1xaoNoQBGt9ujx0rk3C+Xy5vMW+C0hO52bKabA1J6D8wX31fuB8ne/LmPJfc/zNYrdY0ZE6nGc&#10;NwaFfrrd2eMOMocWW1g+D2lTjLD06Vb3Y7z8xhhLLM66ynJckOrU36YVPyhd1tdrtfF1lTc5GViP&#10;jGTZFYJLH3txYvmYylJ/RnUwB6hns43HirucFsJS2/IQioQ0voLU8EJVZWcJwnkWZGvzLt+j5FiP&#10;E9jttpRKu+RzloFl9abGaaFxyC9TA1HbZlumPGjVKVCh3h36+0Lj/O8H4dssrlRbH/UbIIVul3u1&#10;xIzsO34dbW4aF2fA7VbnXn3IsTFY60MqUtSnH5AcWrb9CQtGxDkz5TEOGyt+XLfbjx2EUC3nnVBD&#10;aBuISKqOqiQlIqSQAT0HDF++Z+5237tOSJPta4MyV1/2o8F5hIbye/Wl9bdu9yXOONPvQJ2UOuoK&#10;U3XiLi24pdh42wsGPPuKX7ooKrG2Bz8rkJkbkuJJRvCj5tqHHR9Klnv6aa6JHb8egxUpbq/TQoaV&#10;1ACUNgeCECprUd/HoBFFEdKStRRtG4hXmcUqoopdO24/09+gMIlFohbo3OKB9KG2RWvdPrn+mgAJ&#10;+A+JPQPHCMkFnuEe6/oLuU5VHkK/SHJvpjHMWaXX/VWi1BmSJ2SPL+iVJS6mOBuaaccopAWTwCfy&#10;9k1xnxYN7NglyEF6/XKztODLkQFBSUWt/I5MxLmGWggkmkuFKlLJLzztQ2AsTxpwXbTdpslhhMt2&#10;OgLuF5QgX65o9dCgl643a5u2q2WdMpW5Bcfct6W1+dt2TpULq4HxTFtUt2BZ7PIueR2yOm9TLdEb&#10;eXLg295hbbN4zG8Lcs/6JYlxQUvS5TmNWspSFKnPDQg97e9Z7mzBkWa42mZClJdZtcq3O3CDhapb&#10;KHUTW8UkWe1HK+TplvLWyYrB7Y1BCEj7jJwncvoGtkHJNuxO0Wq5OqjPKZddbxGTcI1lvzk2e3IW&#10;yhzjrjO0ovGGtzUS1JH6jJOV3Zp4BRuIeQpsBrks/t/5C545XXk2VDI73/vXIblbcftVuuS71yHy&#10;berMoybphWLZDkUmRarfbMXhByTlGUznhjeJxEOLec+42RegvDZp9mwHHG8e4bNsYVdbBf8AGMo5&#10;3xW8JxK3zsHgyxHznjn2n5XemS7xZ7c7JJUpjPOb7mk3zLpoVHtNd7LKQm/irA4eL22JPt1tcs9t&#10;ThylWrMUMSuPnVYDJSt2XbeL7ZeFO3DgrgJ9tW6dkVxDmb8gvq9RQAkNNENf/va9x2Sc5ZDaPa1g&#10;9tbxfiPjaPDuuYfosZ6NeMmuIUwyzAueOwnCxZUKuE+NFt1hWqVdJd0lMm4Ol8qYYALivD2+O8et&#10;dlsqbc5eYOQsZhJchsR8kt8nkXHrgrHbfml1iSUG15RhXtuu039AwW1uBcPL+VJMm4ELg2xTgAa+&#10;5ggRZ+M2m8ybbEkW+7Xm9Xv9TfvsuwYhbpci/ZJmKb3JLkvIssnz3npMee+HU3jIZhuq0uPS7OiO&#10;AnHthkWt23W2PGkYrc3Zy5bTrTImLwiNjUZVmkSGHZKZJuVx4htuQGyWt1wON3HlHILhc3CoW5Kk&#10;BO16ubEy1R8YsLCrTaojMSyqfaU4tcS0WuHEhtY1bH1A+rKgm4Rre06S45Ou9wVPdUUQZBSFdcqk&#10;MzWpLNwWymCliXMyF5t51cVmwW5lp64W+BFA3uW6e3FhWuKyhVB6ja0UUHOgY9oWZMq4XZ10yJd6&#10;n2nA8ct7ZQojHcEkzY/ruEJDKply5Bu15mPrTpMYMdagoBNAdWC3Nu+qlZXP/MhXKVMdhsRlILTm&#10;KQbtLw+wuNlO1JYvScXn3Nh0AflXceA1ByRbu4pCmXkrXc3ZMi4u7FK9Ny4TZybXd0JcSD6pdiTg&#10;UqGvkSex6Cf8c5CvvF934m5JxvKrhjWRuYyI0HILSUC6W5yTEn4pKuFvDiH2nZsUxlL1Qfz/AD0q&#10;OghjjH3jX3Bs7y3jXkdx3IYWCQY17kXFASbqhzGUsoyzKLA6wsPfeXSG7Evi0s+k7JV94lxpYSlv&#10;oN7/AAx7rbO7GtKoCpWZQ7jj9vmvfZPx4uRW+M4gyGn8VQVR7TnkGanfJUuAUzAT6RildR0G2Liy&#10;8sZLi78li4G5MPLjZBb3HCoS2GLgxHanW16K82y8wqJtZedQUpWlalBQSqqQD79IGmigCAK08RWi&#10;leO0fy+PQYqYUCDQ11BV5fAUUB8SpPjpUdACWQTu1NKgDwrUGlKFXYfLoAlRAaAk6kr0qE+bQhXc&#10;pSK1+dOgFEVVKJCaDUDsaVFQKVpXx+PQYmNruSnarUAlFRRRTpQE6gmmvgeg++2KgQToVCoArQDu&#10;QTTTd4f4egzTFbRuVs7EAKUTp2FBpqCrXoA0tKbJSRuClkpCSCpPcgkVBKyO3hoegMoaIBAqKmng&#10;agmtUk+FfDoPUsJoBShCgvTxV3rRQOhB6DP0/wDCCSo1J7V799CBSn8adBntNKBNB8AKp10FPHQ6&#10;U+fQCBB3aj4a0oa107VoB/PoBKA0BFa0Bp/fSp1p0GYarqK1BPbXcKVpp2qOg99LaaBJKdTTxI7k&#10;/Lv0AzbBBFEqB1Hc1KSPgQQD/d0BtEZwpBCQEgEa9gnU1Na6JPb59AaRFoNxOi1bQBqVHQDU0FCD&#10;8ugHMJaNoKUmoVoApVDXsCKU6AyIRokq7hVDpt0B1AJ7/wDHoDCYQQfK2kkVIJ176E6aA0P4DoBh&#10;GOn9IoUkGuoOprrrTvTw6DIRXEHUKJJ0p4itCoafz6AZtkhVFAmu4KrolR2kdvCo7kdugHbQQaha&#10;wlYWFbCUlVUipVpVW1SQR216BTYMlKmgpPqOtBKdlRR5Bor0lVptdDSiUqVUDSuvQKvqj1S42lIL&#10;oSUvOkhL1aBKHWwr8uS3TaeylU0rpQPnvTSsCSwptaQEB5CFPpSVn6gW0KX3FClaKj4+PQNy73aN&#10;b4xDzd0U2CEtMW2NJMq4SF1SIrCHAhX3DgTXbuBCQVFSEAnoNb3uLzK9XC//AGhbMty2tOoNpt6m&#10;lS7Qh9JTDhQIyFCRKLKNzr60BSnVVVQJSOg1z+43kGDb+NMkjpuLbsgYrerLcZaFlK3Zjtmkllt9&#10;boFdzAQ2dlTuQSqqh0HMbEzqV6lptsZx1xpTZT+YraqQ2h5thyO4U02KSqNtWQN/paaBXQBSeRrb&#10;jTzV1ihdzvZmzGcOgRWEynJ2Uz3g3e8wXAofvDbVBES3tuANLfCEkEIUCB5rIJip1hwErSrInr1G&#10;u+YusPqmtY07V1aLE5dHCs3rMy/Iel3ad9DMpz0m6ekAkNjFutEe1WyGhhKGmUxmi0UgJ/L2gBZc&#10;rQrKqbqVNSK9BHuYv3sQJzFuZUFqCmt7VFhTQonesgJKFPL/AKVVVX+fQUvy/izkjKZCW7jckWuz&#10;+ohxTUNlL70lSCSl11pdUSAig2JWNgOpCjp0DGvHDlgcix7dcm3FzmjIS5fzAkSLncG3zuU3MO9a&#10;G1RXEgsraS36IqkCnQFsh4okrhQbrZ50R+e24hq4QV2uVaxco8VhmNAcS7EjJt8O4W9lohybtK5Z&#10;c/OFegknjDH7tb7iwAXHlNBr1SrzFt4EbmS8khqQUooAtOh70B6Do2/bo9+GVe2Zd/4yydiRfeDu&#10;ULc5jXIuOR7gLbdolsvcR21Schxe7rSt2132AzLUtqiVpK0gkKFR0Fi79Czb9vv3PcQ5jkmN5X7x&#10;/bh7nDbYntuzPDLBidndvV7Vcm7hHwXlfKL7k0CPxxnWEwmW5jk5qTHt9zYqqC4y6l5lgOszi3ln&#10;BvcZxIzmuHIiwv1uLCX9jdJCGVvXCQpCmEXcR1OJZfkzmXGmXC/IDqmipTixRZCvkq2yWJk1h9tx&#10;t9iXJafbeTtfZfbdWHW3EH6VtuAgj5fA9B6IC1UqaGmopQAf4vn26AVNuVSu46jsQD8iQAdegEbt&#10;9RQkq0p2poTSvzp0A6bfSldduorUa+NaaUPQCpi/EVB/pAIAFKmtfHXoMxGVTt4gmp8f79D8+gsn&#10;KhvLB9B3vqBTUH+P4eHQNp9lxlZS53qTUag/H+PQABe06LKSfFJp46A00pr0BhubKartfWaagE6U&#10;8SBX4dB47PkulCluBWxaXUoIqC42CG99O6UlVafH59AkQmfSkl+QEOOlt1Uhwpq5Ndlb2yt97v8A&#10;kMpSlATTanTsT0AkpMeS60t9htSAl6OlQBaWyhTQo22trYtoIUzoEkVB/h0DTun31rnwL3Cizr/C&#10;Zbdt9ztiXWWLgzEkKZdZudpZeKWZj0d2OEvoVtXIaXWu8AkCt1v+HzLZIukq+4y7Fh7G7giXM/SX&#10;rdGeCkSRebLc5EK6xmmmA4mQpaExy2Fgq9Op6D88T90vEfbl7Vvfpdsv/b/50xpVnvseHmuY2fEs&#10;1t2X47bL+/ejeLzhkO549c/9uXrGzeo/3bFqmJdbjrFG0laACFioX78WcZbhMOw8t8LcZ5nfcfkT&#10;LpYbjAxyDhuNxW33Ixu2QXJ+3hrIrMqM+24GWLaqH6vquKUsrKAA1q88e+XJPcDMttyybn7k5iXZ&#10;Jd0Tj7FiuV7tdksOPXCa489EgNT7ky9a2ZTYb9ByGW5zjaNkh5SXCjoNd+d5XKzX0nbjkeU36JFe&#10;eMedk15myLguM++NlqW/NlTXZSFON7mmUulDLRK/LTcQRb7l89eCnGmY+Lt2V67xbk9KZgRUy4ly&#10;tkVyKxDtExL6bg8pSHd76/SLKhtO8kaBDVwv9ymtxo8ic47HipX9jG3rX9sXlH7p2PGWotNyJaqK&#10;W7QlYAKiaCgJTKkCUTIksNhhCP8A7rW4GmakrUlMVBDbnqIT9bhJ8AKHoHM7JjpuUGRjtxuM6WiG&#10;04/KucSEiPHdeZUmTAahD7xLlvAdO1x4hRSoUQkjoHFCRbSw799bk25x9l1lMyOHYkWNGYZSl9CI&#10;KVoO9Qb8z+4L3qJPmp0GFvdsYlMfdS3LZbW0sgLtlrNzuL8bcBLVDLy48CPPajFSm/WIbdcI3nue&#10;gdaHMXkSZZx+2ZKqEuc6i2NXZyPNuTNtUQWF3t+O3HgTbw9QLWGW2orS+xUgJHQbU/bBlcbiDB8n&#10;euXD13zzkHkOGvDcKvuQ47eJVixL7+LEW/Jj3SI/Ctk1p2M/6k5t1LtqcSENvglDRbB9cf5exyHz&#10;RYLXzFjl79yt3znL0Wyw2HDshdxe02iz2NqVOjWi2OiGtMRt24l5NznMsKS5GhEJlpA3ADNlw/jn&#10;i7DOS+Rb3IRnkvGLtfsMt/6azbbnjGW5tmN5N7nY3i6I0uVcoGI4HaZiXbld4CpCg4GAqR6r5jKC&#10;tmV8g5TluV4hxzmEp+HYpD7kp7F7ZYorUpu+NyC5b8esNvDG2Rb2oLG9Cmm2mWWaurDZb2qCzGHc&#10;6T7NZb7wnhlusNtyDO5tut7q7aILdxxPAJtwuU7HJdhyaZEdatMuYucy1Ov80uh2EVNpZO49AXgY&#10;zbZN8za0weR4uN8cLl3CzZRya8zOhZHld4ZjOW6LjXGsG2vJMtgTGn0fcRW4sV1mqnyhrclQNXjP&#10;3K8OoyO7R8hvV5bS3IctMXKXbOMpsOLuWeM3b7ZlFwsltbscfkjNmo8NlqMiV9zFjKWHwVob2EIx&#10;9yPGmNQbY1y1mvMttzHLMhiRZQu10v1nkIfiRVtx7PasZ47ttiinG7baIKERwy6w3MekIUtDAQVP&#10;LCDvaK3xxyJ73vbTanYOWXezWHP8XzLO5V8TIu63cfw1Tt5uePw03aVJlzHLnoUCShlq3qWkNp2J&#10;oA/Rc9zHOP7c/u045kYf7iPaLaPcJaLpGTasesOX4VikXK8dt8QMJiIxzOYJZzDEXYyEJb+8gz2X&#10;EbAErKSqoQ77N/2Pf22sz4Q5QwrIOCr5eMezHkm1ZtjN5zfM5t2534sjMW+BGjYHjfOFlbsWVS8G&#10;hptztIkr1XH/AL99Ml2RRtaAvLxn+0r7ePa1MkXvhy9XGzWtYAlN549+u3RmKltLLUFvIYUeFJuE&#10;QLIDaJTTr6fF1ZJ6C6uEWiwQG0QYs9pMtoJbW47AchMrKqBsJkIDjTbal6CoSN3eg16CWF2qay2i&#10;SuKoMilJBcaDe1SQPUcXU7W3ARQkGpNOgWWobzTZ9Ruu9IVvNAkpAA8qkKUNR416DkW/+V77orPi&#10;XC/BXs1jOT25HMl+lc38i2+xttC5XXA+Kbxb7LgthdckTI8dyFeOTbw3KeaeaeYWi2VUKgEByJe3&#10;Hh/GuReSONrZcXpdkgyLlAtr9xd9G8ZKiQXXV3WXjEZplqzw32I7327RcYDi6bI6xXf0Es5bwZcO&#10;MMWuXJ2G2mdcuWOcuTc64l4isiIsuYxi2HYncjjN3y6O8+x+pSWrxbypxtDoYmx5j7hcqjYnoN6v&#10;7PP7PeTca5DafdX7tocW4ZXAX+qcWcYXANXGNbby836DWd5cw426LvdLey0gWuOlDcdryuV8oBDp&#10;3ooreWtalLeUFuqUrcsrSFAqWoklTigarNalZNamvQaIf34/3AJvtO9vMH26cU5C9ZvcT7rsdv8A&#10;DfyC1TCxe+IPbiy6qwZ7ncJ5o/cW3LOR5rq8asDgLbjbarhKbNWm1AODCUtpLDUSIhEWBDZbjRmU&#10;CiWYrCQ2xFbqSVBpCBuUTVR1PQEQopSndXUUbTqVKr2UQPpC/DxPfoPPW9FNKhKge1TRCtQCP8Th&#10;pT5eGvQY71JWnY0qRNdVVpkgqCKgEOOH6klNanTy6HuegXLfEbZHqTng+88RvQ3tAUa0HqkbiEp+&#10;lDbe4/E9BPGDsM/7mtmNwWptxvl4fiWyDarFbp8+5m4XHa1HtMW12NuZebjfJS1gJhRay16Ba2U1&#10;UA2cYLwdbMZtl/OaXqwxImEwEvZ9bpuV2rFsB4jkPo9Vh33D8u4wi74/hGQ3JR3R8DwxOR8hXR0J&#10;ZemQlrO0LBQ0xrUxjVrlW/LrNIuGLP5fgvHuP45YuOuWc1w1oUmcoqxy+v3DDfYr7fiwhRdzTL5F&#10;25HvEcqcRIjuLS2AP/q71+teM47DtNpn2PK5q7txxxjgNhus3DMulwD/AO45Xx/xllUqBkHPX2KN&#10;ZXLfMcyNijDqFSIkGSlKdwMS55BFclyGsbmQMmReplxFzy6Jeo2V47lN0xpLi8gtFjzXL02eLzXb&#10;eOWkKcyXK5jdm4bw8JLcG3XN/wBJpYR001b5qW8hu7xvC8lslxyCxSbxe7niDuf4BDWW7jyrm+ZX&#10;eLFv/B/s6tewxo15ZjxMt5AcQY9ji2yC4hCgdT063N2W8i5yIsTHpGF2edyNLyq33PAY954pbnoO&#10;Dx+WLJYAbl7fvZ+icB/s3iKxqOb8nPhEi57kPOLAWXxjjWBitrjcm82GHLvtxgWrOMB4h5As8Cwu&#10;NY/a47QxLnz3O4vbh+g4LgGJwFtuca8TRawbQhbb8tmTNcUtwK+87cs5dfol2gwbxeFqfuC7o6+9&#10;EUrIb9f0yWIKMty6Ir1JNy5CVc7mxEsVrGyNjipUdllo3h1ZgBU/i3j6zYg07GjJnT7nPu0e8XOb&#10;j05h3Ibneb3cbhjcSHjd3k+smXlWR3lyZjuHPlZZiOJv2WOqLcKE4QW85y2y2WzyX1os7dnbgRHn&#10;pFkbdtuNTbFChTccscLCXQES7fhirfbpeN4StYMhvFoV9yNf+turLhBh4nZJYcmXzLnzbZQuCMly&#10;GUbeVO2+4WKNBvNpx1i2MpLJt/FcW4Qbk7a2wUvZhcrBZvP+nOpATPA/UrY2+29EcjZDdFRID9mb&#10;nJdbsKLeuXbcY43j3ZThTL/22qXIZu8upEm9yb/cVqV9ohQBv3zN0OW/HLTb3UxrbjcGa6JbbrkR&#10;y4vXhuVcZlzlLoDCeuECQt5wKVuiwrnOZ0I6CLb/AH94QmYjTaESlT4twmIltEIVIx1uDc7JAm+l&#10;u9N2Jm2R2Z2W2kJS45BuTaqhBABoP3WcqJlNyxwNw3cIxaJh+JMqWFNJz7NJFs4/wUAISppx6Pd7&#10;+w8VEj822ylrJKT0Ew4zBiW6AxbrJtTao9yXj1jSE7VMYngbZ4zs6BSo9N13DJsxG6pUubv1J6Bu&#10;v3kpyCN6Dq22406CwttwJDKnp90sMeShLjY3IKHb0ygk6pKa06B8c75XCwjh/gzJXSt+C5cskhLm&#10;xUkKjB+ZlFxhNLrRK3m3Wkjy6alXh0FMOdYd6wXKsG58xxUa8woF7g4zkkRpKlbpsGOuLW9j0/TN&#10;ozO3F+C4pw6qdCR5qdBbzgHkU4hMuHHFhuQvWLqh2zlDh6TeHFGLdeNL6+JSsekqKnDbbpgl2UpC&#10;zoqP9nJWaFKahve9oH7h4wu4t2zlaFc8u45RGmY7e7tbG1TuU+MLpvchyouRQnnUvZq1aZSPTkMu&#10;rE37VCFw3HErQhQbzLNc7NklhseVYve7XlOJ5RbkXnGsnskoTrJfrW6dv3kCUkJVVpwFt5lxLb8Z&#10;1Km3UIWCOgOenrQ6/Kv1U1/A06DEgaUFDWoIpWprX+R/s6DEooRQEAGo8CD31INSD+FDXoPtulEg&#10;Cp0onWvjt1oD0H1O/f4d+9aU1HYADXoPaaU2+PalPhqATQqNOg+SkGg0+JB7dvKaH+qo18OgzCEk&#10;BVKdqEhII11Go8BXoPfR+FDSmnj89OxB6AQMBI1B17pPzINBSven9nQZJaA0VqO9RUGugoKaV+fY&#10;dAKljwNQdaAg7SSdARrqAn/u6AwiKkg+UUUa+IVXtUVOqTXX8Og+MWuooR/IgjQUHgSegMtxD2oU&#10;lWm6lKn4nQD+fh0B2PC3KIWnyp3DWo1FB/T3pXoFRuAyaAoG5Ip30NdP7ugNtW9shCSkKSK0Kv6T&#10;/V8tf+w6A2m2JIADaSPqCaUHetQa9/8Au6A4m3AjRBFQaknx/AChqP5+PQDN2lSjtCUlRICR5qq+&#10;IHgde3QDC1OpJQoEKrqCkg+FO57f9h0A6LYpQCShal0Gqgakkmhp4AU8egF/RnABRvcDruCu1O+u&#10;7w6Dw2lwpWsMOKKQCUAVKwdNqSTQqprTx7d+gEj2xKgHRQpIS6gjbRSiNFAE1NQBuB10+PQGBaQF&#10;gJOuwaJO5DgCqjdppQmhPQCIglbilem75tFgsktLWk+VTzVCoBSQKKB0prWvQEnPSSpUa2ssOqq4&#10;h90vPsRIi6+dtT5JW8+0dVNNDd4EpOnQN6/RoNgt1xvFwekvSI0GTJfmOKcDiIcZj7h6BZmFFxMB&#10;FwWhDSiklbm471006DSjm2WypV/uuUXuaaIcvd9tUZ11IKHLdGlXCRMbfCEPsegGw00sKSWmy4um&#10;qR0Gmb3Ncnxp2Num+W1KbrkdnXmLzEC5u2mdM9aJM/Up0aO7Hkwmbqi2yEO+mllKZYCyoAmvQaJ5&#10;D+KtImzrRkeWrU20ltFrm2W1uXMha1qcuNtuMOeLdJLalEONltp5sbTsUk7gCjjd9tuOJuF1tjbk&#10;nJ1xEMquzjiHGcataUqbTHiXhaEW+0y1MrLSSyXpgWpRaSFEq6BV4YD0vLY05YBRLnISw4d7YU0h&#10;XqyTHDlH1NufSpwiqxU11JIbgY5ZXAbYUVJbkNoQ2tknyIWwNwQakMbTTaoaaV79Agygw0tCFt+p&#10;QKUlK/q2ISG0r3nzEgaKKvj/AB6Ak5NsqTtdiNOFaQl10JT6SvU3be5K6geA0B7/AB6AxbomOvvF&#10;v0EBO0aqabVvGgJ3CoQhwnvp8u/QOqTgljuDIafiNJjpqUJQGk+oigILigFlKSFeUaHT8Ogi272a&#10;w4vL/wBPGZZIdU02hpoFSlbhtolIJcUSKila9z0DlYyjHcYYZuGUXRizNOAOR4Dim1TZYKhtQUpc&#10;S3HaUNC4vygmnfoN+P7T3vxsvJOaYr7HeYrRZpPFGYXiFd+Lp8Z52RkeH8hw5BcsU0XB0yIbxurT&#10;rje30igtKU2QUqqA6hsQ4Yh8JTs8tGJ2Zq34Pkd/tN/xBbc43JFmvl2nXa88g22Ow6RdIEObkEty&#10;ZHZU45FZ9daWvTHk6AlyC5EuOTOzGWlNyXYrAuKVhIUuW0n00uOBCUgOuMpTurVWnmqanoGgiMPB&#10;skUrQn+NND3p0AiYZP8ATSvgQK110ppp+HQGhESqmqdNK0FSafGlQOgy+0B07jx17jx07EdB8mM2&#10;PEg9qEV/H8NP7OgEEVnwSa9yoakH4fMg/wAx0E+D01AgkoJpp4V+X8ugS5cNDtSBuGhIJp4dwrQ1&#10;PQJZtIcNWSpCtfKvsfnX4dAVXaZia/lBQHbadaDv4dz0BR2DLT2Zc3aqA2lQI7EuEUCWzXv3B6BM&#10;Dq1FxpaFsvtAqW2sEbUg+V1Op9VpVBqCT+HQAR1puSn2YqXZ6VJQ8v7diUplA8u5ZfbbDaCFpCgs&#10;rAHj49BVjlH3m+3vilqYvJuWOK4ptsw225N3TlbBcdejPF1yM/IaXInXFc+JDcacS6tDA3ltaUlR&#10;FOg5gf3nP3KPaNyXi8XHMPzPj/me92eLP9bFcXu97uWC3fIHW/tIkHNLtFmsKyHGrPDVWRbobkeF&#10;LkEh9woSEkORGJceJ4rNjy/9StmZ5bLzBUt3iy3YdEYwKy45AmMAoypy0qjxXTeJDhbRAZQlhmBQ&#10;uvF1QHQK0jMuEH8GzK33C08x2Hm6RkEm+YmrBZeGXDhxNnmzpDjeOZbjeQt/7utUSyxS2iC5bZC6&#10;NpCVioBAQhcJV3uK1TJqLUp99tta3loRbt1aAOqZQ2hJcATU7RXaK9z0CLJmXK5PMR59yfuKmUli&#10;IlRWqPEaJqAzRG5phSjSnj8OgfLnCvJKMNkcky8Vl2/C48eRKXfr3KsdqauduhnY9JtNtnz4t9u8&#10;Vl1WxK47DiHF+VBUQR0EbxoTsqSftGtrjI3tod2lDQQyBukONhDYabQQTqQgmmp6DKLbIjDm99Dt&#10;z2mij6iYsNLxTQpStSPXISfx39A+rfb3y56MZuPCfcTIc3uLaQlBhsl97al4t+s+GzuSjVTitEgk&#10;dBYOycGZDDQxeJsa339hm0Wq7yhHliQYzlyPrQpzFkU43OyhuzoSpUiPHQ56UkoS8kDcegKQeNJ1&#10;7fuskS50GHGcauEu5ybOGICIi745Z7OzHYabQuQibdGlpL5bQ0lSTuVtqoA5sd4uu964ju2ctXVV&#10;tv0fJIlgt326XJBuRv0h+Q++lphDEFCcfZt65rshbh3RXKUQACoLPceSOPLhit5azzlS6Y7g9sxu&#10;XEvi7hFeumQP22fCSm143hE63Oi1Wu25Fdoja5EgpWtLavUdDiBtSGHCeLchXPIskRhbqE3W943L&#10;iXvI4cuWyrHOJ230O3PGZ98vbdo/TYWQx2WmJrsFHpyI0oNR9xdcUAD5cu9t4zsuGY07h2U5HGjP&#10;296E7a7xCt9wiQsYkSrwiy2a0pimDZ4VxyLc459yn7+WwQ+4qi2AoESwX6z5jyzZo+V3pvCMszeN&#10;bHrfm86VGbewsXVU565PZNesjmPZCiLAZdcMtuOW3CpRWqoSnoHlzlh/t9xeavGOOvcnZOT7vBEq&#10;2ybyYkDD8ctk19bZXGU8q5rdyPF4sZ1tmM9MlLkBAqgioSkIx44xmPcLpJt3++MXs1ibmN2+6SbT&#10;ZrlcsTu4ecW1LN1zCV+m3m/222rKg43Z1MKIaQl+QpKiFBa1PHuGcI8YucoLGH2Bi0XZqDx7cMgt&#10;FifyO5SW5LkWM3iuDpempjNtJcTOcSW5DsdTqUvOqcbSOgq7Bxfka+Ky/mvO7LFy+VIRIt+MyMrt&#10;NvvFuwti473m1TXJoj2fH8sv8dwrdbjFq4swiguOhR2gHj+3n7estt/uGlZtkcS/4bb3mBFxd2Bi&#10;Mi4WR+33a4NRzMb2KSiPamVpCGlpdWpxWvqLTqQ7dODvZTyxkWWIsMjKuOLq9Y0SZM+5wr3JetRt&#10;0YRPsJ0Z9iApNyjzLjIEaIWXCHpDD6ilLbSlKDflwBxLP4vxdECZMhzJy31mY9AUoxJJbKmmyj1E&#10;71IZIKkrJ8xPYAmoTJfrNDv0V6DdIv3UNepYWFEB1I/KcQUEKSthVVAg13dBG1m4/YtmQPS4apKL&#10;b9u2Q1IWtxz7xtxW1SVKSN0bbQ/FSjQgCnQSzcrczc7YqE/vSlYYUFNLLbiHWVpWhSFaglKk6ggg&#10;joPrZG+3aWypXq7VFJKk+UpPYBBqkAjvTSvQaSP3Xf2JOBv3UcyxHlvJeZuXODuZcD4vm8SYxkmF&#10;M4zlOFKxSRkdxy9pN+4+yW3BybcI97uTyvuIF0tjzzC/TcUrYypoOEP26Lb4+5dfYusaLcXOOL9n&#10;M+9w4Sv0+XfU2aVNsNtREfcJXbLkiYsPJ8xUwr8sbynoOoL9vm18Bc8ZNjF+i2K05XO4i4lslwxR&#10;I3SbJZ75Ly+7WvIv1u2z465blxhzYbEuKqW+66uUuQ45vC29obrnG0GtUhSgABtSluiAKBCUthKQ&#10;2BolAASkCgGnQRjzDy3xt7e+JeS+eeY74nGuKOHsPumc5zd0bUyf0m1pQiJY7O0QVS8nyu7PR7Xa&#10;46Apx+fMbABFSA/Mi933um5F94/uH5R9ynKziomU8o3xM2DjDUhx628c8f2do2vjji6wtqBTHtGD&#10;Yw20wdoAfnLkyDVbxPQVaU6CUlady1GrTFRXaNS894JSB2B0Hc/DoAFyAnypB9Q6FRIoEn4KPYKP&#10;8egAZeQurhUglFfTXQKSQk7VOtpGqgFaIOu5Xb49Ac++bgIWvcUPOADbUessqO0KcV4UKqBINAo6&#10;1p0BFd2LNF/cFhxDZddkITvXCiVKUJiI1CZElVUo00ru7kdBYziS7ScZduLzWTTcDtsDHk3zl7kH&#10;HHy3luEYFPdDULjfAp4o9C5L5LfKY7jsVQlAPbd6UIcqGw/j/OZUCPYjebdgXHQ4txr/AHrYsZyG&#10;2frXBvsSwK9BRs3IOQYbVTPNfvV5FDv3FrbuIlThcnGnXQlCQgBMNpvj6/vIf+1pTkzO7a3ytZuN&#10;OZsg/Xchv1qs/me97X7mmdh0OLxHGkFdwxbjsut2p2SGmiwsCvQOiflcDIcZu5mTLndcLzezN57m&#10;WRcpXiZgufe6PD8eWGHud/dZm8VtF34M9lNomtCNhvHlmDEzKwluNGYJWVJBFm/okOF+t51aIl1X&#10;fsXtGa27A+R7aMEx/IeOrBJ9fA+S/cRiFv2ng/2Y4nP2O4Hw7bgb3nM9DT1xD7jmgDKts1y+ZlkO&#10;fZQIt+sUax8r8r5/y/ZWZkPiq1TQ03ifM3uAwiOpcDIuYbnF9OLw/wAJsFUTG4/28iYwHKgBJsC+&#10;WHjgWjOcgxRKbxE+65h4D4E5jmqvUjF1XRpEZ79wv9wG8hJXlnJN7BC8MxFxLi2lOsQoDCGAVOAw&#10;8mzPLMnnXidfZ+W3e6ycqtTl5enLijP8g5PvkJV4srF0NyLjDfOt8taV3FuDIC7NxJi4N0uAVcEx&#10;mmwhRmUm+vQXLVGkXNy4Sbe1aIuIOONrya63r9UsOPs4G/cnUyoFnuIVOtGGyZhMhm3OXzN7gsPP&#10;R1ACkyXb0xRCtsiHeWpEKS09MxNwW6HcoN0U3geW5JhrTjaVwIOcORGuL+MVhaVR8Uh3e9p2h9bp&#10;CF7oZOU5E0ti4WtxmzXh6c3PEdteFjKYFjiyZN4YtCu3GPEmMWyPJbb2UNmtdpt6AXrutKgle2oR&#10;amG46HpVvaxwpW0xcECdd7dcLKk5NIuOSNuFarjkWCi/qyK6t1JuHJuRwoaq/pwSkG1m2TW7DrFd&#10;7pdT9tAt7UiALcmaJLTRG2yXuzWuQSF3O4ILjeKiUncX3F5FMr5iohEWFuXe7W625dkkMTJOaRn8&#10;rs1iUQx9xxxByQWLF48xBPpszfcHzM43ERuSkJxa13JSfylbugJXSaoPOQzNfuceJFmGdckpcMzI&#10;pEJx25Xa4R/Sq5+o5vlOWKTEbA8krKoqE1LFEh7isSVZrRYTcFfqcxzNso5TvFvh7HReInD0iVx1&#10;gVsabbSS9cM79xmZXL9ObFfVYjBwAhuoCbsfUzaLZ+nqfQ+bJbpMNVwaWKSkYsg43PuCk1LfpXXK&#10;sdyWW2oEh1pKV67q9BFsJxx/IkB1KKqzjHojgUaqS1bc445ttw2pIFVCVY5CdKUoqp06CXeZ7Vb8&#10;49tGKWV31PQsTX6iysJC1RpTC1T3ilSgFV/R7k+pIFd39vQQ7x9dozjNwxPLGmZ9hv8AZ02O+sOo&#10;bVHltPyI+LXBxKSlaUPRMmssOT64G9pN0S42d2vQRHjtpyTijPLTgb4S9LiXSZlnCd2U6lUTIYdw&#10;dpesImyVueW1ZjE3NBDlEs3NSVKBDqh0FvM/yC72WVifN+CTi7j+X22zWS+gK3SG562nYNnRkME7&#10;S6u6QYq7Q88oBRuMERVBC3Y7iQ2L+yj30Z1wLPZdwsjOuI8pubT+ce3/ACK6Jhvt3YxPuH8g4iyK&#10;Qlxmz5jc4BD0dlSEtXKO2UuNulLgZDpS4U5z4j9x2JSc24XyxGR2+2FDWV45cY36PnvH051W39Nz&#10;3EXnFTrK561W2piC5AlEVadqdgCVdla1B0OpOnY/SPwPj0H20fCmmv8AeDQ/PoMSio0FD379/Amp&#10;oNeg+DetNQBodO47/gBUfLoPClQ7Ag0I3U13eG06gV79+/QfEGgJpWoBB70Pate2vQeU1JJIr861&#10;I1FKeNe34dBmK0FCdaildKitATSvboBU7vHTUU+NBofHX5noMwpRTT6T2qRrqew7kV/t6AZLvYH5&#10;VI1O0A17+IHQGELFRTvUFQIqPjSoJqE96dAbRtKhU/UUgAeBHdVToB/d0BwkbQQEilDUEE66JrrQ&#10;qpr8ugUI23000IKiKnsVfBR/EbQKfPoD1RQGgB7VFVdk6D49+gONjcQf4jUA69u9ACegPsq2kVrS&#10;mpPxqKnx1P8Adr0CghQGqDUVIp/Kv4gU6A625WiykVHiNCDpQfHUd+gW48xlaEl0oKxopR2gimvc&#10;p7Af29AcQtl4koIVTv8AGn9NaHt0HhSyoKI1GtdpBKRqCPiFDoPWGJCEOKBQ6ltWnmShaQaUK1UU&#10;2oHSitDXoPWI4R9w0UBCWX9yOykIbmJU+22CU7SW3CsK7hJA6A79klFFtpqhRFad0qJoVgnssKB0&#10;PlPQJs9kyZEK2RSpl+WHJMqS2oJXHtkMp9dbDmpYkzXXER21nVBUs90joDyYcZsIZaYZS2hBbTHS&#10;hKUtI8Et1CkEkjXSqjqak1IVU92uRR8V45kwkH0LnkzarVAYooIWlc1BuDy1KcG4NRkNoboCdyz0&#10;HP8A8oZW1N5COHPXBu2pym3Xnjq3TXjQRbnk1hkR7XIfQ55Y7Ei5lmI65WrQkBatAeg0se/fJpFq&#10;5CRKRAkQWMRwliI9aPVfalQZthcsNmn2yWhaS8iXGAcbS5qQ4de/QUTx21IkKVeM3lQ0WllHrKti&#10;orCLff48p0yLZLxkhH3acokMN7XISFLVIcSv0AFbkdAm5Jc7BkEFyBj0T9PxVmSl6J6NkEJwPupI&#10;VGjCQUKcu0j6VFALiE/UpNSkg4+G4AXnMOMEJj/p0V+Q4zu9ZbClpbS0lx4ah9IKUrB0BJTQU6DZ&#10;bb5KnGW3AE+RsISKpqEpSkEJUew3A1HhSg6ApfX0ltZ9RalhB+k+mEhIrtKh5UpUk9u5P8ugimVM&#10;WVJWgLC1FSXEqNFIb0STtKlJUd+iaeYjv0CvaL280pv1FlK26CqVFKRsIKUugJ2qQ4kUFexrXoJb&#10;gZTK+2LLaXV1bBcWhAeqpAIO/YaBOwChFKJ6CrXKGYX+3ZNbb1Ht8iZbLfKKH2EJU64lAFDI9NFS&#10;pKQSSRqR0FPeQLNnXM+Us3VVycZxeKpZmRJBlRn2nfUUtwtQVthMpIjBKGgTsbAJ7mvQdLv7L/tM&#10;5exi2Yx7zcawXIcgsOCcucZ8K8T28WuS689mvIORptV75OvcF9C5X/TbiSySVKCO0+6zI9VJjsOn&#10;oP0DpVmTKYuFtBKmnauRFurUoiY2SuO+XBQ1U8miiPqCjXv0FO5zEhFxmNzaCZ90+uRtNQh0rKVN&#10;/LaroA0oUk/USO+lNPx/Cv8AHoMyD4KNTSo7fM00706DElaT3rWmulPhoOgMtuqHdIP4jt8Kfh0A&#10;6nELO4pGg10pQ/GviT0H1AfpOzXUAV0/H5/PoJocQdex+HyP49ugASvulYIp/iBpQaGp+IPQZltf&#10;1NL2nTSmhOgoSdKdAGiVtJQ/ooeIGhp46dq9AabksrqhSkAEGgP1kGn9OhPf5kdAy81tdyesVwmY&#10;448bozEedgpjSWrW9MeG11uC1cJEeRFiOzVtlll59tTTDrgW4CgK6Dm491PFnF/v0vV+l3/903nv&#10;gTFsQv0ix8le3VGb2PArngr1tbYhX+13bG9uI5PFm3NCyDcHbZcLZJUVPsOFCqgNKPPHs1/+Px7Y&#10;7JeL7nHuX5j9xOaMQp8TFOIbNm0ZzKsoui5MmNaVNW/CosjIJhkz3EKDqftIbCkro46krPQUptHs&#10;j4Xwm04/71ve1wRkHsj9htquX3/Ent/kP3y8+8b335JCcanRsMwjFb/cIN3494tlQ1Mi5ZLeUW20&#10;wI7qFMLlPST6YPtng/8Aek93HCed+5zg/je6ccez/JlZxYMW4A4/i8Y4JNt3C1tefW1i1sw9jFbT&#10;kOa2FiwMIiuXBUt243p5hxxtJBQOg0m2u6zYlogRMwk5zD4xfmH7iVjdotEN5LsCX9reIFuu18hx&#10;oki8WdYoIUqWA28U+ojQ9A1uQH+HxPtzXF7XKTlsVG/91uXLEjF1X2ZcHnCGjAtWKN/YW+G0ggH1&#10;H3luqJI2CgIM5Um22+MpcZy9pu6VtJZLX2rMJlwKUXm3WktrnPS6AbPTW2EmpNdKAIyuDMlsTske&#10;lXacEobbZdmOSZ6GhvDDUV5z1i05FUuoRXYmp+PQKSbfS3vlve3HmyHVMF9IVJbhsOpEZKykgKVJ&#10;eSsrAFNwG46dAroct/2EmQ7DiqjKtblrsDJly1T5lzSQy/d7bCaQltdycWqpW8pMaOSAgKUqgBsW&#10;1u5LWtlCHGGjRAiOv+qC7vT/AKX1Hl11Uiq1UTqKmg6CdIxuuRYsJaPUuN5tkt65XGJIS+w/Bhri&#10;/aQrsxc0n7yJKZkKQzubSY6kD1EuFSdnQSrZYt/t9hestzyFybLmRm2L0GpshYesxSZn2duMRmS2&#10;i1vTn2C9PeBV6pUhLWhc6CauPuLs75Pfx7ApuTYHxytGMOX3LHM2yjHcCtMC2xpj2Tu4/PuqX593&#10;yHJxaUxYEKIGPWuE5RjEpSgq6BcxjhKfnEzkGI/abZExzA7zd8+zX9MakMN2Sx43GtlsaettrW88&#10;m9SlT7pDiqW00YsZqUFtArkVAPEXeRZs1wK8YffLkrkG8XSJgt8hWtJucK7ouLcyPdLIi1Otyn3I&#10;zVog7X/US4hx9AUA16CSoJ65I47wXF8AbyWfe4OPX20W6e1cctyGawnHINyyW6rcujeGqcYdig3m&#10;6oU4xcH981DLaXlLDZZbAUBzoN3rJbJk+EYC4rHEQYjCMkyCGqJb7pEtH5MyXa0PPKvTSL5McW8y&#10;8hbsqTEkiQlIWtSUgQ4q4JyX3J5hb213qy4bjzqpUxN3OLpYwXHrIwtcucUmE8xOuLsZtAETeqS+&#10;qY4EvCiHAkHhauDr8/k5ulpy22ZTitnuL0OM/Gl+hdIFgtLKnzttV3iw4Kry+00HEx9UrCgtO2pA&#10;DZtwD7PWebsvwtnJOQmspdn3huxJw1rDciyLkbkewTHnFSrBg1hxG3XXIcRjNxQhsTpa2WzMcO+T&#10;QVSHSk9+wZjHOfHtjx/k7Lsj4G49ZMa4sYPjNoxayW511qNEYis5BaZs28XGbdEtwErkk/YPPSBX&#10;cUHoLxcJ/stcO8JQYzfF/LfIky3bYJdj8j2CwX6FIXDbDLTli+zj2C52eKy2Cplk+q0Fnd5ia9Bs&#10;t4t4Wd4jhT4OOybVckXEW6O8XIX25DUD1ikqCt3opSp5agEqIK1GuuvQTxGbfaS2hLTLKkbSpLJC&#10;RvWNzqgkU+pf8+/QHEBxCgaEnWg1UPMde/xPj0BpBOnlKNvbxSfwPQC1P/foD4fHoMh21TUd6gU7&#10;/IUr0H1BUEEpNQaEa0rr/MdB+ZF7qrxK9j3vi95XCVq4fsy8kf58zluy8h8hQr3Otdtw3ky5O8kW&#10;TK7BjeMWS85Bktvg4bmcSNbozYAcvQeDe5aPKHQX+yx7W8r9uXtavmT8hWy62fK+dc1dzqyWnJbW&#10;uyZbaOO4jcyNjbt/sTy3nsckZTIlvXJFuWovRWVNh4BZoA2+FJV9IJUCNoSkqVuOgSANSo10A7+H&#10;QcXH/wAjv9wBHI3Klr9gXGV/9bjfgC9wcx9yUy2SnPsc69w4iIexLjZ9+Or0bnZOELPOU/Na3ONf&#10;7inLBBVETtDlvekLdUtxRK1qUXFFX9SjqC5X6QmmgH49AQWtKA55jVdC64oaqJ1S2mtKA+HQIEq4&#10;JfU3FbpqSZa+/kQf8hKq6JpopWmpoOgVvuhHYMpwIDjgBbboAUISKR2m00olKAR+A6BuLkb3S4+o&#10;rA3uOKJ+kITvcKUj6aJISn5r+I6D6LJLTqJr6PUXHW3PfZoD68507LRBCSCClpW07e1B0FnOKUS2&#10;G7fMRa05M/YcuiJxXGXmfVZ5W9yuQo248i6FSktScV4qgK+9lFw+g1sor6z0FpccuRhNW4wFI5WT&#10;ZOQZkfCoEqr7fus96t2Fcg5NvaCAJ3E/B7Th9Fx2kRCYw209UkBMeGzhNbk2q2XaFyK/mGT3abcb&#10;9mTy2sa9xXLGDqRO5K9w/OVyDiFSfa37cn2zGsWPoUmBdbiw2PTWKABIdqy6JkDreSJknkS3ZFc5&#10;ud8WDlj7ezR+ZcmwaOWLr72vdPGKUM2X228NpbWnBsMAZhPOIZZZaU4VkA98LmXe735WRRrw3cMq&#10;eakc7Pcnc4sIdtWH2uPHUxI9+HuehySpmTdosZtbPEfHDiAzCQIzwjbikEHBj1zs2MWPCsykYhIz&#10;Cz3rIck5F9pfAvK1wbbu3LudMh85d+4d71pMhz7o4/CWXJkCLPV9qwlCIUVGjy+gjdm8XO43G7Z3&#10;ds3eul2uyZvNmQ8vZnbzJkXD7CT9hP8AdlnOPvp9Ny12uWr9E4bw1aAy9KLc0MFKEUBHkypd7LVu&#10;l2SXCbTbJFpfxiZeXBdcWxLLkLyl3jfJcoeWZL/LXOpYVlXLWRuqMm34+19juabLbXQJ91vNrh2t&#10;cCQ/cpV3y6yIvtyu1hiLtN3xrifLVxsdC8btTaUPWzlf3XTI0bGMVhbUqx3j9kLQlJfcUQad1uUm&#10;ah2CwzYnLxcXzAbEGWLdYTcIceRidwNnmJQgM4Vh9otr+I44tBS1GstqyC6ii5CFkEnDoKYkCPd7&#10;S9E+7vq7HDxKVeo6YyKXH7rK8Kk3qO6Q1FgTW7dL5OyRlYIj2e3WG3uGhCOgdkeezBjRUQnF222t&#10;NxpNrut/DrlzbhoZn5XjN3yB55W56WIi7hyZka3BukXKRa47lfy09BTO0wv/ANpfmy2YWu5vYlxT&#10;aGJmR5NcZTyvtuPuFuObS9cMvyu4vLNFX0Y008hxajuevV0cSPM70E45DmUy6Wa8chRrELDeORrj&#10;bbhgWHBJZbwzD1Wf/Z3BuGx0JBDDPH3Dr65PpEUTdcmU+r8wVANO0Tn4czH5ePxP1eXEx1rN7HGm&#10;tkx8gmpv7+BcAyLikBt8ReQeaMgn5hsBom22e2pAKGkkA5MaZQzfEM4ihNxjYpbcZsGAOTFKSbxc&#10;sfm3Dh/ga63daTvSrIOXbrlPIMpYpvatrTixtSD0D8jG0MR4FrjrCMXmzbDaRIc7nALBaZspyRJe&#10;FHHfvOI+PrveZD1QfVydJPmXXoI+tV5fisLv0tktXC12OHllzjOMFIYyVzGMr5rvEVDYQl1MhjIu&#10;TLJESgg0DSQSaAdBO64rUbCbljjr/wB7+lyzakqWfymnbNbsbseQlSV+RXpupfTU+IOla9BWGMn7&#10;aS0iFH2z48e/QmlKWKyZs6JENvUjcpAKDlPGaUoI1DkpP+IDoJO5RwuDybxmxJsb70PM+Nlz8pw6&#10;aw2Urutoukh28uxVvhRXFRCuBjOwl6qS+aGoOgPT2+3CFyvhd1w+7NBuDyPBmzCWo4pbMtkSGLdk&#10;seNGKgWI7+Uqt96SApJbXNkFJQSCAY9hfumB3mdbrrbXp7sJ6TZ8tsxWmP8Aq9oYmhcqK2+sNm1X&#10;60zwZtruSNqmLkA9UMTJYQFssJ5q5K4TzfHeR8PzW/JKo8eVhvM2JgwMxFjlKXHatucQPRNuzWE0&#10;4hUefbLgw8oPtON0dWKdB0We0/8Acg455uZsuF8yysZ4u5YnR4ybRkcaSiHxLyl6x9GNNsVyeWuJ&#10;h18nEJLkN90QFPLKG1MKSWgGy2TDfiPORpLDrD7RQXGnklC0lQCmypJ0KVJIKVJqlaSFA0IPQAqb&#10;pWnf6ajUV7nv8Dp8Og+LdO1KVJ/EV71Pwp0H20ihArXsCToa99B8OgwKQTX4/L5kUSDXXoMAgBR0&#10;+XbwA7mmo/jqR0HnalATU1Ne2nbdSm3X+NOgEApoDrQVpX+I7UoSadB6EkVHbxBFUn/7RNaadugz&#10;CQex0roD89a6DvT4fz6AZCQSa07in9IJO6qiBWnQDCn9J7VJ8e5ppT+ZPQDt7ipI+kK1JA76juPi&#10;fDoDzbjqFEjyp0JOtNNdpFKlPQGmpS0GihStKthQ7a6hQFB+A6A03POppQg9u5VqKD8RU69tOgPt&#10;TQqh+sEj6f6fHXtSgP8AHoD7cs0qFCh0oUg0FDU99R8vj0BtubQhJOp7qH06/Ef8OgONyG++5OpI&#10;ApRRNKAClQaHoDKXylW9CiAKVoaD5gJqK6fPToFGHMQ0V7zUKHx071B7aEfHx6A8Z7fqJcbc2Id2&#10;tuDskr1DKyNakJJbPZJqOgzMwJWiSoVaQlcaSpNdqWCv1EPq7lsx3alZoaoWfh0Cg3IUlYKHCPBS&#10;SDtUD/UmlUrSoGmncdugTWpiVX64UbS7Ii2q3NUSdpS1OlTZaCp01DQQ7FGw6lVKEHoFhLxcSESF&#10;oSpagkuNDdvAoPOVkALJUAaAIPfTt0GnT3xctQMo5VteNWqcZdgwm3fYsMs0acmXeOFTL1cXAtX5&#10;UVMxbcZpw13hBNBoeg0Xe6G5XF+6W/I7fFcktHIrdem30rK0LgqtL02RUAIUlcZ20vJaGtVNqG6t&#10;Kgyfepx/iHOMjJYttudnsPMDGKNR7K/ljUM4byZj93bt0qGu4Xda4jVryWDIiojSXXnmGZQ9NS3m&#10;nh+YGonmax5JZLlg3F99xaz49d5siTBbhXPHnEScev0csjdHEtSHHLfcY6VKDpAdQCl9hShVSgin&#10;/qIxJrDhx42PC2SF2KQ61GabmG6POrRa56S4263bGLwwh1p5QopUxH1jfUhOXEcIR3pE111uU9Pc&#10;JWJCGkuRm21VdCVthDw2ODWitVGtNOguHabh6rLTbZDZDavUDiaBsJpuo4aIVuTT6tpTXWvQCy3j&#10;IiCQNqojzKlMuNEuEhNUkk7dxJ20BHj30p0DGXBL7iilKj+YFp8lVbafmbwmiEIcpoTQADoCoaER&#10;Ljo2+RtxSw2d9UVNFUGm2g1NSf5dBhHuDMiRbpyJ09Btqg5EajynmG5Li0lCWn2WlJZmNLQqhS4D&#10;Qa9AuXRcGZGZZfbY9RTpdeTUpVucB3JC1VIoB5R8qdAewS48eYJl2KZFmkW33Oz2nJLJeL1jdw9J&#10;0X6zQLlHkz7MYQUVPi5QWltAKISvfQmhPQfoU+zbk7j7mDljKObPbBf8X5B9o/uP47wecpjGXbbA&#10;PCXL/G9nGDTsSm40w7HexRd1x1uKzLtxisOszowfaLjTy1gNn1iYfixG4klxT6oa/QYkOavOx0mj&#10;BeIAT6qEeQgDTb/HoKdZ2621meTOMuByOu6vuBxtNUtq0Q+hVPp9KQhSVE0FafHoGibiodqEadj4&#10;00H8Og9RclJ8NKgnWv4/DoBf1CpB8w17FPj8NPx6AdM4GpG096AjUEeB0AoK9Bn99UU2pNDQjcPx&#10;NOgyEtVQU0CQaVrrr308aV6CcQtz+qv4inw11Hhr0GYdHZxNRTXTUfxBFK9Bg4FkfkLNBWqSe410&#10;AA6AFEhxB3KAUe9FDUfGhpp0HrjrC0khr03T/WgkVJ0rvruNadAj3GZeGI0n9JLC5XpLLH3KVOMN&#10;P7CpBfQkpLsd5VEutg7yhRKPNQENQvuR5u/as5RyZ/Df3Gvb7wJiPKlnEGGLd7tOLsattzfDrqoj&#10;B465xuMCJZM6xieWybZMiXdsLaWGZDMRxKwQJWfk/wDYs9iWN33krhrEPY3xrfrJaHcojr4xxbju&#10;457NQiE1LZbiZU01ka7ZLcbeb2oamFxpvc4ElCD0HH1zOfdT/wDIA98eY8lW2XExTivj7Ar3kVry&#10;jK5F5j8Xcc8X43PMW3feuvMmTb7Veb48YbN1eR689wOSZAS2ra0E3YN+5p+6b+1Tk9h4A5diWDkz&#10;hbGbnJsPHbN7jtRkwocdHpyXOMeREphu5HaG2UiT9i+ZbcddSlSKlXQUL91Huw4q5v5lYh+yfjOf&#10;w9cOTr7dsxzm38i5a257fuMeWOQra5ZeT89wPCb0LnbMXFzhLXKnXuUXvQU66uFFYWU1DWu7iGI4&#10;Bcptjeu8DKMqjXuVFg3mww5F7XKt1qcXCWcXXJSgIZvLiVOx3nWfVUwpuvpndQISzMCPc5T8WMID&#10;LjhDMZD7UqQgg7VrffaWtgyn1qq5sUUhWgNB0DbgNrbYVMdZ3OKTVa1rUVJZb1cqs+VlvdQEjaKd&#10;9O4OeJeZMpoMKeWVBYADCCGwy4pP5jSEaNoWUgECiPLupr0Cgpp8S1IEZEx71Gwtjc48WWCg+kpl&#10;EU+qz+WTq3rqR4k9BMmLcZNyJ0FeY3lGLWIxpN2mW1UULyhUFllH2rDsZbzUGK1PlvJ3IfcaecaQ&#10;sDctO0BNvHvFMnkXL5ORovC77xNZYUiFMyazximPYUWyG2hmPHuM5i3fYQLbvD7y1enGkMLCdErR&#10;UJ+x/AuLWJku448i/QsJxuBcclvF1lOQ7Zec3s+ORZdxvF/tdnYXcnLDj7AjhLbCfVuTkUOOKR67&#10;jYQFqI+C2Tm/BL9B4esbGGyINjul2uS8ttkLB7hem7HBORXRVpSpu4ZTksZyyXBhxtUl9lUdrRv1&#10;3gmoFOLc/wAY9tPHeW4/YmJFnu3Jd3znji+TW4cWRcpfGca3YzOnZViOWz3bpPaUq/WtmNNivsmW&#10;5FUh71A6dgBt8b8p4FxvxNlWYX2zWi3cpch22Vxv7fLNY8Xuk3L418yWG+rkXk27XaStU3FL7Y7S&#10;ERocNplr7t+YlSnERkuqUFJuRbrzZlVttcRq0XrI7w3It8VO1mPcbTbLZYIMdU9u6RHiZL91TclB&#10;ZjvbIcB5s7UFdFoCXf8Aetw5EtmC4Tys+Lz/ANPYMG2WeGqXDRe8mN2TKkpwu4XGwrtV6v2Ni52x&#10;c+ZIfcYQwp0twwGEh14NwnsN/bo5i5tlM8ocT4O7yWW7WjC7pCbNrs/GWHZE6yGrbbpMq8yf9mxZ&#10;LVluLkaYq3PzpMeM4UFv16AhvowH9kn234lbMaT7l+W59xRa34D8TjbhITMbl5a6279wqzzJzzd1&#10;ydVhVcStDP6Wm2ypsMj1H/TXs6Ddd7evb3iXDWPqsHAPCmEe2fDZrnqzpSLNFu3J+Qn8tJeursh2&#10;Utpb4jp2qucqW62KbWE06CzSbXjOJqbnz3pt2vMpQRHm3Z5++ZBcH29UN26KElMcpqBtjMstN+O0&#10;a9AHer6YNvl3rKJ7eKY5EaLjzBkIN0kt03BE2Y0pSYi1JAoxG3PKrRTiQOgh/E84y/mGaXcJju4P&#10;xTAfXG/3Y7HaeyfMFsLLT0PFW5AdjWi3tbdr89SHVJJ2NbndymwlhzKcfskhrHbYqRdbsE1XbLYt&#10;y63BppIClvXKa86pmMt1Rqtx52tSag6DoHpDdmrZC5qGmHFjd9qyv1iwDqlDrxSgLXtI+kAfw7hj&#10;LlNw2XZLxKWIrLsh9QI0DTa3PTRr5lpSCSf8Rp0CBjV1uN3SidP/ANIiXHRNZt6Cf9FDdLphtPOG&#10;ilyHY7YWs6eZdOwHQPFTmygBUTqo61oANO+tFK0HwHQBMT2X0b21ocSKBVPA0BVrqDSunboKie47&#10;iiyzrzbuU4mEY5eLoxCYtV/vKsXtVwv8ONblPybPc13JUR25uQYXrusqAJDQUhX0g0CtqZBkEvLd&#10;9dTp3F2oUHKj6grsU0000FKDToKA/uc+/iwft0e1HJeZ2nLfcubc0kS+Nva9hMoh5zJeXbjALn+7&#10;p0IHecK4ftsgX27vr2tKcbiRd2+SB0H5mV8u9yvdxuN1vN4nX+8Xi7Xa/wCR5JdXFv3PJclyCfIu&#10;2R5PcXnFOOvTL3eZjz6yokkuUGnQNt5/Ys10XtJaj61HwceUDtKjTdTsO3h0CBPufpt7QpSnlU2g&#10;VUobzQKp23LUaNp8T8h0GLUUxwUObVP0S9Mqa7Dp/pgvTcGiQkkd1knoAJklTykp0BJ2oSK7QgfD&#10;XWoOlfE9AUcWNoSo70U3uKoRujtr/LbHxVLldvGiegUocWZMnQrbG9ITXJSE+o4rawm7y0lRkPK/&#10;pjWaGC4s9khJ8egtViafTgWRnH7oLR+oWXIsawG83BtTIwfixrcebPcPcyapj3bKwHoNscXRwo/y&#10;9dvQTxj0q0ORFzosi4cdYv8A9OVRY81ne7fODvaU1KMNuPZmkjcjnH3TX1SmY6gDLEeVVJAIoEgX&#10;Rth6Pe8Yyy2O4fZo+M4c3zJiuMkOSONOIWZrUjhX2U4B6NTN5K5TubjE7KXEFUhyU8oPUCFUB7Rk&#10;3m+X2ZaJ2PRMwzO+ZfiuMZFgljcCrFn/ADDAZac4k9pWMFo7Dwx7dLYlu8Zm80RGkzmlIeJJNQfm&#10;U3HFmVZBYX5UzlzjvjnPrVM5dvUNx+PL983vaubyUWDjWzpiqC/+kXF0tkx4sdr/AE0aDEcfASSz&#10;0CddLvk/I2ZZTIyq4RuSMnym72/HuTbvAW1Z8Z5T5CxuIJtl9u+GusKZYxL2u+36zRvXyR6OUMSE&#10;RFJdUtSxvBRuN/jS24jlsnwL/brndV57aL5kjP6bbuYc3w9hUKT7kM/tm3dYfbLwVHKouDWDalFx&#10;kNsrS2txyoDF5612iyZDcr9BvV5xTD4jErKrdcGnxkOZ5XyFMauOGcX39ccofHK3uaydlq6ZLHSr&#10;1LPicRq31QFOJIM+Qq7tyZbt+v63c5n3u+ZTnuWWltuX/wDh2mNGsfIWWWVtALSmuIrRdIvH+BRU&#10;VaVlVwcdaB+zKkgxSwxkFILtsTFs0i3SI72N4+6JL8PjO1T4mFSces8xSt8i48l5UxA42x10HfIi&#10;N325JJEhbhB5y3gt5/7ptrJW0Rr5+qi1pQzb75Dk36DbuRXcfcSAluHzJyrFt+AY8QkKRimPSVNE&#10;NuEkKzc/8oSm48nE4Vzam3K6PXM5LdoqSmNcUP3NqRk02IjT0LdmGYW5MWM2nyoxzHY7Iohwggmc&#10;VQU2fjpjGFhQk89PoyTkpxtwtXJPt148vkU2nDBKFXIw5u5PDLLiQQqUzHRuqgHoH5llzl5zksOH&#10;IuQZtc653ONc7lHKYzVvtDVsm3zPMjiutBDENmy4jbpa4S0gJYbftSRqAOgXcWVcrxDfzkst2HJ+&#10;RJVhyzG7NKR6cHF7feLJdsO9uONpbWAlmx8XcVWu+5vLBoG0Q4i6VcFQUcBt6DarOi0rXa5OQNx7&#10;zCmLL+/GGM+sVxwDhqO4Vtq2Pcee3Ky5Hm0xCtY0i7NuqAUodA6FQYuT/bWhEZcS35rMx3DxCbKm&#10;0wbFyou35BfojRBJhSMP9qfHEKK+okKaN3XShWegQ7Dd05dKteR3VlIc5FyWxZFN/MK2V2vlDlCb&#10;ljyCyE/lqhcS8T26CwlP0xtaUJ6B1wLoqZj82atXprn48jKZxLiysz+S53JPIjyVhAJC7fZIMNvu&#10;DQjoIuntIhXJ550AIhXAXdx9Li3UlvH8344yIempdPRQG8if3kIAUCQQSOgfmFXaZanbfDTufYt6&#10;IttkISC43viZZmePPFpCdViPItsAMtkGqlgkdA/ON7RDwLlaRYrS+XMSv9+tfI+NPxiHvSxHkC0f&#10;oeYQm5SaIROxbIG7W++n6kpeSqg06B8+4PG1m9wMlYATIyCNIdU+5tSk3W0SExrxaZyw2phMlcdU&#10;aTFWdxCZBLg9NTwIR9x/kUVMdWP31xUO0TZkhyLMdjLk/wC18hkNlDslcB90+vjl7QwW7lEUrcEs&#10;KcbIlxwtYOeRcn8AlXHHbxaX5NnbnBdwsTEhDi7O7N9Vxu7YzcVj7WVGurY9SK6oBie2Nj3pvpcS&#10;kNq3s2/dDynhSJYsK5nut05i9vyNsG15EhLsjkLjCA5UsOWOVNKX7pY4CPLIstwcUY6wpLLrdErI&#10;dHGFZhhfJeJWvPuN8rs2c4TfPLb8jsL4cjpkhCHXbVdIjmyZYb/DQsB+DMQ3IaUDQKRRZByfbrV4&#10;ag66eU9xUmhJqfn0AbjJB0HmAAOtaVI0pQa0H93QBFFBoRUAip0oT4Cn0lVKU7/w6AuU0FBQfIeP&#10;yHcmnc/h0GJSSdP6ifMD2PxNKa/H5dAMkbqihAFPlQntp31I6AZKT2Brr4118wFaEaEjoMvTPatV&#10;EmgoruNCaFJG00rXx6D0NfgQVAEgEJFewIJJClV/DoM9hGp8g1oagig08Rrp4dAZbQTU10FFCgII&#10;B7VNBSnf49AbQTTuCaeA1Pxr8SadBmafI/wApU/Aajt4aU6D3YNSRpT4ePiKgDx8fl0AqXC2aJVp&#10;tXoBruIG0qH/AC00+PQCNuL2LotW7d6ijSmlfNU10SdO2vQHA8sLSklNFJ+kDzb9tSk1pprUeHQG&#10;USCSAT2BqQoEI1IoTWqif7ugNolrbV8xWqe9B8qeJ8egOJmgpG4U7CnhSvx8SO/x6DF6SAy4pQq2&#10;UEOJNaKQNpJJFCKJ+GviNR0AzE+YyohCkSElSUtOJdSw/t1FZCHkLYfUgU8ySC5UlQqegNMXKYxV&#10;lqEtcfXay3MYW8ncdRFYqn1EqV9LfqJVrtQaadB9b7kzMnyrhGVv+69SKsBKmlKYtLbTDL5aUkOj&#10;1Ji3glRH0g0JHQEc0y1GMY7c7utsLlJaahwUt7VOO3Oe4qPDitNGvrqFVOrABJSgjTUgOYPPc9uk&#10;zmPLrbJDi/1BeUusvS5G8RLHGZadeuYdQkiRJvtymNpiN0Iog7dEV6CvV4un6xasts12YXLkWJy1&#10;Z3bJDBCUy7bCkoYym0Eq8rU2MqY5IYbA2LjTnWzt2JPQRT7i8CyuVidmuEBiZPiv2MWmDk1nbdDq&#10;FQYsJVgRHmtrTKjovUGG36a3vUZeeWW1EhSh0FHOL+TcU5Yt9u4a9zCVR5dgkXAcNcxwnoC7rg8x&#10;LkiMbfHckuRX7jiK2nSZmLyz/oHgpdsVG80YhAHJfBOQcRZHJs+WWCzXONdkBy2ZvBnPy8dza2tu&#10;NuQsis0xSmkOLgyENuOxnUIkMveVxKFHzAkYLkjRmyYbFwZlPwJQiSVNIDBMlCAuSCgJRte9Qamh&#10;BPQWwxvIW5KGluOoU42UhRIBWTQo8zdUiu001BB+PQPB+5JdbdaCkpQ6lKGWwnYEemncCpxJFFqN&#10;TqKAU6ABhtpraAoBbiTtcbUAFaEqG1JHqJUe46BLuKN+0qLSUoAW4sBAcOitqVUCU7HEkEE107dB&#10;HV4uzVrQXYrIckpBLTY3U9VQNAVaIbAV4kf8OghS55JzE+88iDjZiR3VJKryq5W8t/blQKlMVW66&#10;0tJOpW2FpHYdBPvC3C3HvKYYi5FzzhOEZXPv9ptSMYvFgyqXcm2biVs/7im5tLRKx26Wy2TAFzoj&#10;Dcd5lpQU0HdQA3M8UezL92D2O2TDeYPali7fLeEX924ZJyHffbdcoOeiLdcbcQyiHleMyZ0GZk1u&#10;FtSr0VWiLIlxytSVp3bah3k8Fcmnk3gzinlOc0Yk7MOM8Yy+8RHQWnotwm2BiZcmpDTiULiuNTkO&#10;pUhxKVNqSUqAII6Cui2FXj9RlRXAJst6RfYzbjm96b96XRMgK3rG+LLdAU0aKCXUlC0pO1RCNw+6&#10;QBuV2IAOhT8QfEAfz6ARD7oAG8gVqU1qfDv8ugMtyV1AIKqdtK7RqCK9yadAqNupUnuU+I1171/g&#10;dOgHB0pWoJ76An40p2r/AMOgzC6dl9vCvw+WlT/cOgsYh3ybwkqSPqTTXTv8+3QDgsP1DdW199pq&#10;O/wrroegwLW3QqU2R4pPlIUe50PQBLY3jU7qVp2Hy8PiP5dAnvR5DVFI3KSmhIHmrU/Hw06Am4XF&#10;0H5iAVFSgUVAKte6TXv0DYzDj/A+SLGvGeScDwTkfGHC8pVgzvELFmNoDzzRYcls23IoNxhRpqmF&#10;KbLzaEu7FUCgOgoPkP7S/wC21Puke9M+zjg7HLomU5IXPxLD4eMvy5L5b3P3Fy3UaeO1pIoEJTRO&#10;3apNUkLCQeC+HcCwzMMGxfiCz2DG8whuW7J4GKRWrT+s2Vu1yrIwyzfoaEvW5212ufJ/T4YS3HQ8&#10;4opbWtSysOJn3Ne1vmeNzdm3BF398HD+IeyvnLJLnxXwJ7gvcjarvyHkON4ngl7goVh+NqjWdxji&#10;zNcunxURnLqhNvYuMSCPUeiNOKaUGqn3Ge2zif2rZxiSeDufr/mOU46iWxmjN3isYpl1hyaA7cYb&#10;d8wG/WeTMtWY4Xdbeyl5qQr0Syp0sOIWg7ugok3Jl2Z+bMhyY673cH5MmXeBJEV5piQHg8tncFuI&#10;kLTJcbKm1pqt5SiSdoAQ/fG7bKccebcaTFjpS2lqOS0kpbUoqbbS6fVQ+tajoaqPcaa9AkNiXdlN&#10;RIsIuIUw56TKVpZiR4tUtLclSVENoi1ACyolJIoPh0D1skS02q7QocxMS5yoDzSn23PuRb3nSkvN&#10;MRIEYBcsRtob8yvzFrAAPboJrHOfJuMyUzLBksLBrnasXpbm7JhuLxaW2bc2X7hbygW/SUwFBamn&#10;VPPOt+VJRqOgbCrTnfIL6J8mQg2AbHXJU+7xIkVRL65M2Vc35UqO05Kush5xx5e4NtDcEEKR0GwL&#10;hTCcdyLCYHHlxzzG8Lwi1zrxkmbowZu657mNzLdtaYs9kuL8NP2V8s7brvovl0t+o220KbqOALaO&#10;ccJtuT4Zc+C4M7Iv9h4VabVZYmN4ZkGcZHfP1OClu5Lv4Q+WJsS1Ku8hckOeo60kBCqKbI6CreZ2&#10;XIpF8iYdKkZpjWEQ7nNxwYhEhKkfocKTc40y+NWO33AT2LPPnPQTLYbalj0VbGnNvoq3B5gGHWLN&#10;7vks7FOcsawC64XjSb7jlj5lsuVZDNyo3iQqwXKzWe/YZimd4bGu1rswW4hd1MWG+gEpPrJ8oTNg&#10;/sH9xnM11dynDOI+S8vt822w0x8j45j5rlb1xelTVfn4/fnMfZizzKfSqsRLsOO6dqlOrKEoIW8x&#10;v9jv3P4RZZfIfuFuWPe2Lj24NS3rXB5Hvisw5H5Gyu7MRxbsUh4liiPS/W7olHoy4cJMyRFZjb3w&#10;nYahaX2VfsnYjYbe3lfPUvOlW+ddpJw/iPDo8H/qhyLIefeZ/wBy5pkdxdax3iHjeTGk/ZTlqVIu&#10;rjOxEdgOhLZDrm4d45z+8YXY+K8Kx7F+COFsOhQLIqJhVgOMP3yc3boib5DsNnjxoRt+K+mlDCWG&#10;W4z7rSNspwrLpUF3cM4uxHBkplwIKJN5Lakv5FcUMSb24lSFB9piYltKbZCUCasxtiAmgKqAdA6T&#10;eBJDjdobD4TVsTigqtzbh7paWlSVXJxFKlLRDdfqXSpAJUx+z4pAuOTXuYErYjrcnXWYttUtSEhR&#10;RDimiWo6FnRDTQS2CdAqhX0FKMgnr5tujeT59cl4rw1aHiLXZGnlR7lmS0LWW48Frcl+W1MWysOy&#10;jtQUIWUkIQVEHRI5aveZSIGB8WW0WG3x2G4JXCQ2hEC2tJ9FpptSUhEdlplJDaRQmhWr+qgWU49w&#10;u34fbG2WKyJ8ja5OuTxK5Ex6gKiCpO5LAUsFANVHcFq8y0p6CRSTUJToa1J8Ce5NQTrXx1Nf4VBm&#10;5dJ9S2uwUUrLejQTQ1O195PqGndSAlJHiFak9AvWWPs9clOwLMdhtH/3uOy0kNRgRor0WUNgnxKj&#10;0BO5zXEz3kipaCEMtBCtpUUu7HAVVAStT7iUV8N6CadB9GUG1/cIJ2uKUXAAElKVkrSXEGldpJ8A&#10;QdD2PQLqZO7RPlI1FNf4gdiKeHw6Ct3L/GPHltx/J+SJeQ2XjG14pZLtluaZDd32IGD27HMfgybt&#10;kOQ5Ap11iPYI1qtUVyRIloW20htoqcSRUgPyj/3Sv3Bsj/cV90uRcy7Jtp4cw6PP4u9rmBuvvhOO&#10;cRwbmt57LLiw4hln/evLN3QbzdpAbCkodZjJPpR0ABrOkventbJKwkkuODsp2hohoCgHon49A3ZM&#10;1KA4pR9VRJSKkCpIFE1BFe2p7ADoEmCre85PUoqLZ3M1rtL6hT1iB9O0UCB/SNaV6BTdcUEIZB86&#10;tzz7itSpStQgE1ICUn+Z6BMJCnCrRI/y0qJ1TQEqWPiEUUqvyHQetqIUHEp3KBQ42gnu8QEW9jXQ&#10;+kklxXw6BdsIgCWhF1mvRLUtqQbvKjKKpi7IkhV5+y21WqffnAIkfbqAuvQW5tbS57ymLtYv1KZe&#10;JmJw8nwq3qA/3FLbSy7w97WcYLZ/09rgsoauuWvAhLbQPqqHQTfb50q1yl3aKYHImTt8jsMWWLDj&#10;odsnOfu0ahiPElxIxqwrgH2u2h1DcRKR9o7OZSrua9A8LRHNniWCLjORsXK8C9Zjc8V5EvIEqFe8&#10;8Yafc9xXvNygvEpmYvxdCW9ZcQU7+U9cyp1mp29A9sdlycWxqwW3j5t7FeQuScLvds4yn3xw+v7b&#10;/aTIVIm8ic85hLkfmweXOeNj82TNfpIYgqShBqUAg2rVcY0WBi72Pz3cExyxYfeZPGE6ZD/1HCvA&#10;761W/L/cHfbeSTJ5r5wkhUbHUuj7lDS0emKJT0C6W7bb7VJt12tU3FsVseLWq2ZljtoW4u94Vxhe&#10;5Dc/Bvb7Z32yX5vOvuGu6W7jl8hG6THgOBhZSgU6B3Y1Dyu8ZGGFW2y3XlfMcitVlj2yQ40MOtmU&#10;Y7CRPs+HKaQn7FHEXtZxRsXS9gqEOVfUssuElpY6Bx5bkmNS37BG46u8tXE/HCsnuvHmZ3mI/Lyn&#10;lTkO7PNWfmH3uZTa3lKfu8uXdJP+3uN7W5UyJrzHog1cKQivI0xbSxcsfnuv4ZaccjmTnU+JKF1n&#10;4PacHjqRKs0KSgUvFw4lh5AYaXEk/rfK+SrUCs28bQCgR50SWlqY3DwHIb3LDUz0ltiJxZFxTDCJ&#10;FHBuaet/tQ4Ol/bIV9D/ACJkS3al5rQEPJMnj4lil1ypmEnGnYttsMzG8deUpcjGFXHH5di4Kw2Q&#10;0qm+ZxnxX97lVzDnmRebq24rzkHoNbMl5++z2kOuOB+7SYzKy44r1I0GkeJEYK1/QYttLQ8KKLh8&#10;T0E22/PkNxr1d2krCZrUCNERHSlSrZYccgTLHx9aG2iKqjWOytXPInUAgKmuxlK1A6CQHYUeXKtf&#10;H8x4WyJebZBxPO7slTjX6TZ5MGNy7zy5GXuCA1Z8HtFlxpJqPTUyUd1EdBLUyXNzJ96PdUosb+as&#10;QbZc0K2R4+KweScdjZRyR9g4pe1tzhv2oYlbcciKar9tJusjspxVQedom22/1iXdty2xsxlKn5A5&#10;GX+ltWO2ctWdeZZgywSkyYsvjn2m4BbbG3XZ6QvC0ggvEdAnZPldwiWC5Xe3W2HBzGXgMa/W2Alh&#10;S3LZy57wro1jWIRwy8pbaWMC4NgRoamqeULCUhI7gXm3FnHF3A2xLItGGY9y1klmZMRlTIsvFWGQ&#10;OBeP4cYJQpSROy243CQ2oHUkpSaV6B0Xhv8ATInJcNcKCItlk23FUrQ09DkOvYdwLcHbrFV6L2xC&#10;Ipl+n5Ep2eoNK9A2svZtSo+ZuuW+Zb1tIz23qdgzVzFMPuY9xdfGWBDmtt7koixyQC7qEKNa9AtR&#10;IUWPf5DcS6QnFNXblK4+m+h62vPN2Hk/BrykVkbkJaQZMhIWtxFdxpWvQSbx7bp2P5jhjd0jOO2i&#10;7X+wWK3vvFD0JmRLxrN4eWxIT7Jcjgus4jB3pSokOMpJG4DoLM5PZU5Nacwx6Q6l/wBW0xbzEfcQ&#10;5Hg26V9tMhwXWxqtpcidaWQ5uIU+nyGoPQUTS19rJDtHox9aFGbbdWg+ime8mLFW+lY/+6WZr0ZD&#10;iwQWkRlE1KlVB+Xyc9kWKWWQhDcibjbbEFyK8EevMsd0S1Jj2+UkgOrbebdDbTFFH7qI6/VCkqCg&#10;L8e3GNZhexcEKmWO5/ZRr0wVF1x22XEevEuSGxvccukVNXWVoNXlxVh3VKwsLQ+2P3c8veyzkm6S&#10;sIvUefjj8q3xcrwa++tKwbOsefkF1hEiO25Vta2TWDc4+2TbXiQhzZVsh1ze3n3AcZe6HjODyjxZ&#10;OeVC+4atOX4fcXWl5VxvlamUvrxnJGE7C6w+irlvuKECPcI3mTtdS62kJqXGFVEpqSKbiewOlB23&#10;D+zoGPnWZYRxpiV95B5KzPEeN+P8ViiZlGc53frfjGKWKKtW1tVyutxdba9eSryssNB2U+o7Wm1n&#10;ToNBXPX/AMjT2i4Nd5uM+3fjnkf3F3OMpTDec3VtPFnFbr7big4q2IurMzO8it3oo9RuS3DgoeSQ&#10;QNpr0BPiP9+qJy1Lh4xiHtwsGTZ5fLgy0lcHP71asHxaMltBftrdyk2tybnF6b9QvPLYMaNbWG3D&#10;MebSEqIbFuCP3CuPOX8kg8cvW225Nni3mpl7vHDd6ZmcS4nY3JqoEldxzXPJtnVksyFJKUepakOR&#10;ZC0rDbhCPUIbDokzHbnerhjdiyO1XS+2t77aTZVyGYN1ce9Fp1bNtYkSFxr240h9CVJhvPO7jT0/&#10;EgoOW99hZQ+07GdQVNusyGnGnkOINHG1tupbcQoHQhQqD0HojDXSgIpTufxr4q16AVEYE02+epCQ&#10;KHxAqE+NT0GQiuBRCW1bh3AG0nX56UA7dB6tlxH1NKANTtUnuCK0VTynw0HQfJQCNDTtqADQg0AA&#10;7a/HTXoPdoB8x/mTT+7Q9BgUp1KalRO00+fcduxPY/HoBmlemaq8wPbQaGvy/p+XQG10FXACFECh&#10;Ua03DzbTXUU+Pbw6DAEN7Kt60r/zKQddx+PboDaVFavKQfFKlf1JP+HxCqD5DoB22zpt03U1Uqmt&#10;dKbq+UEfw6AVO3e62ShR9NKgFKBbKCShZqaJUAaBVaVr0GCI8xmiGG0Pt6lkvqkNvoG3aGlr9NTa&#10;2m9EoVRKtv1DsSAZkXGVoiIj7TRtclmQpiRIbVo4YSHmasMgVH3CxVQqG/8AH0CjGRFlKStLdER2&#10;UwWG3E+g602lQKvRVX6UlCUtlCiCkfzCqHuzz5/ju0Yq9boqJN0U5PdtrkmauLFgSZyHLS5dZTi1&#10;lp6LZ7a4646lVFlLhUKAKPQc5Of5bbIPKsNmOtmZdmG5FgoG5Ed9yJb/ALiXZYj0Ne1JctMG4uLV&#10;QAnc0SdhAIRtyExe8Ls2VZC1GlKctdqGHJtqkBxU69XWI/KlQH5iloifc2u2lTspWqoigEEmhHQQ&#10;d7avcrkFgbmYDyQ2m+8fmWliLNbjKkzcctk5sGSJFuIWxfrJFlupccYQEPNMK9VkK2rbARD77vbC&#10;1ZIUflnBXI98xHMD68h+0vMPtt3ANBcOc242DBW5cmaoivrShxTqEoWfNToK0cM8unLsJe4M5pt4&#10;y7CFzIyccur0h5u4QZ7qTDh3HHrw6pM7HMthl9LJ9fdGktq9B8Os+ZIQTk+FXHh/OpkX13blYLil&#10;ufbrl9t9ipyC7JXEZnuxXXaxXWpbS4lxjVP201tSDTylQTXZMoDXovpebUktN71Np3JRvBKSpe/1&#10;ClVKKHh4dBMUDIWZiQ6FthxTQG9Ck+YhSdPOClYSNPkOgVzeS2hTYIKG6GoIJ31B8tBUUUak0p4n&#10;TToG5ccjZShxIebWtaT5FrruI0I31G6lO4108OgYcm/N+qp1xW9C0EH1Bt8qCCkp27txSBWv9VOg&#10;bk6+vPOrEVDiS+UlHpBaSsGiSBRQKBXuAP5dBJfEnBGYcw3hdrwvjXL+RsqSgyoeM4NDuMy9ykNu&#10;BLsgxbXHkzFNxlLCnHUIUEIFTQagOmf9nfPPerw/y7intrjOch8Q4PiNxvl8yTAeTscyKRCmTb+p&#10;tVziiHkMO3zrUl+SlC2pDan0EoFAU7aB2K2zFLPiFpzh61zLi23yDd3siuTUqfIu8eJlWUOxotyY&#10;sTEslUK1y3mw43DQQ0h111QACzQI6VismPKuJ2pSLayuY2822ksvpQC/cVRloI2t1ZDaUK2uB1IN&#10;SFA9BXYu+spb23b6jjjoQTQoS6tSwkCgFUhVCPiOgyFa0rpr5j2r40p/49AIhe018K/CoI7U+aeg&#10;NJeAprQilPhWpp21I79AOh/TVRSSaHuRpppqdCP4V6A0lYokladafgR/DxNPw6Cyao77FVeYihot&#10;OgHzKfGnj8ug8KguhJUCEijm2pXQfwoK/DoDDLq1ihUFfBJPmH8e1B0A/pJTSg21Na7tCfw7ePQY&#10;qDqDUJC0adiK6+PYdugwXHS8NBsXtr8j8j869AmrZcYNSio0rQEA/wAtKkdAn3R2CmFKdmlERllr&#10;1XZby/RixvOkNuvu7SUIS4RUgGnQaseAP3A8C5b5J564XyS8Kxrkbg3IrpAvPHE1pmzZ4uwRilES&#10;6/pVxfQ5kzF2bLsiOIFXURmNwaWlYUAlbnb2me173W8cwrLyDh1svWHX9aXLTc7c7HMVc5uPIfsu&#10;X4ve7IFxY0GM9ILyrnGkJbfUEombwC10HC9+7B+37wl7BM9smD4j7hsqzmVniZ1+iYZk8e2S7tiV&#10;gkTftLNdp0+JJdmPKyO6rkfbx1JYSiBGVJWAlxoENFk6xZBambjAVcIzAW899y0HNyy2wfWMtura&#10;224wQASULBUvylNegid4qW7VpQKEL3KVIA3y1IBWoema7lOBOtNRXv36Cx+QcO5tjuBxsqesMCxY&#10;PLlWv1bkq/WKTcbxMlW9iVbLZCxtFzcv7jUR0rbUhUdLRc3ulW1GoRK/YptlKbpdrhbUzLgid9q2&#10;7ckOXJYLSUvyoUSAoPQ1tOP0jLe9MuONn00lI3dA2kpUuR6cRpbwaS4tTstxW1LThUEvrWClLUoE&#10;lWgqQda9BJ2AQrbf50tOWS7kjF7DZrxPjuR0xpL0WcxDdVAgW1mfWHGau89aUv7PzAgq2pUtVegu&#10;F7elZBxPCnZOmFDasd8VabVCcDk+LDu029W15S7dMiLblIjvWOxPyXilSVIdLjaVCoAQG/HjT2lT&#10;sluPH3F/sr5W929pu3M9qs+SZBAvPG2M4FxzZsUiO20nE8XzDFJ2Z5vk94lPzlqTdUzYduQQtchv&#10;agekG5Hmz9gOOzYsPzCzciKu95xq1W0ZDhUjGIuTWqfCt5W5IxxLGQzLiLw3HVufdmBw3C4TZDi3&#10;HlJShXQXR9in7c3sY4mwu3YmvCXssuT8xi/Xy0Z5nV6vGJXC+sOuOpXGwtLGO2BiJBcfWuJb3be/&#10;GSg7mxtU0VBualTcEwyxypMu7xccx2wWqRKktQbjJj2+3WdpsNLWgRy4GGk1Swz9skKBUEI1IHQc&#10;rXLVg5G/c4/cItHK2KTeVuN/bX7d5+T8Q8FzZ8WdGnZ9zk25Nj51yvYbXk0+Vacdt+HWFiczAJho&#10;ujDrEd91MwyWUNh0WcQcESsAgwY9pttqstrtsCzWXGmr9ertlWYwLLaIDUBEu6XJTbVqj3uV6a33&#10;m4ifVeffWqRMTq2oLY2+PFs0NDKEIaSlJKGqpJSlbhd9NlptplDbAUqqUpShKlHdQklRAjLbeujo&#10;+7cWICdRbEKCG5Swo7Xbk4nzvNIIolgUaBHmC1fSBe/5NZMUtT90vc6PbbdCaO5xzakENCv28VhJ&#10;q65T6UI0FQSQKEhr75S5ff5FP6peW12PjazSFC02JKlG6ZdNUPyXLgoLbUWZCUUDCNtW6lSkt71k&#10;ISttxyvlLIUMw0uuLPoxPUWf/b7DbylLbLW5CW2qojMpDbLaUgttjalDSBUNjfEnHdtwS0NpSwp6&#10;5y0gOPuJSZS23FBBdcC6ATLisAbDRDaBtPkaeqE6x1Ep3FSVkgHyle0VSXAUqUN3p7F79x8xSr1F&#10;edxCUhk48puo7FW5IO7btpo4vd/QUkhIPZJKj/6fQNGWgzZCXabEMyEMxyQncXnwUEeNEtxQtxaf&#10;pCE1Go6B1sqTFWVEFKVoYWEmu5sOOBKioeB2uJB+Y6BIu2xTnlSNxJKVJSFVWtssncgEeq2+3RKk&#10;916UooIPQYx3KpDxJSAkIe826lA3R1K6D1UlK0qJ7rSQqld3QKragDRFSpJ2imqiT/QRTUhQ06Dh&#10;V/8AlK/u8nIbpdf2r/bnkp/SoL1nuHvSzzG7ilaJ0tCmrvY/bPbrjBdV+VFCGLnmgbJIP2tqWtJ/&#10;U43QcSFzl1e9NiiXVNhmOk6ohQ0jaHAAKBSwKJ+Z06BsOuISkgEgJrQlXdQ8ST8BXXXx6BqzZW4k&#10;pBc12to0C1leqUf8pe7q+DY6BYiNBlpDZ85SkOvKTWinHPMdPAeA/wCXoPnXPKpRpVXcD+qitNK9&#10;v7+gKqpQoIUQAr1ewVsSAp5OtT5jtbH8egEU2pSg1uShwAhS6+Rp99AXJdOo0hxBtHgD0CzaJDEa&#10;5MXIxkuNwXodyZhlvcHVwTtx+1BBFf8AVzdrq6jRKST0FweOoF0k4taLrbp6Y2b51NyTjniyc6fS&#10;XFmX9ap/uC55nKcKRHtuMWYqtcOVUUKVhCvLoEt2CPjbVvF7jSrji/H9j44usWw3RoqZumB+1yxT&#10;V22/ZPaW3Ej0OUfdBmKnIFsd/wA4RHlupqEAgH6y/DXDvV65DsCoFkiWLj268p4JjtWyxj7khtz2&#10;0exzA0IBU0b6pLF3yv0x6zyVKU8DuPQOu4tS3m85lZ3GfzHJs2zewxOaLdjAUl7lflh5DDvGPsl4&#10;rDH5hwPAymLIzGYwPQYjxxHJCq9ASuzs6BeJ0UvW3kLMoedWuHlDkBpsYvyt7qDH+3xnjfH/AEyY&#10;7vCPtfs6fUfCD9sqXHqqvfoD8I/Ys29VlyVhUWxT8tvFn5Cvh+7jzsqjIUnnP3aX9DwX+oosDyjY&#10;8LaXVDk0o9FKiB0A1xktWtP+zFsX3FrZc8AgSuRIMN953LuP/bpc56J+N8UsSFD7lXM/uZyCU3Ov&#10;y0H7pwTW4/07h0C2nIr1ZZ069etZsdv9snPfb3Jxlh/HcAv/AB9YyL3kVuilJZlYR7OsImIttjjJ&#10;SWLryJcg5+Y82AAaVstk2PdrNjtshlm6Webh16vNkyFap6LTn89E6/8ABfE+UvuFS7qniXH35/J3&#10;IC1kpcv8gJe1QkAEW1XGHfRKmFu63LDbpZBfp5loVNv134Ox7MHHMLxhgqAcdzf3e83uqu1xAHqy&#10;IBQgfltCgQT7lb/LR6eL3R9ufdlXzIZOZzIbhVHnZ5Jci3TlmXb1AlDtvsD4gYnb1JJSGYbiU6no&#10;KfrWr1nnnFeYbmi5u8qXXlvMOuIJpRMd12QpP/KwD0D5sciLF+wVPSpuGwzJu91b2qLn2bEeNfJT&#10;DoWfTSEWS2wICU0JpKUP6j0Ev4zdBcZUG23XbD+9dg2DJbi84XH47+XznOXOdpiZUnemO0jELRGt&#10;uidqPW2nwHQSjbn5maLVDmFduu/IRYxeWjfsctNz9yd/Ge8hfblZ9OMrB/b1iMWIpQKS23I2kAHo&#10;HPLfezKyXF2ElEe5cnw1M2WE0VfcxpHuo5LtnHuFREUNUy7HwRx6uRp/lMSOwQdQftxuVoye+W+6&#10;uRFIi597v8ryFm4xiltpjjX2qccyLbCixIyQWvSVcI7C1OfSgggfV0EdRI7kyyPbnfVlScS9sONz&#10;WFlQrduTs+uOfXm2nd5RSK42p3slRNT0DwyO/OSrFlEtQD8u6QfdPmUwKWh1ozLhkuP4Ba5Y8VCL&#10;bojqEE6kfTp3BRzSOhTHKKfV3pZz7MGAp1RQ2pt7g+KpAG0E+qtyEnYCKK2jt0Co5bDGcyCatpTx&#10;j2rPHFLWC4URrlYOJLnMddUCR6X6pKKlGpUN+mpHQTrjuPpu2N4vc7XPagzcZ5sulxmWwrV6F5sy&#10;sqz6zTHXU1JbdtpujL7OgKglQUegl0XwiLGmutKe/WseUqcy4FIQU4p/ty5R/WWkH7lDk65rCgSk&#10;pKq9h0FRchZQq4T4yQuRHnCS28NyW3yLmw7cpTiPUADLTb7L4QD5txFCdKgbtcotSpkyalpMeYEI&#10;kqTsUyhhE0zbwiKSEqTJVPfuqGlAVRHfQBQDoEWLbZTcydGfaDSFy5kRhxprbHeiCVKuQjx0eVS2&#10;WpzEh8bSQluQtvQCnQLl/hS7njFpv5Wr76IiPDmqWhO9MSSqPEizHiUhtDTFwUmM3FAbaZYC6fHo&#10;Lu/t9+5nKvbTy9A5FtTb11w6W4rDOWMQflEM5NislcJ+6xmUNkpcvNoVJaulhdVtEaQ48mpTuqHa&#10;EuFj8uwM5lCyK2/7DkY5/vdrNHpDDVmYwhdo/wBwOZPPkKWmPHgxLChT8glVGlNrSdU9B+aD+6B+&#10;5Vyb+4hzzeJk68Ltnt143ya92n2/8T2p6Q1jkSzx5T9vj8l5JGcDZyLPsyhxhJcmSkrMNh8Rowba&#10;T5g1uNw7zNa3OLlOx44lSHwEqShhou7Ap3ZVIKidTqpZNOyadA8bbynm9msk7F7flN2sGN3qEiyX&#10;W2WZ1ET7zG0yd36C9IaQmWuySpJL8iOVhEp4gu70pSAFieNfcnm/FeC5BxlgmU3LHMQ5ehW9vlCJ&#10;aJKojuSIs0tLtvsl3uO1V0kW99kt/cIS42hxpAaA9OoIWyg+93kDG+O8Xt1guqLfOcvMZmSUzoNn&#10;uTWJMQ35NpRaX47T10tEWDKaLrEaCiItbQUt2QQUABse9rv73vuCOX23EZUuflMdi3Rmo8XN79d8&#10;nafbhNrU9HuMaUje3EcFA5KVJLzCE+VSl9w6dval72uGvdVZWo0C6WrCeWbXFacy3iuZdm5LwUKJ&#10;cvGET3yzIyLG1qKVFJQmdDCgl9BoV9BdL9LfacrSjraiCkA1ABopBPYKR2p0C03FQ4aKSQTT5kE0&#10;HmpQkVHboFA2N9aBtZC1Hz1CSaj4hNK0+A+VegJpsbjNXBGWAQCSUKA0+Cu3/wBegCctSnCCGt28&#10;6imuoAJNBqCNKdAWXZgVEqQ4iikpqkbdoANRQ/USO/j0AcyxrZAVHWl5JSmqQdpFRpqqp6AFUIJQ&#10;AppO/UbKEJG3UA/DUUNO/foPE21blVJNKVJSRQ9uyTU0AVqfx6D0MFACSkJp2SagmtNQVVOv4dAK&#10;0lBcT624opqEKAoa1p5u4qO3boE+8tS1+g5bY/qegtanUpUtLjzK0BKmEIbQtxblPMCO23QGvQEm&#10;hAWxvdjPxWnSy0bjEki5wWQ8ra6qaEb7nBK0pUlIdj+dSvCh6BbiW0Ka/wDYZSAyg7EwlOGZb0Eb&#10;iQhDTy5VteJ0JbUFBPdOlOgUWi9qm4RDblNpC3DLLZtzqF6KdjXJQZjOtppU+olpaOygKV6DVR+4&#10;ZyniEfHXYLd0hXtqwMtTrozbHFzUokqKoNmsLTze+Ou6XqS+urSCpxMZpSl0QqvQaAH71Gsuerz7&#10;KZsb9Ns19tkObLmrROjQr/Pu8OZdbvMkf5yUR5LgeRs2D7WElKtwWlIBw+8pq54h7eLRZkxZEycY&#10;WURFPB7a7f7pKuT7t4vyXkKVHdayNqI262vcEKjuBIUBSoa4eF8lxq44JCumaTJeMzX1x8dYzOH6&#10;i7cuc4mMmzIymBFTIdgNPRdnqT4xU81JQVKQtoroGwLhWPdrrZMs4OzSIzJxbNsYevOOvpUJ9iS7&#10;IkuNzTbZLS3IrzSS0mfDWy5uWEOMrAUhPQasM4wVGJ3S6KjY9bo78CRd7JmFiZpa740/bVymHJds&#10;mL9a05BAupSl+E3IaCm9xbU4FpTUF2YYXMnFrGQTHZrj0oSocW53CM8xdcYz60xI8e7WW62lTbqm&#10;EZzjQjSnmHKMLkR/uG1rUsHoKn2CfPt4kWuU36Nztbzwk29p8ONTI0dk/dSbStStwBbSl30SVKCg&#10;oJKknaAe1nzZbCm1oWVoWCQlYOwEAAmlRVG0ivYV6CSoecolR0rLm3yFLiULKQQgUCCK1or+OmnQ&#10;Ym+xJoa3Fr1UOaMgbdqgCAttSxRJA8U6EadA5rXDt1xCFbiW1HalKjRaz3ABJ3Joa10qege8SxWd&#10;DS3G0x0LAUQpZ3kLCaCpCiW6gUKfH+PQXx/bu5IyHij3VcTZtg97bx6Xid7Zus+4hcpq1myMpSze&#10;YF1ajutOKtlziOqYcHnPnBCDSnQfpC2N/GubMLwrPVWpESfItTFxahzPRkz7X+pMNuSYK5Sm1OLR&#10;WhbcToRRQpXoBsikMJdseHRnWv1Kcpu5OMKecbkNWuGpcZlxlxsb2HH3CsbtDsCtvQJ/J/2+P4VM&#10;SiQ21Kvj8W2RlkKVtaYrKdLDcajhSl1gVUB5UnXykjoKcSUluXICQNodXuKTVFfqWUHSqVLJII/u&#10;6DEaa1pSvbStTr37fj0GVKJJp2JOgqPCgHh/w6D5NTXTWngexPbwFBp0AyXOw0rrqdNf+buNeg99&#10;WhIVoNUitfhoB8+gt366doQ4AK/In+0U16AuuO25UoVt76A0Ffw+fQeJj7QDsqRpUEVPiFCnboBd&#10;hNa1BOlTWn8P+HQChK0gDTXWv9mvh0AiSoGtBp3P/b49AKUtOpIWKaUp+PgNPl0CTNtEGbHfhTYz&#10;M2HKZcYlQ5IJjy47yFNux5CUkFTTyFFKu2h6Dky/ds/azurUmbznHe5WdawqfMyDiL3X8KxbzkXu&#10;B4MtqmY6jxR7hcTx6OL3yFw7Y3kuKxrNceS7dbFGP2d2hPJLUroNFmAc6/ur8XR8juHt19+PEea4&#10;3fFOx7lm2K8j8cwoLUC8xnJsi7uYnm8ax3DEZZdspjzK2iEw3cF7CpTjylqDWpzpauWbtySm7cuZ&#10;s3yZmtzgQZ+QZi1mFvz2a7cbtvkLcv18s026xbPNjtv7GorzjTbKapTRPYH7cfZ3z5mvtc5p9zto&#10;sSMs4c4FkY3jGb8gY8zIn263XrI5cWKxi8B2IwiJdrvj7UhuTkaofrx7M1IY+7Uh10J6CKfYt7L7&#10;x7v+SZmE2jL8OwRLUO4xmsnzGFfL7Htt0at793bUMVxaNNyS6RnYUJ0LEaOXjolv8xaegmH3A+2j&#10;G+PPcbnfttx2yjlLlHBDPkS5OKMT4FqzfHJrP6harZafTfuN6tmRYcic000p70nJ7S2A80HGnkqC&#10;pU9L/GtuyDALha4ViQ7LEybZcvgW1OZslqFcIUJONIk21M7ZMjz1tqfDiGS60l8IO1AAV3ahzJ7p&#10;RDt5MdhVUwI7a5DjP0pCQl1SpLzjW0eo84AE1qaEjoL1e27g8X+Rcl55apVxE6yL/Q8RscOVcLw+&#10;9dnmrUb8xDjMP+rf4IUwiC22d/rP+m2h+S622A6gPYl+y5criuxw/cVeZ0W4QZvo5Tg1hdt67vhe&#10;SsRYmQXHiOz5FLZumIwuTbVjLsZ/kvJ0sSrLx1bnmLLEVKv7z/2odMPBfsP9s/t3/wBuzOKLVe8X&#10;v8Qu321zYORXdbLMaU3ItLd5t0a7NTlYrYZLEr7GPdnGF5NkwK/twN24hsotTl2kNOouNw9YF3ar&#10;bBRHfSpFXFwyyXZu+RFRQFC1ypLdN0p5pRKQEFcl8B4lfVnNcedbwfJ4nqPxr/bWhcWpshKVKXKu&#10;UQl5q4pSkLX6Uc0cdCPWlJbQEgKoZ77ist434/ziPyRFtijj1rkXm2W5qRCjRL5b7RvkwZ0e5PP/&#10;AHSLUL4zAZkIiKUVJU4tExtHpkg6/YxwI7xRx3wTiN/lxr/kHGPBbkzIbzblS1WRzOuasvmZzfZs&#10;X9QSu7ybjc4bC3JDkpwrdZdaK/XSUOJDY+l4Ng7AFOkJqoebZoNtfAlKRprQDUUSK9Bi4o0G/cpS&#10;/ME/UtaqaqUolBJ17kjxNUJNVA2cszGxYJYZmRZDNTDgRE90eeRMkkUZt8FkBK35TxTQAJCUJGoS&#10;lISA1tcg8m3Lkq6v3u9LMHGoJV+mWkLIbQhNHGmQ2SkPPrHmdUqm5XfToIWZjXjk6+tOPOLtOMWo&#10;lptytUBgKSVojghAdceKdziyAVqABo2kJ6C/XDuJWqyQozkWEltLxCLdF9MLWvcW3HpUtxdEuSFl&#10;xpb61GpW4yxokSOgtFBUhSUFKkvert2FRUlK/XbU42kqXRTTEmIkurJ87duSXFUcmHoHMhRpXeum&#10;i1qUn83zJEjcpGn57gV67idKKWy34DoAH3dyC1+XV4pT5idiUFa2WW1L7hhS0OlZ8WGXVf8AqV6A&#10;nbmg4Eror0gVPBKx51NvhCtpI/8AXkNKbSumifuHAO3QeTn3FrLu4gIZjuFVSkOFl+dKVuoPpkOM&#10;JUB/hHQeNtDe4on1FNykBrdqNrRitpJFf/UdiBRHz6A7FjGgbWKJCGNRWlFQkBayKakqWT8vDoNG&#10;P7937uFm/bC9sxsHG86BcfeL7hLZkOO8D2LdElHjq2JjmDk3P+VQX/UaRY8B/UEJtEeQ2tF5v6mI&#10;6W3Y7U5TAfljvXOdMVesov14ut9vV+uVzud2v18uEm65BkV5u8x25ZFkN7u01b0y43i9XGSt6VId&#10;Up1551RJqegaDj61LWpSip17zLSNC0gf5bQPYJQn+3oG9cJdE+mmitxHlNKupVohJI7F5ep+CB0D&#10;eYKpUhLaFnYlTi33h4tJUPWWnxCpTo2I+DaT0Dzp6TISBRx0hSyPAu0LYr/gaaHQFVAeoCCaN7U0&#10;12qNU7R27EkfzPQBIoXHFp81FJSitB6jgUQjv3S5IJWfglNegGQhOpO51pLYUvSq3my6nagaV9S5&#10;y9AO5bHQSLgmIuZnlMGxyLii021H6ldsoyQkJZx6w2uN9xlmTOrVRDYtNvSIcFJPnluJSKnoLO2i&#10;bb8klvXmbbp2N43fsQjwIFmgNLE3BfatjMxMKHZIDaPMrNuecgS3BbFEuyVSHnBUK6CdLo5cnrs/&#10;ZJtii5C/j2X4fdMwwi2rAtub+4u5W9MXhD25wpCCQrjv2+4sG5d3Q2fSbebkOueY16BxY8ifKnWE&#10;47doeUXm25bnLXH2WXZf21izrn6bEW7zx7sMjKqNo4u4AsYXAsRWfTW8y0lBqadA97OHYycGVx7M&#10;dxy4XvCMpsHt8vmWD05fEfA6FvyudPeznqnaGNnfLc37o2Rx2j4YW3sJO3oGhHRZ3oFqfsom4Lx/&#10;b+PrvGwVS2yq+cYe2n7r7fNuaMhQoeoOZPcnex9lZkK/1BbkDZUJ6B0CZCxiLe8xynFmpNpw9/BY&#10;8njJve9BvXIPpFft19qVvQg/6+34NGcbyXMkt19aevY7r0CSj/cKblJFwvzFzz2Rmd3v+a5/c3W/&#10;sLjz8LQ9es5zaYNwQ5x57UsGddVFbBEdd/Wy0k7m0joModws1ptOR8hTrRLmYNxxjuBS7RiFyaUb&#10;nk17n3N6T7VuCLgg+o7KyHkXLn3uSM4SRudH2zT2gHQIzFvXZbDfMZv9/L+RZCnOMWyfNxIKpIlT&#10;ftc2963Mzcuu0KiW8xMEsrxKgt911ls9x0D0tT91x3Hct5M/S41uumK3PDYeIY44n/TS/cNyLZVW&#10;DgrAfIAly2e2/iArvUtsAIYurylrANOgovncKLfZIax4rdstqjW/EMWmyl+u9eYNjvj1mGRyqCr0&#10;/kTk6XcLi67Wi4VuKjVIr0EVTbCw9dbPaIgW1Gufovj1UUUm0PtSS3JddNE64jZZM3woZgPjqB1M&#10;dh2EbhPbLCb5k0KBJb3gJNnhR/8Af2TNEa7GI9sZtsE07CqT8Ogd9miP3BmPBubyIkvIGYcKWFgs&#10;phzeYJzmW5m6+s7dqbBxRjyGAvTYiSE6V6B7xLvPyB4rhIEG75DClqt4RVP2uXe5a7s4fjjiW6hT&#10;DmD8KWRS0DUttrKq0PQTJacttkC9pzqKlDNjwqy8we4yI0APSbsHHuOte3v26WtlNKI+6fZduDFa&#10;AuOlSQSegRLZHnsOu4TCceeu3H/BGHcNWb0leohvmr3YZBbxl92UDUmZGtF1fLlPOlDFTQDoJPZk&#10;WWfkFomwSljHsv8AcvktzsxKkN+jxX7UePk40xOceFUKjzL5FUUmhSVn59AxpivU47nPbPRkj2us&#10;5fc0EemUyeSeWBeIUZYp5XVx3UbR4ginQTpdrMZDvJUWQPRS9yDY0PIUsJCXL7wLcWlsBSgpfqmS&#10;lHjtUD/HoFO3QpNytk5UgpUJ+JieyGSUMOx5eH8RyntqGUrCTIkxktnvWnboLEcY2eUjMbVbEMl+&#10;1/7neuTzaUhXrKuWfcly7gwN1Ep9S3MapJJFAegHcQ21FtLLwkIjJsV1YQ3FW224DLsl1fbZDjpC&#10;dm+wMhZqFLTUDXb0Fe70w65cZDamQ7sgLeZWpO7zwp+x0LcUkKKPShqA3DyFXz6D2ZD+2DNv2Nqa&#10;/Umm2iaj7hF4s1siv1SsEgNKyIqBqaKRU9+g8vj0NcmwMIbWmOzZ4C/9OSguPsCROvyl1O8OqjXS&#10;5oSrxDTZHboHLKx1222p2FcH3lWuW1IgOyFUWhcaQqRCflqooMuSYybg882ncopW2g179Bnx1J+w&#10;u64m9MUXmweuqYVDbFnWtyQFuqbR5Zc2Ra7g80lKUjzsIA+PQbt+U/dtn9j/AGDvdTYsahzZ/I2E&#10;23HvbXbGILL1zuFv4756yuNaotwabQ2JDa7TbJVwtzazvAfnNioIA6DRPwR+3bhXAeCjkL3AQ417&#10;z24W2N6WGMqD7GPXN2EpLthZUuqHHrKjY1KkAEB5LiU9gegNQcT9vNkNusElGAY8/IgxbazEm3K2&#10;l51qEmStLz4dcUlM2WJKyVOHRQGtegqHzn7KQn7/ADzjV2PkmNuWRa3bfYlxpzMe4NyiN0BcVx4y&#10;oCYTm5whRW042R2p0GtuZbZdulphmM8VwJG0w1eoHVKYcUVoSggLVub3ACvj0FlcbtDeQZZjUO/b&#10;2MdsjV+vv2jCW1OP/ZWmFcbocjmhTb/6Z9hEjQ0tJLaw2PSa2blK6DDAolxm5Fk+brsC7izcrRHz&#10;FNsstwdxG1R8fyG7TItts0a4Ry87j8SJBhqLS0KckJaQtQKlgEhs9wr3KWS0YphUXAsUxjjS7uyH&#10;2bY/jNkur1wmXuPGWlrNZ+b3G9ryzI8vktIS8HGnY9vhKbCEpWsqCg6t/wBrz9zKxe7612nhHl1l&#10;eNe5nGsXuUuDcBIXOs/PmNYhBQ5eMkss77ZiNE5EscNKH75bApRcaUZDZCkOoAbrLdjjn3DLiAHN&#10;QohIqCCBqB2rT+R6CZbJh6HQ2XWAkFJ1FNNK1GldxB16BwOcdw1oU3QhKzu2KA8pPcp0r5vHoPBx&#10;nDQEFptrdr6qVIFFqoaEFOqT+HQJbvF7bql+o0g+auzaPMO5AVroR8fHoC0ri23Pp2hgsEJpuQKL&#10;B01HbQHw6BoXbh64RyhcY+u3ShWAagGpqQK617dAwZ3HV8hhx1pr1PTruRQiqRqCPAqPamnQITNj&#10;cd3NSWHGXAFV3o1CzptNRUp/DoCLljda3bwKBWmu4gVJFaapSB/HoC7lpkt+ZDZWkpqCDtAFN25R&#10;JojaNSSRQdAyMnm2LG7PdsyuN1essK0Q5Nxn3RDjKY5ditKeQxAU8WlPXSepn00Ntl1LxVXZ3V0F&#10;HIPJ3LnMIZXjT+H2cvNOy2WMUZN/zKOCF/avZBeIsd1QlOJcALcaM8hK0qSFGgJAXJMe5SsOC3fI&#10;8myLIrnj1nizLjc53JuPXlq13B4uIgvWpMW5WfFfs7KlLwU+ptbjxIASlSST0Gqnl/IJuZysaT6M&#10;X7C6Jy66QZMSNLjxG58Btdmt9+dgTEAsvQrZulIdXu2peCCry7eg1mcp3pUaIqwWiwxvspcFbcOR&#10;f46PSkRlyA1LvEuCtbaHLpIPqS0OOeoUspG5KapHQTPwm/bOfvbbmvty5PeVe38Yukdyx3i4vAXl&#10;FiU3Hl2OdaboypMgx7RdWm3Esqq07Dq24KDQKAWfj6fG4qu9slWZ5M+XytkNuuVjfb+1mXTFcExZ&#10;6Pc27G5HCURLoxcZ7D8VagUzQwsNlajt6B5+1nkvIMdy+JjsmPJfbx6eY0W3OvOpSxAlMPSrLPt0&#10;lAejPQ7/AAkBHrOhLTH/AKgC0kEFXnC38eZTyBe2bjervhOUXW3wb8pdytCZeKX2RcYSZV7jwZaH&#10;XlNvQiy23Nj+mW17/UbVUAJBk4LYZaRIslxkXy5wP0mHDbubT1ov1otNlxGPekwLZOjWaSzlc5Me&#10;Ndn4zEhbCnE/lpcIQEgBTnMeKMkiXPJLvabfJyKz43dYrUnKbS09OYtTNzW1KtLOd2hpkT8dkPvM&#10;rDMl1sQ1klov+ptBCKbljrztwnLilUOJHmuImSFNlmPABc3l70qJWUuGobaPnK6J79gbTNxlRXFb&#10;lv03kqWCpC0BJoCtHmQmuhPiDp0DohXl6SKMOBa9v9NS4gVA7GpGh176dA/LRdLgwlCU+qSSUFSC&#10;QKp7rB/pS58KdBKuLC7XyXHjMpWte5K1pVvDZUFhKQ4pNB411qNPn0G3j2ScbJxTPoWSy7Uzfbje&#10;ordrgwZUZm4wYxcmR/vnlQnt0IKdjbmm3ngsNlaloTvSlQDvf9vdzZwriwZHezJYs5ttrUzFbS8+&#10;5JuH2baGbDj0R8/cyZEh+jbDVQokkmidQEjYXjn6hkc7lTIzJausuH6hhHeLZZIa0gRIDUpypflw&#10;4qA08loFhLgUU7lEEg8syZYybGbmtpoutRrSu4W1CGmRIRMir9SKpoPA/al5pFChW1RbNF+IAUXe&#10;Upb7qypClLcUoqRQJUK0G1NAmlBp4fw6DDboBoTX5j5j4j+HQCAVFFJ0FdalNdO3w7noPttEqqFV&#10;NK6iqQPgR4UFOgxQNe1AnvTQfh21oD/HoDIaNPL3IFPEmnwrr/PoLWjeRRVDTXWlad/Dv0GNQCBT&#10;WgBIOgH4/DoDDbuz6qKr/Oo8O/QDh0HsP56Ef39+gGQQflUdqdxT+Yr0GSk/D+Xx/tOvQY9/ChGl&#10;RX+eniKdBjtXr5a08a0r+AOp6ARt99hQW0v01jsQCdSkp17AjafEdBTDnT9vL2I+5mUxcOevaPwJ&#10;yReoiX24mQXfjy2W6+xEyVocd9G54y5Y5IX6raXApSl1WkKOor0FLr3+wl+1vcrfEtETg7IrbHhS&#10;1SI9stnJmfC0qAS4tLEu0RZceJcYzcotrWuSXX3G0ehvLaldBanLOMuQce9vS/a3wJ7RuBJPG7+E&#10;XvjJGO8h8sMcY8KWzFr1GegXdUjC+NOP8kzK7CWH1uuMxHW5ynFIW5L9UBwBxSc+/wDx3vfD7ZeV&#10;8dy7255lbc0iTmW7jjuUcUXPLcAi22ZDW8m84G1erlPn5nFutrS2YMIygh+5xi0Q4HnVI6DTVzHx&#10;Lzdwdy9kGEhlGDcy2yJcrhyBd8C5mg8n/wC4sqauyL5fIFwyqxvuMRcqtM2TFdnW1EmQ9AkAeove&#10;lxCArHcuPrteI15yCXd0SJXrMkpDE1qU6fUjNOTrk/NdlGDGYkvLaeaCy8FJ3DandQLf8a8XXbJ2&#10;YUeLiz1rsouDjal3Abr9mq45SzFjNWfe49Hsa5rSnEuuKLs8gJTRFCQ6hvYf7eU4O/hUKzY8tq9W&#10;G+xcmyPMsfZtc/LpfLEt2RiViueAR5xVZrrm3Ht0fkYlxNEn7bJFzF3JM8ubbsXHoqkB0OYFjdzx&#10;a2WayYXZbG1EctNoZtNutCLrkWHWnFzdJL+LN212e6zkmeYQrJDKesUaa4i/cyZeqflV3ei2Ftug&#10;WNsuX3PG9zdwxu9XJb7txvE27N3Fu8Sp8uK3Gg36/XfI4zcd2V9gt4wrhkMaO2w4/tsuLxvSDj6g&#10;mqByRiaWAi7KuMBxisOTbLhYpkR9n7FCHm7fPtTaXI0JLLKg6izIdLVuaIdujvrEpAQT7usoxDlz&#10;278ycTWK/wCQNZFm3HtxhWK641ZbxcRaL7VmZjFzmSorMZS4Ld8ix0l0bWKVTGjyT5SGinPeHf3H&#10;vf8A8s8f2Lmn2py+I+OLBMwVHMkp/ODZcezybi02FkFztTd9ZmDI3rTmsq1wP1VT/rvQrQ2uPHYY&#10;lLSWw6beM8RuuH4tGgZFd4l9yqepqfld4tVtFosjlzESPDjWnFLOS65bcRxm1w2LdaWXlOv/AGkY&#10;POqcfcdf6CRk1aoaVX2A1NSfN5iCSpVdRQ6/VU/5vQEJk9qGyuTJWKpCtqUmhUR9KAobRXXuKBIr&#10;Sg3LIax/cHyO9mWbG2x5Lsi02BBYtsVvamJ94pO6dcHFJrvaqQhsmlUpqAAQVBBkgiez6cx1f2zT&#10;pbS36oQJHpmrp8hq3GQsD1FfUsjanSp6CcMCtKZLURLrZiwhsefU4x5EW5AjuvS2o5IDsiQZUZKE&#10;kAKXJixk1XLOwLzY7FRHhR2EsMtl1lsLjPSCpiJBUy9JjW+TJAG2I5E9aZcZOilwg6pPmuLAASfD&#10;WEeQqWt3coPffJ2rU88E3F5M8CgaWtATPuSRRLTQjxACAAQcSV7G9VrQfOVuPJ/NaKaPSJEhA/8A&#10;WaDgedSBT7hbTI+inQFHh6q/RW2U7y40tIJJQhLTQmNBQ0UIdv8AShg+MiUunY9AeILbZ12k73FK&#10;AqBRa291CPpU6p5Q/wCVKfCnQEJD7DqHGaBKVISKBP8A6brMJCRTxSiI4tKfgVHoDcaOhwKKSEuF&#10;brivjvclSnFGlaAJJSPwT0FY/e97zuFf2/8A2zcle6Pne6uQ8M4+t6EWzH7c5GOU8jZrcgYmHcZ4&#10;NAkutC65ZltySlllsflxmA7LkKaix33mw/Ic97fvH5k9/wB7ouTfdJzZLSvNuTrq2m14zDnvz8d4&#10;ywKzl5nC+LcRLqUJaxrDLSvY48lttdyuDkmc9uekurIVPukwOKaitaxo6UpqRTcR59ywPErO8j4k&#10;dAmPuBDRrpvBKlA6+mKbq99VGiR0DNuD48xKttVrTuB/9RaavEU12sMDbX4noFGxMJ+3S4tJrJV6&#10;y0gU9OI15WUGuv0inhqegWnHNzilqG5VTQf0ha9SAOw2oAHQEnVbRoaanWvdRrrWvdIUT+NOg+I2&#10;pDYG0AEKIFVpqkBwjXVaG6IT47lHoFJsutp9RRSj0VhTajUoE1LXlNKVU1ao1VK//KGnfoLCYtAs&#10;NqxS523IW5LdjiwbVl3LrsdwJuN1tDD/AK3HnDVokoJWm55jdVCZckjzJQdR+X0FkLQrJrDBGRTY&#10;0CRybkGRWZdps6Uo/SVcuT7LvwDG1NkFtjBPbNgbn6vPTq0m5ushyi0noFHG029Vst1vx/IpVksc&#10;XFs0ELkGUFfd2LikvKHuC90F1cdUX3c25dvCXMexQH84xyPSqFdBJFkjY7Ni5Ndc5gzsK4sxTCMV&#10;lckYxCKkXDDuDYz4m8Ke0azeiElXJnPN3Q3essLZLwjObHQQadA4bk3cr7c8xu3L8J125XhjD8+9&#10;wONY20tL6LbIcjxfbP7I8PjRylEY3eSIr10iNatxk7nE6HoHIi0ZVcbvcQ+3a8ty9nkKyxsmjRVt&#10;M4nyN7sX4J/2NxZZHU/kO8Oe0PFQqZcdh+0TOjKU4dw6Bopvca83KwMYFM/VLVgF3ybBuEbzelJ2&#10;cg853pt6586+7TNHnVbUY9gsBD0iI4qqW2m4zYIKiOgQpczHYWOtSP0ufcsSZxa0yY1hdK/1y88Q&#10;IyeuDYrIDg9eRnvvG5kAu08EF44/HAPkPQOC6N5Mb/Z8YU5CuOR8ZZdcBcpTzraLFlnvX5Sta7lm&#10;WXTkpBafxD2x4G0pFCfRitW1CKoK6dAjxJNmt1ui3CBa5+RWU47jVws1jl7nbheeOLLkb1s4FwWS&#10;kt+ob37keZ35OX3lrbvetrDYWFINegH5sXeLY1jXDNrvCJdy4wvV5xnJczUqkTIfdnzLCVkPOWYF&#10;ZUptdu4Q47adhNrSVJjiORVJUB0FdJUK3Kk2i2wo8i02pi0QbsyoHaqyWvIbPMs3HjEhKiFNSsZ4&#10;btVzyCRU7kzLulRoSOgbVvtTMy5Xq7SmlRI79qhxXo5QofoDWaW5eTXiMykhQQ5inC+Mx4pV3bcn&#10;fFXQNuRZ376t2xoYDL9tsNgtUlLQ0azHnzLYky5MqVQlcmyYoG2KD6UMK7AdAqXdJuESVJghTCry&#10;1nF1gKQhQQGOQMytPDWDuhw/QlOKWWSpo9ghRoO/QLTL78du6X+1IQXYjXMvI9sShSSyX7I1buAe&#10;J2ko0IbadmSXWRUVJ3AadAsXNhpbue4Vb/UMO7ch+3T2t2uv/q2DjtuPkeZpCmhTY9Piqdd77t1T&#10;r0DixrMm2J2acjnd6Q5C5850ZXuFHLbxPiUnjnj4A0psYyPJULZJH+Y3pqOgLT35VmsVzx6A64mV&#10;xZ7ZsF4nhFOhe5L9xN/i3TJpYQfN926Lw4lZ+tQa79BI/Iktti3c/W21Bchu48oe372y4oWkEerC&#10;wa2NXG7sNIBUFBEq3glINSV669BeLlbGrVB9xXuExfGH/uIlg5c4UxxmMogsuXbHsVhWa7tMlw1D&#10;7ohTAUqpQJKdegTcDs32TMCG6yV/ZwJ9ukstpXvU3bZse1AAIG1JWMfZFflTt0FguN302bJYrslt&#10;b6YlvmrS2Aydk1yzZI/G9RSwUemqbflKUrVemhBAPQMhuOpu3YjEeQmVPk2uLHbacPqOqc/2VmEx&#10;x0gnYCkJ3LSo9hUVJA6CEru621fXlraS/DiRsnDTfmG50KzJ/wA61ULjRdtxKQoVoKdugXJ9mcTg&#10;z12dcBuFlTEeZOz1VEw7rdG3Ht9NjamWceZKd1ArQa00CP7g0gzbC7IShlxE2HClFRCHExpF1Frk&#10;71pOgVFmuEgg0SDr0En3YCRgeEMvIMiZcbZb7S6llDjqmpzljmz1+mwnbV5y42Q6hQI3FVTr0DNw&#10;qN6rrCVLPqJuO0uUSpDMW62eVdH/AFB/mobjzIG3WhPqaDU9Bs54757sft/9qfvlyXKMHHIUWTw7&#10;geW2DCZinGk3XlGPydg8/jkuemkymodmut0+5dKQ4Upb+ghWgadf3AMszvPMX4cv0bN7lGs2R8WY&#10;5lGS41Em+k3Avl/RJut0DMmOUSm9st5xl6O6pdFo0Pm6CkHEU65WK15LJc4i42yu2WMtmbdMtfkS&#10;L5dHnNnqWezvPuPxpU5hDocKEpBB0Jrp0GwP26cwY4X0WmwYxecVs9xktM3rBZTSmHYDsjaJUiyB&#10;aAhr1mCSFskFVAFCvQLX7iX7cud8TXPFOXrRY7jJ43zW0wr5YbsiCqAoWlTrbsmHKKUluJcbYuUA&#10;6hxXqJSrfUpoeg1m3q0Wm8ZPy/kGKxIWHWeNNuOP2SyZA7KMmxouUK2PtypZfIWmdDUxNbj+oVeq&#10;pShQ+XoLAZnilk4v9v2EXG13MGPlcnBLzfrrKls3e145j7/GK7Ji6b+beVuN3GDkj9ycRGZUExDJ&#10;T5nHB5QZnEV7lvZ9j+XY9Yp174ywxt+NiOCZJFayOxXGctENn1s8YS9DXkuJsyWpFzXEbDSHEltk&#10;uBIcWQnuz+5nmThr3CcWcy4vLi43kHDfI2G82W2NZ7TFxiwsm2zkOS8fj22IyIFiw/JrDfZ8V+KG&#10;vQeiPlRAQhIIfqYcfSMez/EsM5IxqMmPjvIuI45n1gjiQmUmPZsws8S/WtluUkBMxpmFOQlt0AB1&#10;ACqCtAEuQ7YUBPp+U6EgeJHxH/06BeXAcWhKqioAGlO3b5a9B8mI4BQpBGniCfCvx16A22yCKLT2&#10;HfSp1/n0GTkJlwCrYqdQU6EdtT4dugwbgIQCkElPaiqH8e9fh0BddniuE72k+b6xtFFD8dOgZl2w&#10;C3zVFaGUtqPYoABA/iK9Az3uMGNx8p3AUCtgJ7imp0PQJsrjG2kKQ86I0VSVfcuLQS221Q+o44Np&#10;qhKNxUKGo08eg0J+7bme/ZLecqxvI38M424humI42u15vkOL5dndzwfFr/dZLkPL8ix/Em5LEFOS&#10;t21Lr64sWZc4EH0kvoRFW6Og1bZY7J5byDJ8iseUch5dZsayCXbsdvHG1ivMCIuBboLCrHe7G4XI&#10;0zFI2QW+E5K2ymYKbVFUkLJokdBWPkrme7Yrb3MmyDl60y7tIZfQP+pXuAwbPcrgBlhcViVdsKkZ&#10;Ldr5jzNogvvFptphtyW8pBIU4EhANG3e7pzO7xbMhzvLRd7C8LHFafZvMPLJuP23F34tsxtd3YgS&#10;XVLsl6tDbSJMQbHIjKW3FkqSqoMjnPELrHv86Y7IFxsd8tF1Tap0KWZ6ZVsmIjyoM22OMpbZT6Uc&#10;kOob2rJbKiSBQhAfCU7P8QzWbecbsN/u6EyLfit7kWWA/c4tnZyF+XES5cUpaKUrvE5LH2YqCHvI&#10;NhcTULVc0XDCb1aMIw68xzjXIzFxzhy75VHWy1blWA3jGxY8GdUt/f6sG+w563ru2hlK56w1HV6T&#10;BLgU/wAW4Q5qt2V8m3y1tXe+Ytxa7ZM9y+dx9e4Vz5F4dwbJJbltdyvkHiyZdYN1yn223i6OIVMv&#10;1rElrGrypS1mPuWhQbF8/wCGHc3yziqzXWx2tm2O8N47ml0sPKphRLlnDL9qluZTceOLbjMu08g4&#10;reL1RuPZXi8XJSlKcnIEYKkNhUjEbBw9f7bmmX2LG+bOJc34ee5Lt0LD77PxnPrzd8ceD9rv0ZGQ&#10;ts2KW8IUBDFxUuO7Lo8w+hp1bY3dBCkvHMg+1ezjjOXcuXmuO0NN5PCiWCVbORMGtLqDJi5NKtKk&#10;vQORsAvMCIqbKivvXGzqYSlclLQ3lIMLPeH4+QZnj1yezTBzxzzJDtV1xrlK0tyouG8XZtldh/V8&#10;ZxzlZm4tSLvhWE5DfQILLKlz0xRLQYc15KA0Apt/tybIiXG4/o0lDdldiRMibDKnzj7899yJB/UX&#10;Gt7DcKdNbVHYfUQhchIbBKlJBAhGsLH3IcQFtr3pcS40tWwnUhsO0CKrOiknzAeHQW89vnDnJHMm&#10;VRsUxGyWaUI7X3l2u2SXWLYrFY7a0lS13G83qa4yzEhtNoIH1qcNEoSpRp0Gye54ZwZ7W7FGvnIy&#10;5PLN/lyIka24NxVbhFYu8uQ83EjIh5llwh29hp6c6llpf2yw84pRTRKVKAb6v254P+/+I7DzTcOB&#10;uC+D7pk0lMnhHj/kPmhu93nMbPGlGAjMcwv82w45h9lsM2/ITDtsWK3OkXcpdfh+tG2uLDeRhr3I&#10;c3N7pcuQJ1qttpxePCtOMMSIrc7D/wBWLbZvtzw3GrOJM+af1VxbUd6e4Q62miEpaTRQWvYnWm/M&#10;RYkjI2HqILTrTUCZDaSgLSpZTCbi+k26+4k+pvoQkUBA06Afkm4W+z8f3GFaw0E3lTNni+dLjr6X&#10;D/rHdijuCGIrZrWm0q1oaVCo6LejcCUBNE0odaHxqCa/29AIu2oNVFG2v9SKU8ATTtU9AEbehGoJ&#10;I0qB8j3Omuh6DwwUk+QUKuxNdRX+mtdSP+1eg9EGvlUkkeO4U+dCfGvQDCCU60JPf4nX4UrSg6Cw&#10;YU6BpuI+WoPyqPn0GP3JSfMn+FPHxJ7U6AQPBWoAOvalSPh38D0AqVUpqdD2r4fj8ugONqoO9T4i&#10;vf8A7V6AylYr/wBq/wAD8egzBT4118f/AKeHQeppUa/Onh8PiPN0AoTu8B/H4f8AdUdBitJB8oBI&#10;+Ip4V/hr0AZdWnulQHfxp2/HToAmFPPrQw02XXnHfTQlBJLiyo7E7U+b6SBT4a1p0HOz+6F+6Lco&#10;3+5fbV7TMldYmF+VYOX+fMZlNMP29YWqDfcB4duccKIuXlVEvGStqKmfPGt6i+HJLIczc329Ync8&#10;SEyXZpi0okLGNMQHm7U7HlJW6XZ8GZBDMyK22l5Xq+YfeuLKnSoFXQV1h+2fNcafU5Yd2SWVVxly&#10;4Ddzt9umyYzlz1egXlySht2XdGX1uOiStp1zzhO/b3C/3BHD2R3J2zMpssE3t52Ja7HGtzSmFCa8&#10;tIU7Hafc+1t0ZlKEvuKU4hhDgQpSEMocKQ6SfbTxlY8IwWw2lVthXmFAjyIURqet6Ba8qv8AkONp&#10;CkTrk+lcu145cePGVP3WSUl/GuKmHtE3HMNvQbTMLshhx349wlyrpd5D8ufkt6vNMfnXG63K0xpd&#10;4duzDCi1iEm6YymK5dW0bTh2ExrfYYiUy5LlQnKwQIcVv7t5tz7h1bD7Ti47Fslrdiwwq3ynYix9&#10;rZDbbMsORYyx6GN21aKgzXVnoHCEw0NKZLDLiFJWx6BYq0IzxE8xlQZC0qTGeJElyO+tLkrSXcVt&#10;tlDZAUNxluF1LVZKn23/AF6uF12W836SJ6nWWmpj89xkBDD6UJlrbGyE3FjAvEDkaOGUhQSCdqW0&#10;JO1Lez1fy2ktxQ6yiOl9R2IYQtsPkhkSH98hIKrbxbQp1a0+ASPrUStwoShGz1StbjgIAR6m5YIC&#10;nlhbqAKS7mww0txxxCAlsuLeW4gIS2kFxSlOVLTbaQQorKimnm3KqhxwK28p8jCx2y7Xd5YSYsMC&#10;2Wxw7PNLG2JOu6XQj7Zua5rFiKo86geu+EI9NoBrDevi5MiY8X/XdmSX5L75KlLW+6tS3Hdigncy&#10;hRPpJpVavOQEgUB+4BaXLlcrfcpaEOW0LcKWVxV3BpcWKyiQuRIhja5dI7aHkKUw15pjj0eKFByY&#10;2AFxsas7bktTgbLzTV0+2cYkSGloud9iybhEVBdurVGHYlluTdyRLmoAZVKZvVwaAjwLbQJetGQw&#10;2YjMgXCNJVJWuUZc6OY4lo9KNek3GVb2wp6Pbmmn4l4nRW/Mlp6yWhFVqKQEp2qUN6WGqrWgzW1O&#10;TXUPKQ9b5RfvL059shh9FpuLhkXl9FWpF19OE2tSWCAD2jkhDawle5z7dbDUk/m/nOrNqRLoQTIk&#10;vqcnSa6hQAOgHQEH7vbYqipcptqoabZW4tIIZLrqozq67SS+4l6c4fEJbr26AJnLLJuBclMhp3ag&#10;oWsFSGChtppraTXeWnUJ/Faj4HoGLE5Bx6KwyHJPqn7KIUk1UfS3XNxgKV/i+3bTX5U6A/d+XMCx&#10;HFMpzvLcktOI4bhNivWWZjluQy2bZj+L4tYIsm6XzIb5cJSm48G2Wu3tqcccWoDSlakdB+V3++F+&#10;7tk37qPuXRdcQlX/AB/2kcNPXOw+3DALil6C9kCZh+1v/OmY2pSWXE5ryE2wkW+K8kGy2ENRgkPv&#10;TnXw0txz9tGdluqUHXErYQhI0JJr6aVaaa0JH1VPgOgRyVOKJOoVSp8DVW4rp+NT+AHQJVzkAE0o&#10;UIT6hNaUS2n8lumgKlqNT0DKkuKdcSypXYhs00ClqUFPKOgrvWQn+HQP2IPQj077yEfi0yKKArr5&#10;leIPQeLUR3FVd+9POdTqPA/HoAUfWXNoWEnahJ0q4Tqe2u0in4JPQGoza3F70klZUhtoKFAXFk+n&#10;u8KJJLqvgKdAotvNoeacbT9zHhBDkdpaRV9SHv8AToUk913K5jeseLaB4dBYDjOBMvU6Al5CJ0LG&#10;78m6qanKSmNmHMV5YcejSLm4T6ZsGDWthc2QFHYzFjEVBcHQSOvI7PdjKlPz7kvHGbBcoLdzaDib&#10;4zxpPuylZXeYLTdSeTPcplqjCif+qza6bfKkdBKcKNeEPO2yTZId4ymflOGQ7jgUEpXab5y2mM2n&#10;g721QFoqlzBeEbMpF+ydQ/JMtGx3zV6CaWXIsV+wQcXSeTrbx5yTNtGBsyHC837q/fHkTJczHlS9&#10;hR9N7jHhpJUG3DujsRIiUAjf0B21puTT1gsmC5Exfr5LyHO3sD5AvdVw8s5REV5r3C+9XMnXNGsH&#10;4oty5NpxD1Py1PoLjXh0H0iSz/sjD8R4zcm2K48iYzesB4DVd3FRpnH3tkZeemc7+6rN33S2u3Zb&#10;zrNjOlmQ4Q8m0p2A0VqDZMvEYdnQly13C3cdw+OIcqTaozSo99tvtpg3lMPEMPhKFHI/IPvD5EQh&#10;2YTR5qxgIFUk9AaRcsjiZHecnEKDfM1wbNLXFtVvhsNJtGae9HkOyItGEYdZ4tCk8ee1Lj5dGQE+&#10;k1IjKdISVV6ACFarHHtDFlkZBNdwm14xyBEumYh1QuE3iLG7mzcfdBzEmSCpa8h9wnIyGsNsTyiV&#10;vQUuFslKiOgcsG/3vE5l15Il48w9meGXHHsyg4e02l6C/wC6Dli0s4t7ceHozJSQ9buBeOXmJjrC&#10;QQzKClqCTr0EWyrNZrGiXa75eJF4xbC4Wc4ffcojrU5KvrVjcYzP3f8AKSF7iVT85zB+Fg1tkpJK&#10;0vOpQrWnQMiRAcu0p1jM2WYNyzO9Xafnf25DTWOxX7HDz3l6HHCfMzE484qtloxCJoEtPzHgfNp0&#10;ACLc/d2bcxPZXBvfI80Xa7xgC21ZneS2UZrksV8knZHwfgfFYFvIAG1y4EaVp0DCw2ZK/wBuTs4Q&#10;0TMvV55E5dhN6rceXa2BxXxTACNVJEvK8pWtj4/b6dugOrjQrFLn0eCbXh1zXbUlKFOF+0e27jp9&#10;6a+2V1Q4m6cnZCGwBp6qSe46BesOPps8+zYnPQHJES9e3nji6holIdVjdquPO/JCHKn81X3zzCZB&#10;IIqjXoGvidwSi28f5i+Vpcip9y3ujvtFiiI7ZfxTC3KKAO52csbCdSmm3oC8azzY2CRMLcSG5UjF&#10;eBOJpKSB6yr1yzmr/JmatLoqhdNpjxy8PBugVToH1jEpi75o1cJryFxc891t5ySYX3PIrDfb9Y5U&#10;1r1gCQmGuc222mvlBFB0D24buMa/Zp7Yk5DtRapHJXKPu7zdDgJYct9plzb3aVSUHQoFtxRbISrT&#10;a9r31CZfb/lN7zKTjWU32U6/lXL3NXI/uFy66yXAl5u1WKPdfsEPbiNsRuVJnrSD5AlKQBSnQW+w&#10;Rv1bbZrstxb6rtY5Ep9tJO1Ll1uuS3tLqyfOX2g0qnYbTSnboJGhQxbr0ZgVubjR7e6IztPO0q0y&#10;TIC6EFxagUkClRoD0DDtslLcfB5j0tTTUmxx5zLj7pacRLGGZbHQh2iSEILIIUPEqAOnQRIpkPXS&#10;2+tQuXeOklUdKQy0JbWTpK0J3FxRbYuhBOlUk1r0C+wtlWE5bZJ6XWJUi8Z0xFQp0ANW9m4xXGXS&#10;AUF1ToyJQbBKu+nw6CLl/wCYqVLL7Xpwr4+p90haC5bTepcYKSkVUvYGiVkDapIJqD0Ficetca6Y&#10;w24pDwt9vusi5Qi2hUhpqdbbxc4rcVSkONpSlP3i2y4dwoaBJ3A9BDuAsSlsXWQyl16RKYs0Rt5R&#10;LKEyDe1MxXmkJCFpZehzlNLWdCsDbQdBfPFcPhZ/hPLeDZHLm2+zXbjGcrJHLO5Hfukq2YnlVgZR&#10;Fhvvxn12p8RLaGnZLX+pZa3Lboqiugp17guBrdnEpFusN0gNItbEC0wbbCQhNpg2yBHTFs7SGSv1&#10;ER4sVpLWxVd+3cVEknoGzivt+t9jxW2xMvWWzAW79rCaFYiHH3t777cVIQy03Xcr/mUak9Btb/b+&#10;9tvt45huDtnvttfk36w3CM7Bf9UMoQ0xIZcQpfop9RUYlW1aD4moJFQA6OPc77csTzf2QckYzkFp&#10;XKt/H+BZLlVnUZQjLs06z25TMQQvU3hbs9n8hTFFKklaW00UpPQcbXt7/YZ95Xul5N90/HL1hx/H&#10;7jw7ydCx7OJWTZGzHxu33i/YTZ86tuPou1oVPkZTklsi3GNHmMMhbcK6uqbdKFNLoFDuU/YwnFsc&#10;vOP3n3A8fry/EMvVg0b2+sR77ceSkYlaH7pccnzqW5Yo03A8Yw+zZEh6Hb0TLo/PfEgzHg0HNiAk&#10;/wBt/tQymfxfmPP3HnLHFXLELhG35PI5V4p4Xyxd75s4U4rvkRqyHJciwrJrHjN0uuDi6+jAkZLY&#10;nbrbLWuUXpAaaBWQcF59vE3kP21SefLPapsnD7jf8jw+PNsxVdLZanseiSLfcY96uM1bky7SYWWz&#10;Z0b1XkJQmLbkHYE0PQfoC/tQ5UnJ/wBsz2C5BIducl64e13jesm+TW592kIhRpduZefmMvPoeadb&#10;iAsAq3oZ2JWlKgUgNjUOYhahpoD/AB+P8R0C2XhpQ+U+IOn8ug9L7YHcHtRQ8KH49B8HUHsafM6d&#10;AKFinenzqKV+fgBr0HyiNCDr8gR+FPw6D7cof3eH/bToPvUHY07fxrp4+HQe1SfqGvbxpToGfneQ&#10;JxTFrrfGYhnTY7Bas0AKCP1G/vNuuWi2KXVPpJnymA36laNEhR0B6DiU/dM96PDnE2M3HkuRkEjC&#10;coz+5XWLh3BPHjCE5VmfJeJXZyPn680s96+5tOD4dY8gefhC4LaS2wiL6zDLr7zaCHIpyJ7yufs+&#10;iXbHIGfZFxPxneUS2rhxJxDlOT4bgtzYmepIuL2VsW26Rp+dXKZ659Z+5rdQsubUsttgI6Cr7RgM&#10;qU5+nsuSPTR6aEIjtKenPH/Sx3n3U7kxWQdzhBCidVGlegkyy27HhLvyLVkcr9at7HoY1JxmNKjR&#10;suvMb015DkF2yCS7af8AZHGmMR3FGVKUhx94pT6aSklQDYHwbzpzrY7BExe+WLJ+Z8KudkuuSWmy&#10;x7BLm8s41x0zCXLu3LF0YdbQxb+IJy0GPFk3qTFdlgB2KXE1BDah7CMPuvOkq+ZzwZLtWbvNu45h&#10;+Z2qfcrja7ZbOPMhYTMytd8hWSQnIk3jMcciiDj1xjxt33gecC2w1uITL+6tnftGwb3HWvKeNMPc&#10;5Hyiz41i1v5VwvKr3C/6C4znl0tdiTxvjuOZHi0C03q93bH7G01cr1Zw5HjSLm8kTSlKpIWFLuLv&#10;cNyBxlnj3NGLW2yZnzx7TuQMxevtrzKM4bRzV7YOSMfOKcn8H5xjkZ2Pbp2K5Barsr8xCltNyPSe&#10;Q2lTaFpC4fvgxu8cV2vAfd5PuD07jj3S+4LBoWL8/wCeWW8TrvgHAd34ui3bje3cvYFbzFxiHaMN&#10;usB3GZ06FHTdLxHsr6y8X3G21hbFPtIzfIsD4M9w2D4pEutp9y/CuP8AIcdmMqDeV4ryTgWHLwLM&#10;8xm3JhdodHHnOMaE3ffsVMofU8kBxLcx90qDlMxL3bcq+0y7ZHxlk8SNONru7DeMtxWhFzfiS9W6&#10;93iRmGP8bciOOtzbHbDLuTTkjH5zM+w3+0y3bfNYbbecADYF7gpmG+37LeN8sw6YzdPb37wOGuAO&#10;beHOUra45bI3CeY8uW+W3lPCeW4jcnrnCZseKZjil2cGOT1TLU3ZW2J0T/7lQ4ApxlOTWTNMszfJ&#10;bdDtmJR83k3z9Ut+CSpE3AGpVyuDM27M2m3CfLuKbInKoa5sSGZExiK4oLZShNEpApi+JOuTlwoy&#10;4dwbEhqqozi0B4BQUFmLKbaWHFJIpvQlQUSkHoNx/tPwnHoNrii6W6aJKnzOcS0z9lHZZQ2GnYl4&#10;lupWpUNElpD6VNpBbcCk7tq9AsPwx7Z2Pdp7tcYyTN37OPb9xPd7tmWaWxVztL93z28caWpeScbc&#10;Z/7ZmXGA/FtWf5JEbWu6JDseDGjOfcPNbxUOjLiTgWz+6/iTge8czLcyq/Oz7T7mMseSmz3PG5PJ&#10;MnKLlc7Va7LdbEuPj99wnjNy0QbWzGbZeYCo6kJcQWgjoNqfE/HVqsDDy4MtF3fQ6+uXd7ioJeel&#10;yHluSn5z6KOqdUBtAPlZQhLaRp0EyyRjMOK8ubZLYiUFtsbYLbDM119w1DKnmksTGV7SFuFe0ISs&#10;V1NOgj/Nbai4xY13jtpZjxybcqEoqWhMd1alMupKgSlxx3cHdalW011p0EUCztuFYMelNBRVNAe4&#10;79ugIu2pAFAFBSTQJWkig+R1J6AEQkJGqE1PYJOifjWtf/HoPv0xpSVDcEK7gDXXQd6008Ogw/S1&#10;AJq4KU08PiK/HoBP0pe2u5J+Gqu/iaV7mnQSq2+Ng2ih/HQ0OunhXoAydxNdSe5pp0Hg0J8tO4+R&#10;H9wI6AYEnT4aEf8AEU1r0BpBJAKgR/8ATTvp0BpJ8f5fj8D0GfqUrpXv2/s/HoM0qB/4j+2n9nQG&#10;Q6nbtOn8NSdTQH4fH49AGXACdRQHuO9f+/oMgoKICaqKjQAAqKlE0CQACVKUTQAVJPQaYf3PPew9&#10;iNqvvtm4SvjrGaXRhVq5lzyxTC25iFqksAyuMcaucVYW1mN3jOpRe5jSq2mG4YqD908osBzYN4y1&#10;OudvtkaOltuVJZgobjNhI2LTtSzHbRqw0Gknt9DAqKFR6CamcLjS3mrewn1IEFpERtCUUbLSDVZQ&#10;T3EhdTVWu3oJBsnHtqiLEkxmPuiw4G1qbQ4ppsDzlVCC8XFD0wkBR+pPl0PQWF4KwKCMlckqMSIz&#10;JiG4ZBIkw37hb7Lj0an3c6ZAhJL0pmb6yRIjRSp2ewtEFgerdW6BuW49tMqA6zJ9CRDucN6Ta7ND&#10;XHjZDOsJjZMx+vXK5x2wq1ZTl45IdYansR9zGY8pPM21v/2LFdAtjjPpIYistIWm2QlNJ3tuG/vX&#10;O5OXmS4hlq4SSDlrQylqS4Zbp35hliJdwdKLPbkBYPyXlCW/TZQ7HTPXFTL0lMzIlrt1XLmxNfmz&#10;tseYhZbcnJlSgGbg+ly7SR9izCZeA5js1+4KMsIWqA0n/StPGQyqbWQHFXW5KnNvS4lrEhfqNJkI&#10;cmPyV+u+h6e61GhhJUZKW0EuJo5R8Ob0Ja2lO1UxKmnXnER0I3AyA46vZUCW666RHAKGwElSjVQL&#10;gIcqCkhsb0uhwtOJWWFAuBakOBsj1SwyQyoEq4zG2nClR8/nbVUoLbR9ALWhXqpQwXPthucC0pS2&#10;yAXQ3H9OPICLcqvv2qQNqC644HLezJQ46gLS6+GbrcGnfMttuQhxTDDhQuQ8lxbhq06Ywa5PcFlr&#10;puKcab+4cRbpTsm6zJElTjl1v88LWuM6sijz0f0lqkvUDbZSpttIS0oAK6YuleQXpq3BcZmEkmRd&#10;LjOf+1tqIrSHZT6pj61ERIDcOM9IkOAgoisOVIdSkqC9eF26J9v93BM+1zGYyTFnqiqYutgKLexk&#10;rt3kWspT9tdsIxi6s3+XGCVJOW33H7Yrz23b0E1TGrZZrI/a1270YNrgXO2SLNDkNKbattkas9py&#10;TEbbJ3em/ImTJFl4+iyN3qLkSbw+k7nF9BWDMsnze1TGP0mS3Luz9ws9vtsiCkf6rJsrzqbi2N3J&#10;iK5Vg2i78lDJcqbCVDbY8ItxXVsJHQTxxVz5hku2YjJkzW7ZZshxG8cyXJ6Y8+3GxP24YLdZmIcR&#10;x5zs7agO8j3aIbg2gr3zJDsxw7k0HQTtcuc8ZuFvpFuCWbu7Dgzbg1r6trnZPEXKhxHxQJTOtWJs&#10;rfWiv5YcSTqeghuTl8q7LckyVKUlxTrioyFKAQhZYH2bYoQF/bmJAHhucc7UPQJa726YwdSta3V3&#10;qxx1PJJCENy7itj1ANxFbjKEhxATUeg2imh6AG0uyZ6rfHjtPSJMxm1w48ZpJcdfku2+XHYaaQkV&#10;WpzcAPmeg4nf/kbfvEx+ZL7kP7cXtgyxubwZx7k7SPdPyNj85L1v5s5Sxmal6NxDjsqMstz+LOLL&#10;6zvuTxWpu+ZAwAlIiQkrkByR+q7JfO7V1xYFT5vTSqgHfRS1EfUfqp8AOgFnvkkMJoWmU+kjaaAk&#10;eVRGpKlOEkV+FegTluJYSa1KlApGugoNzi/h2okfj0DVuUot03FNSkvL71K1eSOgihIrUqP4dAh2&#10;pkypzNfoZq4SamqgT6ZqfiuqugfyzqhoVohCWgR2IUN6lDXQ1p8+gwUFFY2VokgJB1oo1G+vjQan&#10;+zoBU6kNJoaGh1IJrStKdqggV+Z6A1ubaarvV50OI9QJ84jk0mSUfBTiqMtfGunQCw25Dr6BGaQq&#10;SZLLERteqXbrIHoxWiBolq1RjuURoDU9BNt3yG1Y3iMLG7K+twSrfKt7j6fypCsflyW1ZhfXdtXE&#10;XbkS7MJgRqELatTBoaOEdA/uIIN4uM2FkENmLJzC7ZGbLxjaJgH6K7n8a3K++zm9pNY7OD8E4uS+&#10;3UFAmUp5q9BPeHJYWq1w8DuzkOPd7Zl3H3EvIF53NybRhDS3bh7oPd3ei9+YxccjQl632mQ5+Ylt&#10;SUINegkmNOsqbbFmWpyTxpi6uMZsLFJqm63DgL2aQJH2t8zdSQfWHNvueuwUzCXpKLMmqTQDoFKU&#10;YEWJfo+YQ1YPjcvBsXzDnjHbWtSZnFXtksrraeD/AGpWSU1VbWccy3D0Zd9bbAcd9dXq1BPQDMol&#10;XlXJ2fcvNG2sTYWKX/nyy2NtX3MfFpJjo9vvsU45bjAFi/5x6MVd6ZZKVM25Kg4BuUOgwud8dsSc&#10;ozjN4UXIcjwvOLfd7pYLMhAtHJvvJyG2N2viLg3GG07m3OMfaxjDzbstDYU0Z7ZqAs16BDtVjXFc&#10;suHMZQGpFlj53iDGdBZR+mZDcGFZR7yfcc84lRDpxO1uKxiyvk1+9cKWzUU6BSTfMfRFTc7pY1wc&#10;Lax7DubMwxOPHKp1m4K45k/oXs89uPp0O69crZktq+3NkArkOPFTgVToPsjczOy3WDaG5DVx5H48&#10;vTrLqgkOR8i98nuRYVLvE0ujc3IhcBYDK2LWqv2aYx2hPQNCdHs9gtMCJY2X8hxSFarVMtkanqLy&#10;vjri3J3LLhkd8EKdXJ9x3uYnu3JwKFZVvt6VHcBoDdfsyJt4v1mut0EyLFmMcGXjIgn/APWUiK+7&#10;zF7uc9DhUKsPLiizpc8Gg23UDToEfIrneVWDkrPExPs8ju2NW/DsbtqULBg5/wC566sPQ7UwihCZ&#10;GLcQWeBHISKtIe8AegNyI9rxuTbrDGdafsmLXJEFD6Gkht/BfazjUy9ZFcC4KBcW/wDMt5UndUhw&#10;xRUmg6BlY1jz8u0YnjVzWpMu+QOKsYvqngHA3O5Uy+dzRyO64T5i6cTs0dLuu4pNDp0CbmOQSmcb&#10;m541rNuGN808sl2m1abjyrk6ePsBAB+lacZgqEfbWiD5egVZ+NIbRc+P2gptE9Pt39sTe9tYLUO3&#10;W9nk7lR1CxXYNrqQ8n+rurQdAeVe4km92jNX0N/YyMr5r9yE9nckMNYpgNqVxxxgzJCQpLLct2Al&#10;TJp/VoNegaLMaXjuNxGfK3ecH9uEp+Ydd6s99wd+RIRHWQDvnIt1yQnXXb0D6ksqxXE/cbl0UrZZ&#10;wLAeMvbLj5+oi4ZmqP8A7ocYcT5ELFpstwDm3sl78egnTjuSzx5bc2lvxyLrA404x9teGxAVaZ3y&#10;UynMc4nxkHd6siBj7gbWnsn7ka6joL2cdMJTYJzTZC4VrkiwQtyk1WxjUCLj8iT6minVS7/dpFEp&#10;+B79A/lXGPIllSUI3/ZyJoJSKrESBKU22EpJ9RD4aChXx716CI7RKbcvOCQ5DUj7aLCgB2PHWRLe&#10;QnF7u08lhZStpl2lzNNCDQ0GnQNOypbEiCy4loS4NtkFsoqEvrYss6E0+0sA7WFvsKJJO7ykkdB7&#10;dYMyYoyIyv8ARwE39ksrSEF2WxLjvuyRuNCwV2NI18a/GnQFZdgiy1BqY2ltmXGvEctpWAhlFzZk&#10;2pSUOoWVpABCgF61VUAp06CbMY+yZwo25v09ka432RKablrQn0Rd4k2NHBDTzRfQJ6fKsemgNhZ1&#10;oOgi/imE2LGZFwbdEgyoFqiLcdcZSGlSYr7ofbSgrdfkEqCPMnbTdqDQBa1u1ZPfOKPcVaMCy2Xi&#10;OVRuEOUWseyS3QorkyJcbZmuO3O3mPIklKCgsQ1syFHa4+y4pNaE9BEuO/7ymSLPlHIErGocyBa1&#10;227NwH2S7c9wbH6zPWUtwmX3HR5WUFxKd31bu4OMYjk/Kl3ZsWHoXLu0hwoaZQotEIWsIT6q1JUh&#10;lLaTUlXc9uguz7HuOeROFOX5EO/2mVAeTLDrDzZcXHkyhGVHkMLcSve4lTCkkFVEaAgVp0HXHZcP&#10;i8zcZ47hlzuj1tsMm7Y5kWRw4ifTlXtnDpzV6t9pcfJKGWTkbEGc8VVU4mKEFJ3HoJp4pwrB+CLZ&#10;kUbG7YzZLatEedeJvmMm6SLRAdSq/XaU8VLn3GRCLr0qY6pTr5JU4okV6Dik/f0404S4Kvt9uvE0&#10;24ZFjv7glzw73A818c2NiFas3wPjXC7m/YrZkPGtxfiM/dcdZXylMZu9zsivt/uQypKlFpLYQGPs&#10;O9pts425U9q3uZEqxDgvkz24++GPy3kjTEiKjCcU444tv2DckYTyzbCy2m2mbLyuyrZYUsxp70qO&#10;hs/cIR0EUe1+x4PgWR372HJQxBtaeHXGIH6bf3cjuNm5HzOzYran80yOI5DS1LuFmtE1bRa2pW0Z&#10;LpVuWhSug61f25LPaMJ9h/tNwm0JYi27DOJWsXYbjtqYQs2LKsmgJlKYWVFh65MtIkrQKJCnjQJ7&#10;dBe+JdNEFCwa6aEVHxofACvj0Dph3FPlbcNUkU79q6/I016A6tdTVtdR/SAoEEf9/QZoeINFaH46&#10;U/7ugPIO4VB1IFKH+JHQDpr/AIqVA0J8fkf+w6DxXrJOlT8u/wDD8egCU4aHdpX8a17/AD6AL7rb&#10;37eNDqB49ug19fuY+8PjD2R+0/kH3G8uonO4rx1Pxh+xY1bJLTGS8uZve5Um14xxRhzxamGyTsvf&#10;eksyLwph5dohx5EtLdGkq6D8lD3Ie4TP/c7zTnvO3J78b/dmd3SRKFpthcRj+GY2l+Q9ZMGxVh1T&#10;jzGPY1AWWkLcUuTKc3yZC3H3VrIQMZJWDuJQDsSunZO+s6YBp9LTIQk0+PQB/cLALg3hxQMgVAFJ&#10;NwUW4yVCp2liMndr/HoHrgku6Sps3HLXOdZ/3VCtlhFnGxKstUu6sLxbC5khSmxGx2beqXO6lS0s&#10;/axKupWEpHQbNuI+LcVzCTdpmScn5Hli+QYd4uNvueS5m9gGJ5pYuP2olu5V93XuLziJ95MsntO4&#10;lu8R224TiUdK7jmF1jNMtBs7mXg35+x/hXiqVP5LwP2kZ9d38l5r41wrDOU494ZvXB/vQgojRm7v&#10;b+WcJuUSXceNeMouf2d+RKgYTerdGfZjKjtuTGY0hxSQq7+4Nw9ZmcXZwy14dcbldvbjYMWw7PZ9&#10;5wPL8X5ft1uxi/zbZd+UcgxiUpvG767mtnySLIye5wjc6PpQQ80zDUt0BPbNyTxqbNyPesgxZF0T&#10;yPZMQw3Kn8cTFyaSzNtlubtqL5ZrG4v9SanX27WyBeoUNuS02u5R7hbgNsiMQG9ziXJvbFnnCvHT&#10;XMXKeTchK47nysig8IcW4dcsbt0bI3rdMV/0nyq95ulWNXC1vXW2KvESHbbW9Kt5fksrWhopZITv&#10;7gPefxxh3t0Y9ufs04ps/t45ftGAWiRxlknMeKXWZj/EFoySTLYbyGJZCmZccpyKPKlS/wBNZupR&#10;Z13BDUiYyqIG0uBwqfuNcEcm8fz7vyDzJxLg9ox3mVu2XHB+TuK8cteI8Oz+T8ThtWXOrrcmrAty&#10;ErNssiRn3rlASm3pVLPrNsqcQ4SDN9k/Jto5mzjmbg7kCcuBxbefZbn2McY32/yWJ7fHPKvtdwLI&#10;uaeCeQbapUGS4i6IyeyXS2pjsekExMkfbdWUVBDWXFzDPsRNqv8Aab8pmLkyZF79WItmXbrhcVSl&#10;OXtu525bfoN3aFMcKXGilv8ALU2U1aUnoL++2P3TYzccms2L8rNWXD5E2SxEjZ3KfcbxGO6t6OyP&#10;9zOKaflY1bw+9tXNHqxQolJQlPmAdJF1jYXxZxc5f513n5MpFjfmWTHLNMMe2X6RJieparii9xky&#10;2l4pIdIV60ZTrzzQAaSkneATfZzZOPEvK5n4lw/3WZHmWb2/JuGc3N4RgsHBMEF/xiCMygRMlgRH&#10;r9L445Bl+kFx5aG35MBakSPzW1bg6j/ZfAu9r4kxe3XjH2cPlzrdGdu2AwBNZw+xKlSHXZ8fj9Mx&#10;DlytdlhvbFsPKU39ytbqtoqkkNpceAqPbmcYsDaLbNU3AZR9ipTUlCJLQcukhpuSSGX4bSvNI2la&#10;SoFHmNegfELDY0Jsqdo8r7lmWuTJ80lxTTYQtT8ha1JSHCkEip3EVUSSegRcsnW6Sw3abU8hxsSF&#10;PXFTLYLLjzejKfXoEL2LqSlFU/PoI5VAIJpUVqDT+wGupHQEXbc64hSU+bvWgJKfh3106BJctbqU&#10;1Uig3A1IFe/gKED/AIdASUyG3PTUDuJqCP7x/HoFZlhgNkFJVuIPmFCKfPTv0GaYMZSqb1IBIINS&#10;aa01qPj26A6EqB3J0+Ve5pWuun/h0BgLUAKd++2tPH4/Kv8AHoBQtXcCtDSo007D+Q6AZt06EjTt&#10;31I/HsOgPtAkBVABXt8qV/CoPQDBSdP+BFfH59B90Hw3J796n8PH49AMlQOpHyPbt/HoMyylXYkC&#10;lB8Tp37dBQ730e6j/wDZ4wgYfhNx9PmjPbW+uxyWA285x3ibylxJmeS2lGgvM5e+LYmlCi5PqSlA&#10;tx9Q5gb4sy1ut+o6pb0gfdz5Tzsh5S5y3ps2VKkPFT8mdJQHHXnlkrdddU4olRJ6DDBLIiRLmzko&#10;3qiRGW2jsSNk6+eo/RKlArCotqaSlBBAHq+HQT3ZbEwwyFrSPTCSougbUqBPnUFGgS2lSdoJrQCt&#10;Rr0DjhQ0uPsejHcddkraTGYbbU5ImvKIRGaai7fXV66qBpIG9xWiQSU7gvXwjhC7fe27NbFynrna&#10;J0J/Lblj0qCJz+XrmyYFrx/FZ80Jgxp2MXBEi3WRSyYreSMXLIH9sDGGCQvNg62izDuCWYKrWmHF&#10;ZxGNa3n8fsMizN2C4wIMyx3CQlNwtGKDCm5bOOXF4GZZMBTdMqkf+8ZHECgmxm+sWxhaHFMPGGla&#10;pQctxgsOynWIFoVETj6FtptcZxCodsRaULC40AQcdQtDjl+faCGr/kmUZDeoNgsEh1hV4kqveXX4&#10;hN2ms25cyGY8lI+3Qi5XCZNkxW7awlv0591kRXg0hhNrYjhfDFEsQ7ezCQ2mEiBujKUJKpAjSILg&#10;gzUJurYU9dJkKe4Ykq5ICnZNxU5Gt6GkpcWkHTJdRH2NNqPqJWWQ02YzC0vQkeo4y2QTBiqtTSip&#10;1dTEtIUVKL0tQIAJx5cVneqqHStLaQ2DHX6iELlpaYRNJbh+iyC+n7iohshU+bufU02kGncZqorQ&#10;mSAgpLalsktyvR9MLbcSv0ARcG4KHpbKmmU1my35DG8mfMZEUIbyyXILvrBxcabLSXTKW4gixwVN&#10;PrdlKkRA4w1dJUS2vuIfaQpmJFhPSGR9vFtiZQUf5pxqLcVtRYEV+IiIj0I8lZS0uE296y5Db0RC&#10;nEuz5qIbj0psLU4huKIyFflMl4Eni7i6TbY0hDcO2T7leZETazeQFWlbD86Vb8Zx66N7gPscnySx&#10;TblfXWyW14vidwFPQnIKwtVjRVYItnMCW4m5XN63mz3rIA2Zf309i757ZsiywK/JJgWxmfynlza0&#10;tl2dJssBR2MNoALF4+2Xambfbn3bNGksWOPaF5C8WnrKmPYLjkmGycqdWpLTz+A4pOuPJuUqd2rN&#10;3mW6OpalUHQUZ5Lyz9U9WLarkvFBf3nbTjS5y1RZ3HzOV8ZqxvGsinOby5Ce4A9msK55NcmwTtyf&#10;NY6CA7WgVSu3J7t/mXKbGxyXDxfIrjx1lk3AohMeS/gOK2prEfZP7Yo53JShc20wDluQoX5EMvqL&#10;1CokhYvi7MLhdVNplXA3243G53RU28M7vt8ryOXco8bNMrioVTbYf1xEfHrHUIKokV9xIUjXoLPt&#10;30RY4cTJUy1sD/rVKiiE390GJZWCtG5UZqZcTWhLj7A7AdA7pt0VAZhsuoDX2Mxq93Fk7B6L8PFZ&#10;93jMuhI21t6Vw2E00q2e1dQ53/34/wB3Jr2dcY3n2We3jKiz7ueT8eYtfKmY2GaBN9sfEd7xmJAe&#10;iolxlJft3OPKcGY63a2G1CVZbO67Nd9J56KQHAOkNMhLbCENNtgtss1K/TSSStTrhJLzy3DV1aqq&#10;Ws0r3PQKEVK2m3JJqNqQ20tWn5zoOiQf/UQ2ConsB/DoE9IKiFf0pqfD6zpUjx2J/tr0CTMeQFqU&#10;Ttb2lVRUkNNV1HzcVr0DJnvrccJWaKcPrrFahO4AIb8P8tFBT49At4uzuVJeI1bKQdRQEp3EVB1o&#10;P5dA6QRQrIOncitN6homtdVU/gOgzSCga00r9XxNNgI79iAT+PQCMBFFKdcCEr3FSh/Qw0Ct5VRU&#10;gkVp8z0GPqOOrU4lHmK2wwyNEof20gxUnt6cVn8xwf4jXoFBh1McJcS56bUZmRHadSD6hSo/+63A&#10;K1JekKV6LJ71UadugHjl2XJDrzqGNzzIDjh3tRnktbY4UT3jWK3JLihXbv8An0FzcWt0VFgi441N&#10;exxzM8Kddv1+lGsjiL2v2uUbhktyWWx6jOc813NB2pSPVXGW00K76dBNSo8BxvIpOSWJ+047DtGE&#10;/wDULFLeK3OzcesPs/8AQL2f4ylhWub8pT0s3bKkN+Ztp4pcFAegWHr69DdyPKsxt0bMJ9hzuzTc&#10;txy07VwOYfdHKjNxeIfb3jUdoFuVxf7ebatp24MtpLCpbR3Cor0DgtNpvC3Y1hKofJWXxuTpE26v&#10;yVn7Hnr3k3SEubNk3eWrcy9wv7V7Gtb8xf8A9ypktemNadB45cJEyPhFu4umP5gq3Zzf8X4Hk3ZI&#10;J5u9zt8Dg5f92mWxlH0/9k8XRXnGbEp/clpKEbKeAJESJbZ96x9eAynp+CcQz7vxJ7e7tdVVY5M9&#10;wN8afuXM/uGvTr9RIs+GxxLu8iYoEJZjxm61X0A8GJir+Pp+/fetWFZbiKr5e5S1lNxxr2X8Q3dc&#10;2VOuBKqx8r90vJ6DIIJDkphxI1T0BuNk02youfI+X2b171apVn9xub4j6aFN3LmDNmTi/s34IRHS&#10;k+pFwGwlF3fiUCUrAUU9j0CdDx+7RlsYnIyL0sisc3J8BlZo64XAeYc/tis392nNjzxVVY4uwAqs&#10;sJ7X0Zb2xBB06Alc8ng2KBdOS4toNtgYjjNh5XsuLrCgiNGNve4z9mvG62DXbOj2tUvL5bCtVSnk&#10;uEV16BqwsUcsdrgYFPkLekWuFjnEV6uTh3LczXkx9PLnuKvTyiSpx+24Zb2IDzpJ9PeUHvToDMi5&#10;LLeC36RDLjtvh5x7r7raNu/7vMeQ7g3xt7a8QDJ+otW2JEeZbIIbbqQKdAgZLiynbtl3HUGUma7j&#10;6OK/ahb54UQmflOS3X/ffOl+U/uoUuPIml9da0QK6dAXfuf3Kbrl9ta3ok2fmjk6zxkJCktKyR6B&#10;wLw40gqoFl22xnXo3yUdnfoEvKMbYmZBi/H6PRNvuXLHGvGKlJUdqMS4IxWPesvNVapjC8SX9/8A&#10;TvB6DE3iQqzRMxjFTNxRjPNXPOwpUSMm5gyRXGvFsJO6qnH/APb6AWiNEilDToCknFfv5N5wW1pU&#10;EXvIeHfbRbEx6qU9Z8ShR8u5IeQVV3JkSkK9WmhVWvQKmPuW7KLjeMrmNH9AzXm+4Xp5vbqMB4Ls&#10;Em7wobbaTRMQyG4TSgNBWmlOgUHbfIu/Fft9wiWaXnnvmLNvcNl6F1CEYhbZasbsapTdP/uZMGHd&#10;n0KV9KRUCnQPPG7yLpfrDm0tytvsTnIXOsu3PqS4Becwkf7Z4qDjCkhDgNpiw2o4puJoE6adBefA&#10;Z7sG3x8fbfLsO0X2xYzLm7g4h+XYrRIzPLZgcXRSnhe5DTCzSiVChqegn/inHW8sRytHUt43fDuE&#10;+ScpgJYcaZdfueLYVaYyYzoeCtkR+53pxCg2PUJToRXoK+W+4mbe8R9Bp1b0W93qM2I6FkuwLViG&#10;athz0UlLxZadspWaf0AKqKdAUtVtU1eX0qqXP03YyEKPpvrlQcslqR6Y8oQllmmlCKgkVNegdEmR&#10;FYYMRgurYu9uK0MeZaVSVXC7SLioK27lKccfSP8A8odOwPQFZn2rcxCglpKpEuOtoJpo4m5w31tq&#10;BopKqLND2BGmh6BfxF59ix5KtTsZsm4/6hiQPz5Lb0LHGfTjICNq6CM6p0kgFIJGunQA44Lci0JY&#10;+4BYj3i4OuhAKpJd+zZe2stmrIos7Qo6pX2oAegsKzOuUDgb3L3C03v9DyC0+37OplsmTmGpUOO6&#10;q4Y+iK2+wzR0PqjTCvUgOoNSok6hrTxrLeVJ7OzlCx4tPx95xjbfIF3beRJMd9EiN97j7zSZMb0H&#10;W/VCglSPUQAADQ9BuY/b5s0K78nNXkXSMuMYqnXIa3SpUotUeS+0gEPBrauqm6Ek0PxoG9m2YdZr&#10;xmEa5R4bSEuOuQkvEoC3EuIQtfrKTqGtyCVE0WFUSDTToNunBlueg2SHHSklCQN4c1VuV5Up9StH&#10;yCNFf1a/DoKcfu7e79j2K+zjK8gw8vSubOVbgjAuG7Czj91zmaL5ktzYOXZeMeityV3KHiVhkSZL&#10;cRZ9J53Y16a2ypPQaU8E9uOX+6zKs44o524VwjK/d9fp+N8h537tuMMafmSLHj+a4vaMkwjjnDns&#10;jkS8WgcayMfvoFzttqdEOJcTKZQhKY6VoCt/vq95+P8AEcbgP9nP2aY5Y8jtPG868cpe6LnKVGhW&#10;6wchuYldHeQ52MWK2Ln3K4ZHit65Mh2y5ZPcZ3oxbsLNDiR2lxF+sApz7bsB5Nie9uXkOV2KfyFd&#10;ZuDZtyfyPktluT0BqXlnLuZwsawM5FfdzCETsZs9qeuwSp5MGAzbvWUEtOJ6DuI43s0PFeP8Mx62&#10;R2GbdbschCMiOyY7bqJe+4CclvTY5cxLEhZOq1ulR79BIMe5hBACVoIp8+1P5gjoF+PcXKhRWolV&#10;Kgmmhrr8QR0Dki3JbQSFKJBoUkHUV8a99SOgVf1fdopKVDvXd5gNKHTx6A41cwnaA5QfAmg0176d&#10;ArNzfUSFeoD21rX+46j8egOJmED6gpPYHUH4fjoOgE+6aUnatIr/AGj4eNe3QFlIC3Eoaqtbi0ob&#10;QKFSlrUEpSO1VKUoAfM9B+bd/wDJ+/c5he7T3Rw/ZvxPc0S+BPZflWRW7Kr5DkIkQuS/cu5HNkze&#10;5x1IUoLx7iOGh7HYPlQXLmu6PbnG1R1AOWN9wuL2A1C3PTPj5FuoZJA+Hpx3D0BTcHQQrRD6mkGt&#10;KpEx1c2RpoABFZSmldBp0Bd2RvpuKgClbrpT5iFPoWtxQpqVMW9AQgeCnOgUrRcBCmR33ZEmCELk&#10;olyresInw4ciN6d8dgvEEMzGLK4YbLo0bcdJ8Og2G8P5HlTjyXLJGtlxvcy5cWrOM3SGxPxJ/Oo6&#10;Xz7bOJZlvEcxZ/G/CuPQpWd5Rb1pVCkS7YyZTa/SBIWNg5YufHsuUcWXfN8RyeyNWa9YdnWF5Jer&#10;LzjLnZpf7lcsKzG4ZexMhXPIfdH72M/jTL/cLhcEyIHHnGcHYw1tUAgLKOfv8/uh3jiyy8I8me43&#10;Gcqgw7fIjP8AOcniDCMi5TewGE4bJNvsCcYuPw8sx6ZKX9rEu88G4X9XqOBl1tTqlhcT2K4T+0cu&#10;A3kHNHu85Zn8tZ59/NVhy8DtfHOMZZFCZD7V9ulvxJhm0YRi1nv1sfkzMheuVqQv7BTyEoQ0pwh0&#10;Pe3/AIc4Lcl8f2P2wchcW8h8hXF7ELlzRygvHbFyTbbBwk9KYuN0sGDW7K7dbbNMyLNrc2ID96jL&#10;emvmb6sQBSXHAFNP3KOF8S+55fyTA+TnsJ5VVg/IWPXTMsWGU33GX8C4jvMS8ZLjEmFjBdZxLMeF&#10;33sfn3SE9sLeOtvmSn7ZpSOg00+06/ch8j+3jk79vz3kRxb8Az+HjuQcQ4tdW413wHMIdhvD/wCo&#10;c98a8tIlPRb9kTOR3eJGN5auThTImwIkuHGiuLHQaH/c1wNnPsN5Pzv29ZRh9xxzlWDgV7xg5PEv&#10;VxXjnJvGfKUv9Ss3JUC2XciTj91l4ohVmlwYgTGDzKkObHmni6Gv91pcchlSigpKFrjpCg2h/wAr&#10;LYQCAlaylIClJrtSKEnoM2Fhk0ISopUQ732EJCk0OhqlCFKr4FazWvQWDwvm/nTCLXYcKxvlDkHG&#10;sLuNLpZ8UdvH3eKKiOOLdddtVuuolWxEd+TG2rQ36aUuAhYSaDoOsv8AZ0/cBwDLeOOH+JbjgNkt&#10;/KVkyleNci5hmduTd+OpuUZtfr7luJ5jZosO6tXgWe02CzCHf7ZJSylbyFLhOqaUttIdt/CXAbGM&#10;WjF3suyvMOS8un21+a/lc91pVuukaXcnrvAZXbbKq0We2stomJRAbbiehDtjDLadpqVBcFVki28s&#10;THS1HkQVPuMGMlai6qQ2GHW5UiQt6TNU8lISKkBIAp0CDeJEy8LSXgUMoQEIitqWGhXzLWtBVtcW&#10;pXxBoNOgRkwPTI0KRoAKUGg/hQDoMl28k126EeA79h/Ch6ANcIo1CKfHShNK9z0AC4lQVFAUfEKp&#10;/wDXt0BJ23xyoKUwNw1Ch8aj4eA6Aq5AQDVCCO+gGgB/CnanQFSwlGhbIAoK0P8Af/HoCQ08aEU8&#10;P56dAKCT/wBvlr8+/QZdAKn8B8NPkKmvQChagdDt/D/t26D0LcGqVVOnetPkD4Dv0AokOGiVJHY1&#10;KdO2hGvf8egHEj0/r1HYKI7D4ka0Hz6AVL9fpIJrQgHSvwHfTXoI05l5kxjgzjm98jZSlUlEEptu&#10;O4+0tLczL8tnNufouOQ1FQLbDrqPWnP/AExILTrqiCEghy+8qZplfKGYZBnec3Z27ZJmN1My73JW&#10;9qO6+tX2UWDbWSD+n2KzQGSxCYSAGIzSABuKyQrrkrlIO1B2OTkvON/lGiGLhITbY8ZVarUpEFpa&#10;k0qdx016CYcRxgWq3MRy2gSHnXZ8pwnyMvPMNhmG6odxa7aw22PHduHQPJ1oPelEQfT3J3uEFR9O&#10;GyN5SkUAaekDTXVKSVVOvQSfxnLjRbuiUwXzmNzdXbsQejrjwmMWb9Jf6tmD06YHI8G6RIjKmrfI&#10;Wkotx9W4FLq4TTSwvtxNh1rtePuQ/RbcxCGqZDmJlW+6OpzGYk2+x3a3LtDDqr/KxyQZUK2XNlCz&#10;cZcNUDDoijOut/caC1US4qUiRNcW999IkKZW8u4W52a0X5jsx5K7qlsY65dp91x1yVKlsp/Sn5tq&#10;XKoMdxeG3KAjKkuS2wWmVPsr2x7VDaamuJuD6ym3qkptsxX6i3BC76IUONJWZr4noivKFxvV5djB&#10;LPGGHvwEMvKMh+5XORHnpnxJLUic5JkOT4cSZapZCWZNxkOfdwrBIVtjb1XXIlhMZFvSAsDAWptE&#10;SPFaabSG4CYK7S2QltnYuDa5FliyAj8kMMrhY026EpKDKu8ioO4gciPqaU242ErQsRGY4hIVMYUz&#10;6yhb2LNHkUM6J9yhYtge2/qsxLt0kgRmmqgdcmofVV1CHqtoUlhuQlbCmHFOzWWWHZifSdhOLjLk&#10;mTIAE5TLtykj7NmO06DBuc/7kuXJ5aHmWwX4DMhyTAiSHWYj1y+/uEopVMtVlgWmU7MKyFTI1tfX&#10;LUFXW6xEMBDuQyZEcOI2vy5blwUy6n00W+dMuzs63wo8JlgFUO0yP1SPFbeaJ+2hyo0WCkmNj01S&#10;wgyTAZuEpmdKlLYx+EiTcplytkFypgR4US83S72eK4fuFzGLOiLKib6uLlS8XiEF0yQQfNsS9bjc&#10;hfMZDsW0R58a+Y7Zlh0Sb041YLVlOD2R9gqalKtsSVi3FNufbIILl7cQdyniQDyHKERp9wlX2OvI&#10;Q2nJ7fe3LQhajf7baMls8fm6bY0J9F1UjmDlpVl4xxlg1cNpgSC2Q2lXQV+5M5njMQbwxkchl5Nz&#10;czGNm1yjySi3T8ZxK+sZb7nr7bH2dql2jLM4g2njeyPAqTJhWtxCKpVoFDc4u83KVThmk0NSrlGv&#10;cbPXytbX2D2VzY3NvuZdd9OnoP2jFImN4OyUaeq+iIknaU9A2N9xgzDIvpXb5bErI71mFyiNKck2&#10;O/3u2wL7zLd4DbCXAm6YXh0+x8fWBaEqbZlSXQhIUk9BYjBH2WpDkoBFlmMtPsLh24pXDsEOxQkQ&#10;rpFtjLO5DsDjq1TmrFbCkrbfvcuU/t3pqAsExe0Pp+3ksFASt1523sKAjOM216EHbUNVodj/AHjN&#10;tsyFIUFOKRIIFAeg1Sfu0/u2Wz9vfjt/DMGkWjLveNyzbMjOAWR9qNc7NxFYVG142ea89tj29qSt&#10;Uu3ThjFmdTS6SUpfeH2jKvUD8+zNMyyvkHLMmzzPMlvmaZzmuQ3jK8wy7I7g9dMhybJ79Lcn3u+3&#10;m6SFrfnXi5S3lLffUSEAhtACUpABrpI0UR5KggBO0OEDbVNQNqEjRI/ie/QKUla20NNOLKtqQVpq&#10;aBx0b1JHcFSEUB07DoEeW/sQUtkhS9yBTvuUnzEq+DbZ1+Z6BqTZCdhII2uV20qAY7J8tPAh10U+&#10;NB0DYdXuK3HKq1K108Sa7Rp8T2/DoH5YmDFtjaSNrsurzivCilaa6mgTp+PQLRoA2hFTtqVK1NSQ&#10;O1ewI6DAhSlBAFVKrQg12jxB08P+PQeKI0IB20Qran+plC/y0EV7ynwNPFI6AYA0IUvYR6qA4mnl&#10;r5rlMA71FQ0g/wAB0Aq1FZS222EBCmUIarQF9CaxIylGtWYiFFx3w3nXXoHxhsKzKnC55El57GMf&#10;jfqt5YaClSLtGS+BGssZFKuzsvu+xhIHmEYKNOgujjkfIYLsl2Zbrfd+R8pyzH5N1sKvTVbrxyXI&#10;jJncacUKCatN4HwxZEpvuQpFGEOsssr7HoHTIuMiM1iEHCbsLxfrxkmTW7iG+XIFz/c2ezPUY5t9&#10;4+Xh7yrg2Gki34qXaoYaZ9RugAPQKWISFTjj0/jFZjR2Z944R9p36slLi27pJaXK5992OQCRX1Lj&#10;Bg/cOtz3v8txbaQry9A6WXR+i2jHuNX1WmVy9abrwtwA9McWl/j722WOWp/nD3BXdZ80S/8ALdwi&#10;SXDMcO96NUbttOgHhRmbozZrDxyoYrceSsMuuF8bXqcpTKeCfZhgynv+oHLk9Qom35PzFJjyXUOm&#10;i/tlBKSdyegAtz9gyqDZosZL3H3GE/jy+G0RigsyOJPZVhs9MnNcxlu6LHKHugyCGmGHapeMJwNI&#10;O0DoMJs2HcTf71ntpcgWt6LivOvNWJwUJbTauPbR6Vr9pHtPtMdCRS43+R9pNnQU1NFblpJr0By5&#10;zchtV7cauMZjIMy41vbHJnIrMdKHYuZe9HmtDdl4q44jtJJal2rh2zyWm0tUKY32rqqDaegJP2G1&#10;/aQMNkXhSrLPXf8Ai53KFyS8t7jvAZ4z73g8vrkpod/I2ZNfoEeRUl1hotpVQ06Am3dYeQ3zE7nm&#10;UIRMfWci96/L1p2n0oGG41b12D29cdSGBQsoi2KDDDLBoCuZQDU9AhvWnILjFiWS5SQMtvqY+MXV&#10;8bkuJ5g9z03/AHXyVNbUmtZOB8TxW4lTX0EOBOnQOnFbrZ7ll0rPZzTLGMY4xkvPtxZWisePxxwL&#10;bl8e8B4mN+i2LzlMYTQj6VLUFAE9BFVmFzsGCQcgln7vMI2GZPyXOLiqyJHM/uUu68G49jOqVVT0&#10;izY+7OmoFCpKVg6adA6bRb7cxkabNGdDuO2HPcKwhAWAlmViPtswqZl1/cCzRAiyMyWXFCvmdOvQ&#10;R3djcY6GZ7wd/WcY9v8Ak+dOqQsJk/8AUr3QZWbdjqCVUP3bdtuCNPqDY006B3O2qIMpnWZlTKrU&#10;nkbAePI6VeaOcL9tmDDJcjkblUR9q5kifTUkUBc6Apxfck2l+2Z9OR5sH4Y519wksvH1QjJM8lys&#10;Zwh9xNUhMr1prWxP1Cnj0DRZttws3Ftjx+3+r+sRuJrPYWmkD8xzMfcPmDZKKAbvXRj1qQCdCUOf&#10;DoJTzqGzceVuRbZjroFr4ww3A/avgUtl0/bMXmXb49mym7QnGtoT9mw1fJrikk0rU9+gK2CZZ476&#10;chdj/wDsc25SM+kQUJWUK404Pimx4BZ0ITRTreRZ2tlxpqm10oNOguJjSl2KyWv9XcSy4tIjX14q&#10;3NNZNeW/928mXZQKqMm2wFCMnbuBWAn5dBbLiK/rhxOS8uaK0yLjx7+gqDUfcpqZmtzhX2TFlFBo&#10;yluFJZacVolRSEnQ9BXl2Gq35Gx6bZZctdpyx8rSFoUVTrJZsXbdASaLQXMxlE6/216D2CJz7rFz&#10;hLQt1cGVPhttq2hMRuzC0slTBClKWEZGhzxKvhUdA1BeJTmYCyI9Us2nLhisppCPTLD8GVhqJaqh&#10;VKfdXtZUE0NTXwPQPOf6gdYS6hxxySqA5vShalVhSWFKSAACElcAFSuwrTxr0CjAlrZj5G6p1xj7&#10;RduZbokoZdmzY85h93YdxcLSZ0Yr2jypWD2FOgbtslPx49sjtuvfc3B5llCVpqFRleiG3HKEKcSp&#10;pl6q/Ad6itAuditmiSuBvcw3Jk2xLf8A0TahzC484Hp7N4yHF2C026yPVQ5HmtrTuQ2pKmwEnaRX&#10;oNbczEno7778WahcRbqnmo7yi4ppsKCGl73KaJV2FK1Hc9BKvC/KV64szS3XG33dxtEaU19wULUH&#10;obqylagkpCVOtS29wG1ShVWtOg6dfaTyffeVhbsiacZchUQqrr29CXGnEJUr09pcddDClDeQoqcV&#10;QAU6Dot4bShMCOtZqG2UsDa2GktoB3BhSSal5Na0p5fj0Eo5tbcNZZh59kNistzvWCR7lPxG7XK2&#10;wZ83HrxOgvQETrK7NZeVbri+1ILKnWtilMqUk1T0Gpr3mcp232K/tu8pcwXZbl0fw7DnrJh9lTJU&#10;JeQ36/zJTWL4g/IjGO4iwLuM5a5DMba45CS80FoQ4pQD8/LgK4ctxeVbTdcslY5lXN/ufvMXkHl7&#10;9SuMZF6wbi+TeFzcVwPLFGU1KxydnUyzuyG7LFaYXGgSIjclRBjtAOij9tzjyf7ruWuTcHudgu0b&#10;jjJeZLNyxzyu5T3bqw5jeCi2zp2Fi9wktR25+YXy2wrNDjt+nC/TQ+y62p5oEh12uJjzn3X3kNoe&#10;fWtZDKEttNhavK020KBppoeVKRolIAHboA27YEq8vpqFaA0G78SKVqOgHVa3q7m9qtQKfhr2Hw6A&#10;U26QNdxBFCRRXfwrTwp0A7bbzejijWuhpQ+H1aVOvQHEO9kuGtPGhGnjUn4dAfYWUKSWV7Ru1TUk&#10;Gvx+QA6BSdlraFQvU+A8SPE00AFegLC5PVorQ1qNQR/b26DUL++P+45M/bl9ged8iYRdU2/3C8z3&#10;Bzgn25lDgMyyZpkdplysq5QQ0n1HG2OKcJak3Jh1TTkdV4cgMuCjvQflDSZKtu9+RIlOrcU9Jlyn&#10;1vypb77zj8qZMfWd78uW8lxx1avMtxZUak9AhFS/TJCqL9NzvX6vQbaB7CgL09VPn0GMihK2gSlJ&#10;MgDaNalxm2MqT4aNtrp+PQEXHgFOKRXaVuKSo0ILanSUk00I9CEB+CugHYWgGjiS4pIqtG4gPhlS&#10;FlrxoJVyfG/xIT0Fs/b7NYn/AP4J3OYm0sXdjLo0jIEEx2cTwG4RmH/cLyveJoiyjGuaeM7Q/i1j&#10;ptUETnkIG9xJWE/TcolIusy/ZIi82m33hu45je7TZHpLN1xGDyBiqsgvGOW6KhMJ235Xi/tksGPY&#10;RbXGtotq8pdUhQdJ3BYufwjaso4QzPO4sW1z8ntMCM5dl2bH518bvmfwEnH7lgmBTTLdcxTDuELP&#10;Ii4djikNLQmVBu01/cW21pDVtgvPCuNePM846suEouV45WcjWPknOpd6mW7I5nHtvmx7weG8ZlRG&#10;/vMOwm/3iNHfyEwnG5t5RHahrcbipW24HVP+1N+/HK4dzjO8cz2ycZY5xlM4ldkM85Zb+s2xzieB&#10;xBwZOyGBxlgmERoWRXrM73nd9hxYltclyaR9ylqaU2lbRDos9l0rjzmT2QYRzxzVylYFvYB7qskv&#10;XJXMsnNrRhcDG4nIfGVmsGfWPll5+MxauTpeXt5K1iM6BGaU7f5Um3vLLSW30oDhdxuZ7i5Qv3Le&#10;E57xLA4Ox/khFwxvh69zLDj+GWLEePb3eGLZlWGYrbnI9ysWUT4lnt0CCxjjT9yyJEsPPb4rRWA2&#10;o+7+xcJe9r9lXhfmNvP42Yc1e33L77Z8SzybjBvOXcLXvLxdOSr77Gub8ujxX8uhYuzCkzV8fXeT&#10;69uaeRGt0hbYkeugOSSM8xc1txJDCFrd27PW9NpbZKTRZeUQhAT8Sofz6AOdixZbZcttyttxW6kl&#10;y2xJLkibEooppLP27baFEioQlS6pO4kdAqY/dHrLHctd/t0DIbE087LcxG7vT4hZuDzYZVMtd5tr&#10;0W52GTNAAfciO+k+kBLra6BQDct+zy9asV98GF5jkeAXnAIE6ysx8SxuFc72yyhV7eahw75ldwzN&#10;udcbjZZqZYLE6QEssJeK4qFI1AfqU8P8k461Yo5M5+3ekhqFJx52xptd0s7kI/autMRniG5FvfDX&#10;qh1lSSgHRoAp6Cd/9xW6+/nQJsOVGbI2fbSmXtugAU9RQWhw17ECnwr0Ao9PxSD41Gtfn36AQMsr&#10;HcfMHb/ZUVp0HoiIB8AB20+X8ugFERo9yCFUroAfwoO/QAqtbCtRoa6aDT/x6AsuzpNabf8Agf8A&#10;x6AE2YDUAfgaH/iegLrso3V2g/Iivf5/j0EVpSa6EaUI76/DX/tr0AorQg/wNKaU/jQ9B7/b0Ao0&#10;OopXx0A/Cg/+vQZ1/wCP/d8j0H3hp+Hw6D0EinjQ6V/7a69BnvPikKNNpHevy6CMeVOXcG4asYvW&#10;Wy3FTZUd12w4xb3Gv1y/Kb0LjaXfybZaW3NHZz9GkCoQHFjb0GiH3Gc+Zv7gcpYnZHLRDsllTNjY&#10;vjVt9RuxYna5QQbnLYSv/VTLzcmmUfcznyp51CEo8qPJ0FSr0XFuLU2ztQiKluLFK1BAcmsmHbGl&#10;qRSrv2ylvaa1JJIr0DItNnF9zKCw0jdb7Ilm6TFFQUyP05H2NqRVQKEqkznFHQCiUn8egnx9LUZh&#10;TbQSSSA88oArWsqC1KNDtqFK82tQaCh6Aj6aYzLjziyhawHCsbPUaaAACEgktlx5QBAVRFaEgbVd&#10;BZLhHj96ZdGJUxDyrhJ+wbdjwYv3NxsLcqTGjQ0Mx5gEd+4uyH2GIMd38iTdnGQ+RHi3NaQvxCEa&#10;O/DgWxcJqNBiwH3JFueuLVvtlqbtsly1RbZOYBvSkyLJd5C405pP3zdmmybo3S+5dBWyEnWtuNJc&#10;jsem+0yCW2o6BaYzq4vrfp6WksEKscNt+TjgZcQitsBtP2iVfoGPTHJ4SvYcZ+5d+7kpacaW0tTa&#10;C9JiMOx0wXH3koccQLrbrabXe3DJku1nxrTOffUP17IUIjhO8K3IYihtYQp0/dpkiUymAmQpqPEj&#10;3RE9qJuRbYjUNmMzc0MVRbrezEsUTc8p8EFw7XPXTIUpSGlynLpKmNlCnX1Nx2bgzL+0qpL7jKmk&#10;XBEfSNHMazxfzFvqAey5DDXqOP0BCZA2y2vWCC88zbJbs5iCAqXIlSi1EejxtZDoas8OjTclwgMb&#10;aZLDqJSVuespS5rbvpT3pK35LbTrExMejVxdlT4yEvtM0ZuExhuC1S3RXSQbNzjCQFPI9RLiV7w9&#10;FCLk8yhm7IPq29CgW7tPbyNxv7ZSgf1vKHG3SlUK3IT0DFveNNOQvsv09Km5TcaJ+mRpSn0yo09y&#10;TjzePxLgrc+4i/uresESauiv01eQXhSt8tK+gAi2J1tEeTBbh3S4/cWqTAefiliBcr+/Mfu2EMvN&#10;IUlTFncv/wB1m1zSmimbZbbS0pJQ0lIBGeYi2e3wWsbkJXLbfssTFZ13Ic+6yKe1e38Iv19WphaH&#10;ERROv/JN5LqErQHYilmqU9BTXkbk6z4+3Di4Qr0pzFsxBzjuPNqHm33v1fEPbE3dyEMhMl+4XXIe&#10;U7mVoBS4uCt3zCvQUByWei8LitWtH6laDGx5jFLTKBP3/GPHF0/27xDYZqHAQp/mrnGU7kE9C9Zc&#10;OO5IUSkFXQMN4SY7cRu2yW7+9IcgtW2ZP3lnIGWsomyLBNuyyFPMwOV+Y2btmlyUsLadx/H4iFEN&#10;bR0BO05Q20uBGaakXlp/9Dn2Vqa4Y1xuluk3643Tjdm4Pgrbi3fmXktUrM708oqjsWW3sJWEpSB0&#10;EtWZTMBqBIxu4pmxz+mJtkxSFhF1i226rx7E7tcmKBUZrM+SbheMiWpNUy2ojalVRSgV795f7kHH&#10;vsN4dufJ2TQYuWch3dpux8AcTyZSGblyHmbMVblnuF/RH3OQsCwW2SFXy/zyhCn7hc2YbSlu/SHA&#10;PzByvyNzpybnHL/LGUTsw5K5Bv0vIsvyOY6tZM6atao9mtDLi1pg2y0xlJiwordGoURCW0ga1CLn&#10;dqKMpAK6BLpSaoRtIIjtnvRAP5iq6nToBoafWeLihuYjJS4R3DgT9KBp9K1jT5dBjLeJWVGhJ3Ha&#10;DQblEV/AFdAPkD0DamyCnf5q6hhsinmcWavLFfGv93QNadI9Z5YBqhIS02BoA23WgA/5lVJrqT0C&#10;aEqdcaYQSVOuISKAmq1KCE6DTSvQS0yxsSlpOiWm0tpUfilO0UAHidSOgEKU0BNdv9Su50oRWvcm&#10;nfoA6AA+HqVBUCApLSdXCKHQ7R8aVPQepSrdv0SqgKRXytvLSfRQT/ghRhuP/N8+gy2k7SkV3JZS&#10;0lQNAkn/AEjSz33LUC+54kAA9AYbbQaFSj6YS6j1QTvLKTunTP8AElUlw+mg99dOglfAZDtubVfp&#10;CIrqbNeIS7DaZgSYt15CmMliw/eIIIetWDW+s59Kqo9RKQRVXQWUx1TM+329Qu0q2IyWzZPBtt/k&#10;uq+8xbhqC+qZzjzZNkEhxGVcq3ULtkBxRC0xyEoO2nQGkO3XL7la020DDbrzNj5sWNspCWk8J+0L&#10;EG1IlzqqAFtm5TbIbrilEJccSVkmrnQSViwt+VmM5BDmD4rneM3DG8OU5vivcR+ynAHi/n2avOAJ&#10;+wyPmm5R/tQ9X1ZIeWEEgDoBol1azGRkmeXtgYdbuV8XeahRIlYyeHfZLxxtivtwmRt/TLtyc5EZ&#10;tULUOvl95QB3V6BVkej+i5AnOZDuMNcjYvaeUfcAzCC25nGXtVxhbMfiH2+2goAeiX/lOQ1HbVDb&#10;2uKZNVChPQLd/usbHbdkVw5HtyBLeZxDl7n/ABK2J/8Ab4kWO00z7UPZ1Z0JAqhhQj3O9RmzQhJ9&#10;QGp6DOTc18fIu2QZ0W8hn8RSYnOXM4WEPRuRveFyPE9PiTjBhoD05Fm4jtMppQigemwplR2givQI&#10;sCLkGI2xq3tyf1TkDFZMCdcpy/z3Ml95fuRZcbgPy1qCnJKeGOPpkiZQ6RpDvgegEh45b8nAxG0z&#10;THxvOL/A9uuG3GQpLYtvt+4UV/vDn3N3nQfyv95ZIw+mS8TueLm2pOnQAm62vLnrpk93a/SrHzVk&#10;c/lvKmfTLSrB7TuAFCLgePrbSB6cXO79bozbTRA9VKOxr0CUi4XmNFut+lIWc3gWGZPtMJJC1L9w&#10;nulmi24/FCaEJf4/42210/JQkdug9vFjakYZkmD428yv/qdylxx7a8YkNqqlWAcLwWrzyHckO1Kl&#10;QJWSvFTih5VlBNegFtqoF5yPGb3RbdhvWbciczq9Rryx+K/bxir+IcfyFpX5G49wv8dbzSfp3Go1&#10;6BpYza7oMFtFpq47fLzx5bozlV/6iLlXuaz9iO+8SU7lz/8AakJRJ+pLbnw6A9LnWm6cg5LdFraZ&#10;xy6c7PugrTvaTxn7W8TWm3tnalSVRHcjjNJoPKtZ6Btym5ULjnK8gmFSbjYOC7jkExS1jeOQPc1n&#10;YVEZR4pltY8yTQecN1HboDF6tT71uznC7WkRX8ryD2/e3uJHRVK/0ywWxnL8qUakgMqkLbcf1pXu&#10;B0DotN4tKcot2RuUOMxeTs55UfZc87DmDcBY23imHst7vrbfv2wtIPlKl1HQNzHLLfU4vb4LMhxj&#10;Lr5Fcyu4KUv/AFK+SOepz1lxhopoSt7HcGEua5TVtEjdpWvQSdYYlrk3ZlqBFRJx+FMjRLey3VTT&#10;nGvCNGIqUpFCW8y5JeaI8XglfcjoJvu0xH6XarHcZHo/btPWrJZmwn8+6OHNOVriRQoc9C1oYtzK&#10;9PTU+QTpToLO8VzpjfGNylTYy48vNHo1/mMg7fs2bhON3t9okUCfzIlhssRGyh2FwUp0DFzWTufv&#10;MiKKPsRsctwkb1eZyWq95PcVtLFfIleORkgfUUjQadAlJn/7Xbl3WS6FwMchrZfdKQXFx1uWlkMs&#10;IqFurUnFVBPgkud6dwajbbSMuuN71iPPZRebvMCFqfEe6PyUG4OqbBID0aZaWkFZqkqQD4dA7418&#10;+8lSy8r0noK41tG5VWkFcZTclxskBSkpkFv1f6VFRp0Dbypcm3W+Na0SHkv3uW/eZaCot0WWHS+d&#10;oKVJTHaYt7YOn1gdzToEjHVS3r1j5Y9VUdiEpDAI9YrcmQmGGZbbqSShcb/dIpXxFSKjoLeZ9lTn&#10;E/s45zz6cpz0Lze+L+NbZRtCpMh3OMgVe5CGVHRUSFbLA4pBASo0UD3HQaTp/uBu6JYIS99vtAK3&#10;XglDiVaK0GqTtTUAeI/j0Biz8yKuFwYLTr9XHkJLer6FKC0qS2B3SV99KamvQdYv7T/POAMYyE5H&#10;f4NrctslLzFvnuojvtqlFpa22W3nEKkfdTKLCEhY3nTbXoOpzgXlGFm7qkWFD8m3NLSHLopKm4bj&#10;p0UWHl7RIRp9aRRR+PQTRy/cnbiMXxWJJFZt3jS5yEgFDrUZSVllwUJLWuoOiugo5+8rxq5m/wC2&#10;XzrjVsgxFSbfb8XvSZklmGpuwwLLfoMu63hQkuMBtmFBCg6Glh5baihG4kJIcJnsW4Xv3M3ubt/I&#10;3CnF2R367Rs6vNntlsNjfuFwkRZePzm8VXkc+7usfdZFd7rcTebpdnFtM22xtKJ1baT0Hdx7M/aZ&#10;iPs24qdwCyLtV4zLLb6/mvLudWi3fpdvyzN5zbLJiY7byVKtOA4vEZREtEQkrKAuS8VPPqoFxI6m&#10;tw303p7K01P/AHa9AspG9PlKf/MdDU9+wB16BRjhaVDsa9wSTSlKkfPToFRsr7oA7d6fCvj49B6t&#10;tDgHqNiuutOgIPMICgAPHQU0oe3h0BYpKOwqB4fD46ivboMKkd6kKGncfyJr0GTaHH3mYzKfUefc&#10;bZYQSElbzq0ttNgqO0Fa1AamnQfmI/8AyP8A39te9P8AcJybBcLv67rwN7OGbtwDxoGHCq03vPIl&#10;0be525EhtqK0qVkGa28WhiQ24pqRbbFHWigXqHPbKleqPTAAUToVCmxSm1NHdXTyreWfkEnoAUPJ&#10;W4FGoSpxClV0CQh43B0kdglphtsHXQqA6ABThQEFz6kojqVXTaopkziFJ1VXctPwp0BMDzpb3Dyl&#10;CV9iAAlhtenyBX/x6DNp2lHAo7k0eIFBUpQ7KTUKqAlT8hA+NR0E7cPZBbrbJuuPXxpX+2LyIM7k&#10;SU2y09Il8Z8ZIcza74lHdVR1lGZZXDhx3wkhL5Sygg61C3bjFxXEl3m8KMu+RZmS5Nl77DTrkZEj&#10;CLdC5x5+vqihBjqs0XMDhuCwkrWXEs2tcdJJSoELU4DlN2xD2rckYpbG7fJyu542xj8h+QqRLYM2&#10;/Qp6Yk29xS4j7FXpf7hvlykBaPWmOo7qSEkNJFvtz15n2iFbGnpdxvc+326C2slT8m43yUzGjh1a&#10;tVSHH58ZtSj/AF1PQXxx+yP2DA7jikKXFm3a/wAjmzHrrJYYiqfMzknM8O9reBtkLCd6XIONZFNb&#10;bQralDS1gpVqQV/cr7nOe+KJWS+3PAeT8px72/37GePOQVcYxpzi8TuF6tmK36JjmWtwSQ0i9O2G&#10;9LQ6/s3SFFCnQtbDK0BKdtS7jPBErHmRDjLxDkJePtz5UgNIssZziLimWxNZW0l31CxdpCXF0NAl&#10;Kk0J3dBsS9iGbHMvax+657WccxXGrFaeQPYzy37iM4bffuOQC7cve3y48ePWnIcYamIBsllwrCbt&#10;cHmUR0R33JU2hW+phkgOaaRZ5MZt2HLhqbn2jYma+0pT7KmJDYkwJaHWkBtyHcIxD0eQ1uakMupN&#10;Aqo6DGOpE9yMHQtuQwndFksKU2VtMpP5K3W9FoVuHcnuK06A3dIi50GYiW06SmM6oOMx/UcZ3tqT&#10;ubDZCEBVdUkgOglI1IoHeVjntPh+7++ew73JWjJ3cHuEr2E8M4FmWS4ZZrvkDEvljhyddcbseCSr&#10;RjOOTokqfZsaLUtTRaTObQtpakuJGgdQfDHIGd2XH7ba+TcZuD5jsoZt+V/7XGLIfgW9LcdD4jrR&#10;HkPMUBeSw4wl5oKV5Ep2gBZyI3jVwLM2PHs8j1UIkNSIjMTY8hX+XIaeaQh55LmtCVK1r0DrbkJS&#10;lKG6IQkABKKgAU+BrTQdAaRMIp5h8BUeI+FegOIm/MiviDX5fDoDAlA/1fxNf+/oBEyPmKf9q9+/&#10;QCiQT3P9p/7z0HpkqHah/s/4dBl9z2/4/wDgOggpC/4H/wARQd/l0A4X2qBSncn/ALjWunb59AIk&#10;0Pap8Pl8egGSACdNe+vavQZ0CgNNoGta1PelD+PQe+nUkAjQfjr2A08a9B4UKGlK/hr/AD8aU6CB&#10;Ob+eLTxBAFtgssXvP7hH9S12Nf5sS0NPoV9vdb+hKklalgbo8LchTwHqOlDAJUGkTl3ki95rkFxu&#10;F8vT9+ucx9T14uTrxebdcCfy4jBQltsxYoolCUJQwhI2soCNVBBU9YS26y+2srfDZkttEqdLa1JM&#10;eAgoIPrS3UJKq/QnoI/v1x9BqQ++fMgSHy6n/wBaZ6ZafkJSQEpjQmj6TZ03Oap7dA78Kx82GziV&#10;LT6V1uxTPuQV/wDmo9GsKIVeLcGGupA0W64fHoF9whaFOrQUpDu0AgHetRHpMEEBLgWrzKSablmh&#10;FNegM2eDcrperXBtscSLjOlNMQGX1spjvTBuUuXIefV9sxAtzW5xbjxSw22kqWdhd2hsQsMfHuPs&#10;XataVM3GS7CXJlLuCZcdF/mzLc1HmXW7xklm5t2262u9t7oSSl+LjMtERoou2VvfahK2GsOra/Up&#10;s6RIcushVxkPvXBuDcZy3GXMgUubcobIjWeZPjKXcpcthIi2S21ntJqxjcZwLJYni0l6a45OQsTk&#10;tpTcUN2ltlmK2wi3WePYLfi5UpqDHhojQoCbJ6itgbt+PqUopvzhCwFqjiGhmQUOqkPqhiGzFkpn&#10;SnnX50uRaYtsmvUTdLlMuq5DsaY6EtTLoqbfnqRYsEAHDFecYQ0y2tpyQ6YAbdtx/KDdJK7RHx9M&#10;3TYoJe/Ry+A2hhuVfplVFioKDLzTDLSUBpLMQMqZbZkLhRtzMZ6bFd+6lFSoEOLBdclNOvbnIcNa&#10;7k+FTZcdKQbsKSLpeWlxXPUEIxHitIVaxHQ/bVm3SVtKUo2KZPsfqKtsdQ9Sw46XJ7/+vntAhIzi&#10;QiIY7Tbrq31MR0sxU/YTZC5kTZFtsABVbZOuduQADUfpFnGpQta1kEdUIqLe4BTtGHUfpiPtw6XW&#10;nrZC/RkHZ9myuOF22xpOwMRjKuKqrKVdARmWpDyXGyhBZdC23U2sUTIRIa/QJxs6FFAYTMgpGO2L&#10;VCkR1S5VTUr6Bs35+FBhznru2mZHZg3GdcGLS1u+9h3CY1bbrHtHp7HRJzW7MxcUs1AHf0xiQ40Q&#10;lZPQUG5z5PEf9Vss65NuL9LKLTktwtbtWWGpH2Ujny/2l1oFz7eBbI9v45x9SNySgyUIP5h6ChGT&#10;vzr3dp8vKJa7RNfm5Je8rnR0g/7cud1scZjOpEJDe5LcThriQRcatzaB6Sr/AHX026KbIANF9tcm&#10;TdJMwDHHZJdMmLHUEqxKBZ8d/T5MOIFJdbjtcQcXTm7PFSoKSrKr86sH1GgQEeX+QkNTXLkhVpjz&#10;GbhCeh2wOA4/aWLRBsmSs2j0d8hhzDOPkwcRtpYLqHbzeJKgkLCj0EezZqH7hJkXR9Fsbb/3FOya&#10;5WpQQixRo1vh23kGRZnoxWppvGccTb8DsjscKQJTk1wI3lR6Co3vG/cHw72a4bIuF1jRMh5zyS3r&#10;Xx1wzbpxjtwrhMtZslnk5GIpWbHxzxLiMj7YDR24XiY59qAtC3Ehx987c4cqe4rk7JeYeZcwlZZn&#10;+QrabnXEoEey41ao6G2bbiOF2NtaoVhs9phsoajxYw2ICA46VukqIQpIcLG0NpDToB2pqCqI2qvn&#10;WTqubIP8RWvQJ6lhI9MGhUkadyhupG3d8Vnx8dT0Dgbb+1gNN0SXpJTIcppsaA2tINPAkmtPh8ug&#10;b8hwDeruUhRTXXdqW2hXt5u/QNa4OhBCSdy2W1JFAAPuHxRatNCpCD/DoG2un9Pbw+NNU1JH8+gW&#10;MZimRcFSSPyoaSsqI09RYKGxpppqfl0EipCghOh85NQRqBXT59BgvcvynvupWvdPx8adACkpU5v2&#10;1bT9CE/1oQqiU6V1fe8PgOgFBSokarqFqcHi4kqSXtpoRukvUbSP8INOgz82qlrSCfVG8dk6D714&#10;V0o0gBpHzr0BlpLrrjTDYQHnnIu1CjRttRp+nxl01KGEgvvV+HQSO/AcTa7WmGta489VxsuLLVo8&#10;5CCwrN87daNClMjauPHdVTyJ006CdsLat2X2v9GuUs2/Hb3AYyrkq4bilWL+3vjEhOP4kw4NGX83&#10;vad5aFPWUtNa9A5YIl57cbldcmW5jjPKdpfzPPZUclCeNvavgpbRbsdYS2UmHIy/7NqGyioU8DpX&#10;cegeF2uLuXLGP3tbeJxeUbbb+TuZEMOKR/0w9r/HyEq434rBAQIbl3hMJkvxxtVIlPoBBJ6B3u3O&#10;0uJu19zq3i1Wh602Pm/l/HAFIXZ+NMYWmH7Z/bnAZFFJmZRPSxOnRgCXC5VY6ASNcZkCTkWScnMJ&#10;yOZh10sXOHNtoZAc/wCoHuLzJAj8Be35sJPpuWPj6C6w8/CQA22UEqTXoDOTNrsebxsfyyf+vJ4E&#10;gT/ct7mLwshcfK+f8gbZk2jGFbqiQ1jkmXCtMJg1DVFhIFD0CdOUq2zMZsuaOOTYfFNrufur9wTl&#10;UPrvvL2dFErCsPWvX7uVHTLhwWGaEoU6sAadAuVyLH4TLLrS7hyFg6ZN4uiiC8u/e8P3RFMa1WxJ&#10;QCZB4swWTvUgCkcJ8KdAYm2Bos3fDcTlqcaWiyezfiq6hQSlyHGdRk/uS5JblVoEy3vuGXHx5qEJ&#10;Kj0GEqZYb83cpzTf2OH8iXmPYIDLYc2W32te2OOJE4uJNVtR82yyI2lQBHrKcPfoEWFcp1vblZze&#10;IzbUnA8Uyj3HZU04nY2zyLycP9t8M424kVCpVjsjzC2maEopUAdB7MjzMRgY7YIbe++cM8LQ7UgV&#10;3OTedPctcxvkKA8zl0g2q6JURqQUa0p0AuY2xAkco4hjzxUxA/6Uey3BXG6j/SMuR73yfc0GtUqf&#10;eZkfcua13noFuDdbZGyBWYt7W7FDzPkTkqGtSEqQnCfb1hasLwagCiDEm5a9vR4KVQ9+gh1u1y2M&#10;HZsyy4LurjnCcIcokB3/AHj7gcuVkmWvIAHlkCxspChqrYrw6B031uPkl3iWBHpx7RnvuA9eYhCl&#10;LabwDgTH2bJbw4D9UJE5uU58NwJ6BOtt2cjPW3NrghRdsmM8r+4eaFkJK7xmsl7EeMmUp1JdVELR&#10;aSf6BUadAof7JkO45GwxS0iUscS8FOPJGxwruKZHKnLUwo8vq7Yzzbb6knT0qE9B7HuUu5ZIm9WA&#10;NCa1br1ltnaUCVIybkWY3xbwtbnQSpKHLJh7BmoQf8pO5R6CV8Bbt1qkTpFnaVcYNgtseFYY4WlC&#10;5uNYU+7jmGRFqNQZOd8kvyrgomoeab3HQA9ApMvN3KWzZ580TISmLo1fbkwFKTPtFruaJ2eXIAed&#10;Kc7zpxNqjK03x4p2+UHoLr2q4KaxW3JfUG5KxNvkyPt3KYlTXI8WNa3HUDY01bLPZXiE/wBIP49B&#10;FrElU24XRiduUiZcrvOWhASpluParTiWJRfTChVY++yKYa11UT8OgEyOzfcYuzbZDqG05HmOP4+t&#10;t5KqKs8WXMym/OMrNPNGtC3kOUBArTsR0BC12wOS3VPtqS1KLi3QgfmOPTnXJlwU60SQ2lbiniAT&#10;WhTTTuCDOtL9vuFqYefS0/kN7t7UxClDezHuF1W+88tO78kNRUbCAPAkdAh8kXN4chT4YC6wcTtD&#10;6EI2oUwrJn7rkTLYV9KlIi4ewK6VCugc/HjbsDKbmrf9wixQ7bb6oT6SHUsJuIfcSzQIW43Gx9tx&#10;Rpqo1rWlA6b/ANt72t8V85eznnjEeesEt3IHG3NN+tGGzrNOWuPNat+MRZF0teRYzdkBc3HMtx2f&#10;KYkW+4sFL0dxABCmlLQsNCvu6/8AjX+9Tj/KL5d/abd8M903Fr0l+Rj1kn5XZuNOcLZDdWpUay3n&#10;F8kdhYvlN5jNUbVNtlwQzIICvRbUopAaMbxwxz/xPmWT4FnHGuT8V5/hN4kWLLcUzayu2jJsfvEV&#10;KHFxJkOSFlJW0tDrTzZcYeZUlba1IIPQXh9jLd4uHMuH2bJ7zcoxnXWOwiUzL9OSw9IfbCXUIcJZ&#10;UhCmxvQoedvQainQfoie2ViXx7x/a7cuQlxDEdRbkIT/AKV1pCUBpTNFEgJ2Go0Ir0E+4Tkqs1zB&#10;E2YsFVudS22nVO0LISShKvzBRIoQSCD0Ex+66x3XIPbnm+PWSy2nIJ1/ZtVlTa7642i1SIc65xU3&#10;AzVOBQLaIaFqoBuURRNCdAqDwFwrxP7brBIx/jLGrdbp13dE7K8nEcLu+Q3WRHbZlumS4XXrdafR&#10;SGGojKktJYbSlW4joLGNXthygoDX507HtQ6DXoFmPJhO0J3CtK0IqKH507HoFiOhrePTkhQVWiSa&#10;djUGpp8Px6BeiilAopoD23V8R207+PQLSNoGh7+H8z/x6ASldKfz6DFTNUjyg0117/8A16BPdjEm&#10;qQADpQg/9qdATXHXoaGpqdNf4Gvy6DXv+6h7wGvYX+377mvcvFmpiZ1jmCPYNw20FkSJfNfKjhwj&#10;jp2MxSsgY9cLm7eXwFJKY1scVXToPyA5j0hSnPuJLs2Y8tx2TMlOOPSpkx5anpcmQ84pbj8iZKWp&#10;xa1KUpa3CSSSegSlkFK1GpTt89BUqZ2layQSRVbQV/F7oMgtIQS6NwSlXrJQaAttuJcktJr/AOpL&#10;mrS0PilBA6AGQSVOB5xIUVuIdWD5PWcSHLk+NvduIwkNIppu06AjuUSog7D51BKtVJWUrWlKqmtU&#10;l1Ffn0A7akh01NaOgVNKbWnAVaE1O9uJToHliV2YgXOM3O9MQJb1pRd3HG/UKbVb5ycsvEQNlTaX&#10;G7kqAyy4hR/MSAnsT0FysXyqenB7mzOS1Jcye5wcXujqVPyHW8Twae57jOZ2GkLcCEwsv5Ov2P2u&#10;Yqu1SISWjv8ApATpaL06jjLM8dvEpUfHJ9xu1qzWW0otS1Wi2W5pqRLVIQptxfpyIV8aYoab5LaR&#10;QnoKt4JhCMBu68wvNkauuQ4Ddr5lsW0OSVSLS5erNFsViwbEEJhn1JU+VzdmrDSyFedqyOg09NRA&#10;STi65VqkW1q1LenLsca0NY865DSq4ZFnMhdz4Z4okuMOKfFzVds8yLL8mShO5xceKl4qJ27gqXzP&#10;li+SeW8+vNubkKguymMKxWG465JeasWMwYWCYtEa3IBT60SA0raEpG9w6V6DZpkEBcb23cnruLiI&#10;1yu/ugmWZtyO4299vFw6NimMXIuxnG9qUIkQCW1FVFeipBoD0D79vefZDxn7YP3IcxxWc3a5cP2+&#10;YVjORZrCWwq6WvH+TOfMFscLH7OwqXHfhXXNL3CTFk7fVbMJqSCiiSQGonErTdLli9y9F1t9845e&#10;X7MuU6488ycKWw/cLLHKt6krdi3BiRHbTVCApaqJB0DyLb5r1gOSwGW1QUvohyio7WkXWRbjNjNr&#10;CQd7cttslJHZQoT0FmvbZK9vr95g5ZzReL3bLFZPtL3AwCIktTOZ58K8QYSeLLHl7KjHwu4z5D/q&#10;TJ91SzHZiIc9Fal06D9Gf9vL3Z8VQvYR7Xebbv8Ae8P227MZbimRWzGeL8tzDjptOL5zOteCiDdM&#10;Ptzq34mMWizpgybyt6NchtH3jbgQVkN5GO3m3Z5aVXqwpel2W5tszE/cWm8W+IZLjQe9aEb803LC&#10;JLblW1JSKpUlQI8QLRsQtcCShNsKojcgpW7bysOR1Pu0cXKj9kxpD6VBR2BLRUDuANT0B9D32inW&#10;tz5Lbi00dWrckpUUmgUVFNCO1aDoMxc1Ds5T4gq8fh0B1m7AjVyhp86aEUG7x/8ADoDSbqTTzJP8&#10;SP7egNt3RXcmvehB+Xyoe/QHkXROmoFaaf8AY96dAcRPQTQmlf4/j0BpMtlWm4V+XQRKuA6ihbUF&#10;jtRVEEEH46g0+OnQBKbfZ/zUKQmo8yqlH8Fiqa9Bmhyvc/8Ah/H/AMOgHCifGgI8K0HwoPDoBUrG&#10;mpPge9Sfnp2PQZhR8KilaDuPj8Rp/b0EH8284W3iS0Jhwft7nn93jg2KzLSJDdsakApZv15j1FWA&#10;UkxIyqGWsVNGkqUQ0tco5/cJc27SZlxfud9uj0h+9XaQ+XX5UmSsqkR/ud1FJLtA8U030S2miEhI&#10;CvaD659ZdXEqeHptmiTLk0K/UdoSREYT5l/HQClR0CJcH2Y5U4vzBIdcSVUT9aT6s1ddEOyE+RlJ&#10;+hoFwgDbUG/Y7UnJLwudMbCrPbFMvFlSfy5MhALkCK6hXlLbYT6npqqdqQtXmUAAkl9z1VKBIJWp&#10;BKVFR2IqVIaXTSjZWFODQFRSnUgjoEd5angPSO5lk7QhttS3XnyoN0abCfUW45u2JoOyuwK/KFo+&#10;K8Qj4yqXdsgabU4iLHcv5ciouKLehySGYOEQre56cS9XB67NJalx3FoYn3KkBavtI96cQC01kc7O&#10;ciShpLr8CfICpuQKVIv7bdsFwdW0i2rCYz+WXu83u8LZhoIZcuVwmPTHC2ZzIghfPibHpfqQbnVb&#10;Mh1mPIhKj3WJKTa4Trz99g3H9XlMM2yXcbg/bnbhGkrbTClSob2SSEps1psUd4Lc2KJBhxEoQiIl&#10;hDTiYzcgyrdBX6VsccckynZClXG2WSHZJ7sqQ9IUZlvsb7jrxN3vbnpgtMKXIkrRKSXXkCSkouLZ&#10;hKP3kCPJm/rEdlVLNIuFkSxLvCAEmw4u3EtLKEyJi0kFwKKFl+QfUkldwaKp8dSKH/Ru3uZeYkcb&#10;ktkmMq5xmqbEKgWBih+4BBKye5OQ4rVrgNR7jdrnNlQ49vvLwdhyrpBUm7Xh7K5jBQ1/trFHVpuu&#10;XPtbWpMpEe0tKUEhkg58as6bRAbgJdXIfLsqVdJl8QluddrnJW3d7tcsips9N6RISi63pobG2GxB&#10;taPK2UdA647bbgU+41KdSpqrUR5wCc7HurgMWC8sAbL7mMkfczlUBYhBLVEJqegOfbr/ADFuLW6t&#10;z1lLeiaOPreCbfMlQa0LLtxdSi12zsWYiHHEnUnoCsplDDTj76vQZYQ8uQuCkj02WWv06au2Iqkp&#10;KWXBaLUE0Kd7zwqpVegqXzfms6w1iwnotnua7oIyZ1ECJasmg2JyVcroCkKSuw8H4IouR0ghDl8l&#10;IdHnQAQ1k5BKeelpnxvTtpSLWizRbsC9GtLVuhP5BirF6Ss73YeGWBTuZ5EkkLkXaVDZcClUT0EY&#10;uN+khLUdDkZY/T3Wv1va4qL9uZGXY5ByXUFQt/rPZxmClbfVluQYSkk0HQNWclLEVLTO+KFtxHf/&#10;AHRXqS4drhOP5FaTfk0Ss3CbcJL2W5CPK4t9yJGUCdqeghbMLgzFISJCoqrYlhcVMlj7lds/TlLn&#10;xLhMaFDNl2J64qu0trZumZNcIseqvQIAayveZ7zMY9pmENTEQIN95Nv4bY4244kSTJYeuGPOOrsc&#10;zL3WV+o9hfHNxmOXO9PaKvmTPmOhS0tqKQ5PeQ89zDkrMMn5A5Byi5ZVm2TTnrrleV3JwOS35clb&#10;jghwWh+TDbBeUliMyEsxmzRKR4hGz6i0GgG0h8oUYsQklqAz3MqSdd76u5J1J79AguLCUl87nAtZ&#10;EfefzZUip3vkE1S2nw8EjoA4DP3Eggq3pa/OkuVIArTaB8N9PKnwSK+PQLkl8u1NSBQNIHwT2CdN&#10;E7RU9A2ZSgo7tAkuKKe5GxsBIHgaGnQMuU644tajUFa1qoK1Bc0TXvQlI6BOWqiSfHuR4/ACnetD&#10;XoJIx6B9rb2Uq0dkESXag1QlQ8iPAiqaaEdAvuUGtTRI20BNdK0Uo01FOgKkiilCqdw2IodUilVq&#10;r2O1AP8APoA0kjt5SKVFabfKdqifD0Waq+O49AK0SdqUDYVbSD4hSQQzr32MsArPzPQC+UgUSVIo&#10;1tb/AMbQX/pI9PFcp6ri/ikdApx2PM0A5RUh55lDte1RW8XGo1S2wzVto9h0EmWeQxkKpbLjv6PB&#10;l2otXi5qBDGKcWWFIU5Eg7vpnZNJQEClFOKXQd+gk2wmOjHn8fuzirLbc3TE5E5YSKMvY9wvhZ34&#10;Thzi6bmZuTSUpcLJoXFLTXoJjYRHTji5WcoNoaze3xOfObYu0M/7e4ZxB0RuEOGYqQax05ZcGWn3&#10;Y51cSalJGvQeWoo+1utx5SV6C8sYi+4b3D7AW3rbgNoeC+F+EItBuYkZZdEx3HYo1UwhApToFl+T&#10;Oife3rPopudzsEq1e4bmGzBIcOQ8sZYpFu9u/BrCB5nW7G04xKfijRKECoFOgduOOR8XyySnMXm7&#10;7bPbPZr37iOcpy1JcjZp7lstbSuzWaUsktyI+Ly5keBGZNfS9NdO3QIkCCm04txlj+bOrkZhzDkF&#10;292nuGkSaOSIXHeKrl3bCsduJWoKQ3erpvlFlR/MQWxTQdAnWa5N+nAyTOavrv0y8+7zmKM8ytHr&#10;WGxSHYvCeBPtaKSL1e3GXER6UKQnTToH7Hut9xOI5e5zSrlm/HsBeXyorlD+te7r3KlTNhiOHUvr&#10;41w+WnY0aljYO3QEr5GOKxcjsmNPmcnhrE7X7fcOnNqU4ci525dlCTyhk8cgkOzY4kvtFxNVBDPw&#10;p0AztjgSH3cXafCLG5Nxf292eS0oCMzx/wAZRzmvNt+3AV+2uF4bMdx76Vk0NSOgMzkoyOx8W224&#10;hUeT7ieYLtzNlSEV22/iHi9Zs+DQfSNdltEeG+8AfL+WCB0H2IXRu7ZxiOT31QRHyTKOQ/dXlIUg&#10;rU1jXH8G4wONYLinKAMLchJWy32BUCB0DTsE6Vj9mwO/3NxT94s+Bcr+5HIzJBcUcx5DkyMewVD6&#10;e4khEne0DWpNR0BzIbItmzXLAo6CVM43wn7eIzyKt+tdspuSeQOSn1K0DbyWCPWJr5dT0ApujKr9&#10;a8pbQ0uErK+U+alJR+Z/+DfE9mGBcfsqRqhLD1wjlbVR51mo6BrNWqe1IvdsbDhu+DcUY9gcaqT6&#10;6uSudL4yu9OITXWZGN7fUf6gGz8OgV2bXbrzfLnFjkfpOT8zYTxbZNwV9ovj/hW3G8ZC6WyraY33&#10;cBO7uCVkHoHhi33eQsWeYoOJnX4Z5nzzyk7S1cuZ8kdxLFXUK1Uz9rglqmPtpBqlsV7dA1YYmQU3&#10;24W+KlmbeLrKyWxxmkj022JiXOKOFILZNT6MKGLleCCNwTHCxpr0Dqs9wVCtrcuxKS3DnSI/6K6t&#10;rb6Nox9lWDcaOrrTeypbVxvq9OySs/HoFFq4Q8MxiZmrSFSVzJWMxMRsTiT62Qlhp2zcN4mWD53F&#10;3q6PP5JcwkaR1BStVJ6C67DbOP41IxmRPdkTcYYZs2R3d3zuzLyq0Nx8mnEqqElF0vlycUB/lobo&#10;Pp6CO7DIQxYLffpEar98gSr8tJcUtwWe+5BccogNJQuhaVHauVoSUjVRoCOgeOSxTKuGJWZMhTa7&#10;BjV5v0laV+o81csqdXYYan21CgVIsMeUoDsA3oa9A2rlIVCKG3m3G3WozLylpSSkPT1OJjGhO91b&#10;7zLaKHQA6UqOgTI8O4XS+227OtrfS3Ln7kqRvCm3x+iQSlz+va/dC82e4SBXtXoG9fISL5yFntwa&#10;KJcROenGY76AlYes2GWiwWdDgV5khpEy43RBI0K0EfHoJD45T/oL1dZSkOyLlf58gPrCaKjQm4tg&#10;UwEDVlLsxuWvbSlVE9ug7Sf2/cSYw72XcHNMNKbcyu1XvPZLqmQw9KcyO8yGY8h9CSoAiFa20I7E&#10;tBJIqT0Gt793j95bJ/2quZ/bjiCPb9h3PPH3OXG2RZZkLEvMMiwXkDGbpjueuYw+vGrzCjXjG5MK&#10;VZwlbUebbnlKlhRLiEUBDnI96v7ovt0/cG9xd75MsGIZXwi85hOB4VbLPynNslyudzViVrkwlSJ2&#10;T4wTYfu1vPqbZQ4lpX2zSBWo2gK08SzX8f5Sxm7Wxwu+jfLdJgONtuhmQpmey8hxp9Smi6laFUSW&#10;1VWn6eg/Q+9vj10vvCVhu05S/wBRFhgSvQYq4kS1xmwoo7LQooFCVbiFA11PQS/w87Lt17kpllSC&#10;VIKEiigtwr3Ab1eJbpX4fMg9BdLl2SDxTIcIqp2dYkIANNq1yK0rQnSh+fQU3QulKbgdKbTtH4V/&#10;8vQHWpjiCKrVQCg7bgPhu706Bbh3koUEuFSR23FQUa6gA+B7fHoHBHvjjKqbypNSddfLQHtqAR0D&#10;nhZMkAbjp371p4UPj49A4msgbO0pdTQih89Dp8joD8ugVmchCSEr7DxJCiPlodQegWGbyyunmSQf&#10;mDQ9tR36BRTLjujUpH4UBrQeFajXoM/yF9lAmlPwPfx+HQcLH/zFvdg1Jv8A7TPY3jV1Cmsdtd+9&#10;0nLNujzVPMOXfIRLwDhu3XCMyEstS4Nmh3+ehDylLCJrTgSkEKIcODrilL3IJJIPpg10UtVEJFdd&#10;qSQP4dAE4UJIOobB36nX09ylgU109CGkAnwPz6DwEtJClAKU2PUVqaK+ybDoB8DunSq/inoCjygg&#10;lIBXsAaIru3ekpKndfprKmrof+VJ6AmpdCT9VPMT3Lp9SqTr9Jly/wAfIjoMW3Crckmp/wAneBTc&#10;pavRU4K608zh01p0Cg28kgKUoFKit0k0oG3Xk0JrUURDiGnyPz6C2eIy3UYpaC+682mJ+n4unc2y&#10;sypl3kv818oqkobVvejpi2uyWsqNSkSthNCahO1qf9TF75jrJMxh60M266MMObvvBGvhvc2fLRtc&#10;MR03HH3oynjTb9wmiqKp0FfbrmCLCp0Trs7FbTc4NyTKV68mW9dg9eH7fMeh7Uh5/H7nfbxkjzS6&#10;KeuUi3NpNRoF3OI4lkxC/PZ3l77eM4x7ZMUZ5g5KkltqVGsvLt/sIxD2+8JwDJipE3JcGweOC4y0&#10;66pOQ3CctSKtKUA12e32DFyvm7BF3xbMW1O523m+TBxw+i1j+IG4ci39lb6wSltUCxrbKz23V6DY&#10;FnN9vLvsowc3GMi3SL1k/K/IV0Qstqel327SbHks1Lh2NvIZs68gKEtqUvYSd1CR0EAx213riL3B&#10;W9tBUp3AouRtLjy3GVOx8J5MvbnquxG3A1MioT5iXEqKVJCk079BDvAjyJzLtpeDRTbs2xOa6kp/&#10;Oes2fRblxfkjPrhSS20Xbja1ilVB2h6CWuDONm7jdM54vvThVbMotOVWG2BEN39TgZtjFrhX7E2I&#10;jiF1S5NZcU08EV3gFChqD0FZcXshv9nu0NiI4/eW48+SqIhW9T9yx6G5PyGFHZ2oClXjF2lz46fq&#10;D9ukJ/qA6DtP/wDjIfu38bcaYZZf29OdMigYFHezq8ZrwdylebvBtODTJmalr/dvEWcvXFceJbrh&#10;dLtF/ULLLcUIdyakyIpDUlLZdDtztbE2wS25eGylX3CpDiotxx4yVLu2IJZqkDHTIUr/AHDi7ThU&#10;tiMtQkwGwPt1OsflNgtXpoB9EmOFNsuLKtyKj0pD6S64GDULEKYklxuoAqpSfCnQI9Ek7i4pZP1K&#10;USpSjStSTU9B8ptKQSNaaU0+GlTqNegDQsJVTw+A7A6/HuOgMgg660r/AC/j8egHS4pB0WaD40FD&#10;4d+/QGBKc01qO3YfD49AMiWsfI/jQf8A0r0BtEtRH1EadtT/ABFNOgrrwl7rfbX7kocSdwfzjx5n&#10;inglxywQ79FtOZMqKQr7WRiN9+wvfrIr5w006mvZR6CwrjDjDimnGnmFipU26PTVr3SW1gGtT4g9&#10;+gJuR21a+jtOuqPy1FQ8aatn+I7noC/2igfy3AvU1S6PSXrrQK1QSP4V6AMtuoIC21pUSABQqqSa&#10;JAKaglR7U1PQQTzBz1j3F8ObbbeuLkGeJZCItlbUH7dYn3aJYl5O+0sAOJOrVvbJkProF+mjceg1&#10;Ocl5pc2H7ld75dHrpnOSetPuE+U56r1ujP0S4obQENSXGwltKUgBCQltAShNOgqTcpLk6YUKJTQK&#10;SquvpqNUvJUoahTaFBO7tvUSe3QfbSIq5AKY4W076LjxDLbVsaG5+Y8SQhpp9SfUcWTTYEoHQRfI&#10;dk5JPhW+1JU5HnuqRD9YrbevPpUVNvEhBAVEscMp37jQugAdihJCXmYca0Q2bdEoqPGBQ4+sDdKl&#10;O0cfeXQ+Z1x3uo6JACR26BNffKAuO0PzJJQl9VAoJQSVFCFV2gUJUpR7/h2B04TY5c+5syGHvs4l&#10;reRJMtbrEVLUlxD7kVmPJlIWwzcFJZcfDqvLEjsuyl6NFJCSL/crjlj1u40xGO6NlwkW+JGKnYL1&#10;3nqiKZvd4uZnuoFptKLX6iH1Tlp/TrYFRlFt2ReXSE/8Z43ayqNHivx7lYbU2CJ9xbuca15NKEFp&#10;M++y40YJu7GONW+6gIixkJnuWi4MxGP/AHjJm0xg2L4VbZH2Kg4uapS3VO3CTPiQrncJ8qZdY0R7&#10;72229JgTblMvVvjRFW2LWLc71DiWOJSxY/KU8ErOSFrXEiQ//wBZLopttJN/ZiRYd3IXPeWpZVkU&#10;aFlLtGgSHM0zZ4qqLdABSDstjDNtitvIMhTiFB119Cv1eZuduq9rzMpYKMhuk/KHVfbOKTW/ZKXZ&#10;e0wIMdIAV2SqDGclpdbgvqQ2VPsepdGbLEiS1w471sbKXXr27arpMVEtAUFuX/KpDszYplhBSGNl&#10;tKm5sm4SY7NtW0wxBjt7kXGLY7VY5fqN2iOsmQm6fo12c9e4OhTir9ljyGtyo0HUHm8Qy6m3NxS/&#10;I3Q4ku3JX6y3pz++4WbDVzV7vVdfWV3XIZNVEoBKyULSAC/CSFtpdckLfQoSZap6QlL8v7tRi3a/&#10;stipQ9d3j9jamxqiMCpNU0oC6mOsKJO2MtJUVqaAKIimGft1lhSNCzY4KvQZpouW6pXcdASuhVGb&#10;Z9BhpMlL0ZUWO+SIzE5lhZtEeSv+mFj0TfOlKroU/EjoNcXuKfhMpS022q7oksQoMe2yFKEi7QLv&#10;cP1Wz2CRXVN25UyVs3m8qp/prBEZbUW0qp0FB7iBMfde9RGRoe3mRRSUf7mZmXxM2cAHNwDHKvIM&#10;VmM0lzRON2ZRSoNmvQN2WwH9y1KTeVPvF+Y6+fTav5lXFV1kKKyQtuByBlMYy5APqIbxu0tJNEOC&#10;oM24tJ3vSX5Cn9inJbsx9tShNeefF1cuc1kVcAekpFxfYBHqbIEMAJJT0GtX3ye5jC/ahxxJzvKa&#10;XLJrxJk23jfBkTm/1fKsnjKeeQS8k+oLZjT0lcm5TdqmU3V5xVSthodBxu8s8qZxzFnOQcl8jXsX&#10;PKb44hMiUlKm7ZY7XH3C3Y7j0PcUQrRbGFlEdoarWVOuFTi1KIQ464VllSGDtKim3RF+ZTji/rmS&#10;jpVSjqT2B06BFmrTuca9QvaoNxkp3VkPa7YrZGmwHsB0CM6HZD/opAJSkJfUKenEY0KIbSv8axqs&#10;jWmnj0Csw2mPGcS2KKdWpTi6Cqjpu7V0QlOnw6Au8tSEGncoqB8FPGgBp3O3X+PQN65v7EOJQQKh&#10;LKSe4QnzvK00qR2PfoGi4srr8f8AiTp8zsQOgHtUP9QuLDJBLaV+u+e1Gm6AA/8AnUAOglxCQknb&#10;pQBJAodB4f8ADoCz517A1Tt7k110+ZJJp0BY9gFGoAp41UCRupQVBecoB8h0GCtKhWtPq+K6kFad&#10;K19Z6iR/yjoM0miaq3eYKCiDqUVHrbfEF5YDafHaOgOIClqCAra4p1aQsCiUulH+qk07JZhRxsR4&#10;bq9AdS4y4ldPy4642xRJ80WyR1DfoP8A85uj4oPkT0EoY6mL9m+i6N/+y22PHznkIoTvbfgwlhGG&#10;YTVNK/ezNhW0PqJJIPQSpjUFq+3pFvzh9SLfpzX7hJiAEiJjFjQJGI8dsDRKfX2MsiP2U66E7dOg&#10;leRIF/vFxufJiftLQ01H9xvPEJoekIdot7SY3B3CjKfoZ9RlMYGKKkLcJ29AM3IdenOy+TkK2Wth&#10;Pul9wkRLYUiVfXNrPCPDW1Io2xHQqMhMXwJPl6B/WM/oV1XduQSmVP4rsd192HOS6IMedzXmkT7X&#10;iPj6VuqgxsRhSWAhg6oV4AjoGrheG3W+4NxPxzfZbqbz7mM9uvP/ADJOdG2VG4uwJ2TKjuTFmq0Q&#10;LhNMp+iqIUEp70HQJiLlJ5qvWYZdKP2CvcRyVaeK8VSVem1j/CfH6Wrrkr0ZdPyYUDHrcwwTokqc&#10;V0C5arlbMqvjuT3gIRi2fZpdeSLnFeUUiP7e/bdDVHw+0vLCR6cDIsijMJQOzyiaA9Ar2vKZdsXA&#10;y3I2UvT8MxbJ/dBmzToKkyOVuTHjbuMLPMQo1WLDa3o4YbOqANB0AUWQ9hcLGITyjOmcN4Rduasz&#10;WpRWq8c48rqTDxGC9VKvXmWlu4s7EKqpLilUp0Ht4ts+0WW8Y1bpSpN1sdkxjgmxvIX+dKzvlKU1&#10;lHKN5oSSXwZAjuKHmCfKT0Dh5DuUZq88t33H1rVC48xHDfatxcWE1ju3mfFRZ7/LhFIokGs98lOp&#10;Lg6A/n1hUci5hxyzLQldtsfDvtUxX0fKhNwmtWxeTlsAgj0ENPuP00oo16AvKat+R5PerVFdDtmy&#10;vlnDOL4brO2kjjLgm0IumQvMqPkbhSbnBqSPKSegRJd0dbjWjL5TYVITYuZfcZLYcWr/AO68mlKw&#10;PjVhQ7uLEUJLCe5A006DN3HEx5l0xHautrtvBXArKhVsJk3F5rP+SHnkp1ceMZpwveIB83QJ9mvT&#10;TcC/8iSkqVEuWd8p8uuN7glb8Hj22qxfBW1r7+irJb6hbPbctqg7dAXYtc20RLTirClG9YHwxHjv&#10;pKaO/wDVX3D36NGecQEgOLlQbVcwok+ZKUnsB0EwRoUZuc7Ax11ppFxfXZccdVVaWYdriMcO4O4y&#10;E1CgXkXi5pH9IQpztr0DOyK1vtSnoVm9USrxcLfFscgDzxReLc9g+DMDsEDGMAtl1vrn9KHZKVml&#10;a9AuZFa4MW22+1sNKiwJYaYjKZJQ/AxWFZvSVIa202yIeCw1NoFR/rr0mmpp0DazSBJxj3AcfR8h&#10;9Nux8P8AGDXuByi3KO23DLbzDekQoS2wSCICmrXaIjY1S1HUE6qPQWtbXc5fHlpx2a8p6/5zeLHj&#10;VwmqNJarhlQZn59d3lAmj0SJcLoU1/y0oBP09BJDtvavNzdYixlxY8VVvjxIRSCtmClLd1MWONoD&#10;bDMRFqjpBFFJZNB0Ee3G7pm5xl09uZHMKZdYOPxHfVUCbbilvTY7eW1pAS2lL0C6yD8VEq106AW/&#10;X1DYl3aS2gLMx1yO1tUku/pKlMRkFzzJK3blZo9N1AS6dNegMcdyiuNBkqcdcjQpMmYwE7UOOMQ7&#10;7coyUqaO80Ntx+OsnsVOk9AwsHVsskeY4ghy7MzLzLc3ELbRl2TXO7B5vbQA7MjaCd1CA10EvcXt&#10;S72MftdqhqVJ/wBzRrK3HYQZDr8283K2lCIwbJccfMq8rCaVKlAD5dB1ae7j9139vb9srjvGeMeW&#10;eZIWecr8dYdieGse3Tgp608gcu/qdnscKPMh5S5GnM4TxklMxDynDeLg1KQryohuEgdBxF/vDfuW&#10;47+6ZyfwVyZivBF/4Qt/CGC5dgsOy5NyFbM6u2Xwr5l8nKrRfpP6Zj9ggY9OiJkqZkRQHgVhJC6C&#10;nQaPrkt0+qy8lQU6/veS6gpK1JJOoI8wCj+FTXoJAwHl7kTj+azNxzMcmhGIhpMOI3eZSoLSo7zT&#10;7I+3kKfQwhlTQLfohspUOg6P/YR/8nv3Ue3VmPx57lcPxb3VcRqgvR4s6YxbeK+WMDUw0EQHoucY&#10;3apVtzqyR0I2PRbpa3Z6grczJSsUWG/biz/5M/7a+dWyLf7LinuPxTOITgnZDxvkuJ4m2qLZ7eIx&#10;m5ExncfJjiT1jjF9wj1xElq2JQWgt1NA3V8Tfuq/t6e97ixVq9vPup4uv+YR7tjjtw42ze9xOKeT&#10;4Dkia5HRFcwbkKRYrpcXA+Noct33sZdUlDqgpJISh6ZTVJSUqqdFCn9407fh0H2w0r/2p/f0HxTT&#10;4/H+HgK/MHoBmkKW4lsvBuoJClmqAaaA6/w6AyX5cZexSvMkaUodyfApUmhOv9nQHWLstIAUSKnU&#10;KqQVVNBu0pr3J6BbjznlkJblJoE7zucoE00IV8ugUGrpLRX01+ska1QoEJA70p+H8OgPsZM6KVVT&#10;XcfMU1p/yk0FD0Dps16euk+Bb2HvTkTpkaIySfKlyU+hhBUafSFrFdD0H5J/7xXuWd92n7mvvR5s&#10;auLtxxy4c15DgeBvLdcLDXHnDyGOMsMRBZUtaI0OTbcWMkIRtSp2QtdBuPQawSslZWK+Xc7TVI3o&#10;SPToRU0UoDw79BisJKgioKalB8CG0qQyRrUf5Mdyvfv8+g90KEle4bvQSoKrop1a7nKSadwhlCBr&#10;26BPUonWu1xQrT4LUNx+HZyRXXXy9AVWa02kpqUqSTpsG1SEdgP8mOgq+aj0GCfEpG0miG69kFxB&#10;S2TWvmjxqrPzPQGWlJVRJoG1pCaGtG2ikJUVeA9OEgqPhucHQWe49uKXLPAmP+k3brP60WU+8VpY&#10;eveWznc8yUKcUAgOWzCsBjRHQK/luBJ0KQAtBwXdGrbauXL5krCmGsU4OuuQXkrS2W1XqGvGGTGW&#10;oIUpxyTdb26ENt1KnQErAAV0FFsMhZ1yzyzj1vxRhuVnuWZVFGOx3/Sat1uuCnRKbuM5TjbkSFZs&#10;chR/vZjy0FllqN6qwEoNAsv7r8mxyxcecHcL8Z3h+4YLEhZZylld3f8AWRdeV+Rr5k9ysDHLmWpW&#10;+8uQu+WKzUsLLqlGHaHUEEuPOqUFfOInFIu90tEcpF1zOxnjO0bgSppfI94s+NXeW27qGnYeOLmf&#10;UNpDmulegvny7kIne3qw29gNGExiPNctv1dxdQZt99Wxvp3g1kv2CIwSWyNoQkK0CegjfAGU3jGr&#10;7BbDrLuYcNcx2WOhlG96VJk5ln8oJdSWypKWTBQCNCEmvQVI4jnPNXS6iPKcivysGy5+EpCgjdds&#10;bt8fPbIhR2koH6hiaKKTRQpoQeguW9dpuDc+5Pc7MVNsWTk3HOR7C1EAkuuOZPYm20NoeUpDhiOL&#10;YabSmneQCAe3QQ3yDZl8X+43OrJjSYrkSbkUXNsDdLTTzM6NKKc/xJmO4D6SY99tFxm2d7adilPF&#10;BFAR0EhYahjhzmjEuSOMGcfvbuM5Bb+RcEtGf4hZ+RsCyC0qZj3mzYtmGCXlH6PmdkudiuRjT4sl&#10;QZbDbqC4FoCgHXf7Iv8A5LbWW+6rAeKvedxvxrwZ7eOQMT45xnj7KOMbtlMrEuLM3hy5GPzZd1h5&#10;Ep66ROMsqmymWPUXIcbsH6c26FuxX3VgO0O9obmKSxaruiZbbWGWIM5hyPPafh3KNHu9vCn07kPQ&#10;1R5SHI6gsgtOAp8qkkgktsupSlLziVkdyhv0xWmpR4itBWvQClmooAQaeP8AZUaDoAFMqCa0Jp8B&#10;r38fj0HgKk1FSf4V7/Lx+fQe+qo1B1+fh/M9qDoBkO0Ar/aaip/+vQGEuA08KHuPj/w6AdDpBGo8&#10;a/z+Hwr0H5pfO/sK943svviZuYYJyhxMzCf3WrMrcmVknHsksrIRMsedWNydaYzOlAVSIK6f0joL&#10;Ge3397n9x72xNQrdNzgc04LGS0lNk5CZGbxvtW1BPpwZF3ki/W4OtgJDkW4nb4J6Dez7cP8A5NXt&#10;e5EkwbF7iOMsn4Xvbgaal3zD5D2VY+3IICXHHcavKLdk8eKFkkrZdlBPgD0G9rhn3X+2P3EWMX/h&#10;Xnzi7PoXpes/Eh5NCtOQW5DbRfe/UsZvjluvsVTDCSpf5CggA69BEHMPuZdfbn47xnMXb7SEOx7n&#10;nKAqPMuCAkpfYxlLqUqt0BQ0VNWPuHE/5YQkhRCj0mU1EivX+fvQhpt2ZEZWlTjqVk0N0lJWVOPz&#10;5SlBLO47vMFGpJICpOY3uRPuMqS+Fuy1vMr+3SS445NeNLbbUJQFrdUwhW8pSKlZr0CK/Ct+LQHJ&#10;eTFCJCmypdvcdUpTKiClAuHoq9Vx11TiiIyCVrUqi1AadBDGU5VIvalqlpVGs0ZxoN2tR2fqcpsJ&#10;EQ3r7eu5pvckR7ZGCio0Cqmp6CScWsjtit79xualDIrwhpNwccSn1LdESCpFojtNqDTDcNBCnEN+&#10;UvkJJOyvQKDrm0NOGm7zNsNpPlShsEpWQPqUgeZSvEqoOxPQE4UWRfLnGgQi2l550rfck+duLHC0&#10;/dy5AbCXn2G//vbYU6+qjaQpRooJ/tVvctTMFi2oWmTLcUvELVcnGIk62wmfWXfM9y4vBcG3b1Wt&#10;xUIqQpqOiGuSoORrbSWBu3WmKide8Wxgufq2QtR0Z7kare8+LTY5Mps23j612y4Plcm65jPS27cI&#10;El0OSUBuHLcCEX15IXD4cx+RdnoJhvhNuaZZksTHLy5CZnqbiy70MgfyOQ0l+32duJIm3Zq5KSl9&#10;iC7LydxAlTMbjtheaI+qxw48eBEk3BW22sw7ZEbbxq7vvX+3Lt2N2aDGKlJxLJ83x5haYzSlKXg2&#10;AR3HXS1LkuuuA/7bbl2yE3Ie+zud4uimnbg/bkixwJMh21OsWy1WIH8zG8fhY0h1mAfrsOKofuDl&#10;J1ySroHBbEh9hi4pW7IjqcT+noaQLMJ7ky2ORxdmGVVFgRcrEw63bEEE4/irSpSiJEpFAzjw0XWV&#10;FfacfAC40uPIt8f7J4GTEXAts+0QFkfp9zudv3wcajEhNntAeuT5D7yegdzCURGW3YyoLRabC7Yt&#10;Dal2mMzZ2ftTfNigD/tTD47hatqCEmfNWp+m55KwBKNHaaclvTUyosaNE3yWXFKcu8K23qQhxMKS&#10;UGr+ecjzNi5ZFFRYuxlG1RClg+Lch559br4ZZMZ1anfSSkx2rjGaSzJ9Hb5F23EoqkxWKeVyapat&#10;FDoFtx5qKgFbadwLCUR3FbR61FOwIDi1kABhsKlSln6dVK06CtnK/MlgxyC/GQo3mdJZaYYtsdza&#10;/c0XZ4pt1r3Aj0JGbTmvVeJI9Cyx1LJG9PQawOQM3uOW3N+fcpr0z7tV1SxLtrbgelN3GUi35dkc&#10;BobSmfldw9LHLBQJLUNtbiaoST0EaSG0rW5u+3dPqFK2be59uw7LfjKtP2VqkFAQ3Fi2uOqz21Y2&#10;pj21qdNoFOoJBDksF/1FBCXFlCleoGVx4ry5zbaVvJbSmjcNyHFbShnQs2tllnRUgghVH3f+4jjX&#10;2o8RX3lzlaetFptyjDx3H7fIQnKc8yx/e9a8Wx1Gn3N2mXEeo8+UlmGoOSHaNxWwoOF73L+5Dk33&#10;Vcr3nlvlKaw3PktG243jFtW6rF+OMOYdUu2YdjDLvnMeKg7pEhQ9efLK33SSrQKzyXA/R1xtZZbU&#10;BDieMl4/+o4Ka/3afDoE2U4uOfRRRy6z07SsUCYbXilOtEpQitT8OgRZbX2zTTTCQ4+tZbiJUoUW&#10;6oD1prtK7Uivlr2A6AslpMZLcaPuUtxRBcOu93UvyVGuqEqPlJ+PQGtFrLSapQjazu/ABx0+GtaV&#10;+PQEJLnmUTTbq8odgAB6bKdPE9+gZt0e3LCe+1CiTXsV+Y96f006BBWVCpPetASe1RVWo07dA/MV&#10;hGPEVMWn82aoFBNKpjpr6SR4/mHzfPoHaQE6nypSND3+kEkq11qegInzkrJJqa+NBoQaCvdKdB8z&#10;0AawdytaBFaqFTUgeYio/wDSSdqfio9BglGp8AkhRPggJTRRrQ1EdBAFO6z0AialYpQK3JAqRRs7&#10;fLU/4YzXmV/znoDdEpb2qJCXWquD+tu2NLqAKah+4PfxIPQGSfTCi83u9NTMyewjX1JCiBa7O0B3&#10;CRQqH+I9BNFuVDx+AY11CZUDFFxs65BFQE3vNJKKYfhKBr68ezkpcdQOygdOgmXF2mbDajCzYLki&#10;S017hPcG64gJdVaLa4p/jLjMvDzoN7uymnnGP6htG3ToHc2Q2YyORSVNstve6r3EoSKremq//wCP&#10;8WPf4UN1ZpH8CoeXToHRjcNXrxf+pDiXUttve7/3KE/SlcdCzw5xTIUsfltlSmVeh2qUjbp0CRfr&#10;VkuQcX8Y4dPdUnkr3mctSeUc4RUiTCwi1zfs8cjydSpi3N+o66hKgE+nHB7dAu5nlqmsQ5o5Qx4K&#10;RK5Iulm9o/t7isBQUjjzEA1EzO921JAKEXN9n01KRotT5116BAmx3rBbcvsuLL3SsFx7GPazx640&#10;2FGTyZydIbncoXuOBVHrQIK3GStNVhKQOgU5Vng3KXccMsaG2LXmeY4r7a8aXGBUiJxlw+w3kfKl&#10;6aJJ/LvV7YW26sUSQNT0Czb4yeQXcYti0IaRz/zNcc9vTxIR+lcKcJtrg2lhZFALa79mtdSNp2Do&#10;AsbuTORBjIbsUx7VydyhlnNl+K0Eqb464cYfGJwjpX7Gfd0shA+lRQBr0GFluEtq8cTP3lKjNVAz&#10;73IZOpwBtbky7me9YW3TqU+nEhthG6gAUKdA8MNhW4Wf20WS4n1P1G55/wC53klxzs5Bs7slVkjP&#10;qVroxaVlO4al7SvQJGL3+WtjFstuC0qulyTzT7j8hdlIKkpmPRpdgxVwkdno7khXp7tAsCnQA2m3&#10;yrRjzMKOnbdcI4NSWmhuU69n/Pt3bjLeWojyzo1rkD+AqOgcl1hwblkl7sKVAWp/kDivh6DIb0RH&#10;w7hOwIyzL/QSAax3Z8ch09io69A2lXuVHx2XmLnqma7auSOb3EOs1edyPk+5PYDxmwrw+4YsKJD6&#10;AfpSKjw6A7GxL104fxUVJQq6Xzh/h19xY3ENwlOcq8mSVLToo+tOYacrXVqhpToFUXP72/Z/yX6C&#10;lM5JyLmWfWIhG5blm42tisTwG3tpSB+TJyu9wylNACpvToJVhY41bIlqjJlhTlpt8HHY0lQKAZjM&#10;L/aMa4b0UWlcR+TkFxKiQVKQDr36AkuHGul3iXEufbhbdzpB2FBiRLlZWJl7ksODzok2TjO1wre3&#10;UEiVdyE0JPQJlrt8u7ZjCiXbatTtx9e8QkEiLCsdpusW7XSO2VeRLN9zYwbUih/+47O6Ppr0EMZT&#10;k0LlPlPIcmW+s4/yJyQLa5JSvyO8K+3W1G4XyZvolKYl6yhpaSn6SNtOguphLjl+umGyJSVf+xWD&#10;KsvvRUjb6V1yPH4kJhpS6AVtz+byEAKFfyB8OgkBqc3bsWXfPXebkTocq7R3nkqIRCuE9LVsUOyk&#10;qRb0pBHfY1oKdBBcONW12FZlLbmzGIj0tJbbQ0zMfZtKrk7I2ncERzkk1oqHc7vGtAJsyXpi02qS&#10;8Hkh+3uNIALrLjs674C7OUhwfVsn3aVpStUEU6B34W67bMOTKdadq1ZXmIq1ja8XJFjamMocFNyk&#10;iTJedSfnTw6BMLDlsxaGw3JSsNW20290hKXHH2bXYZcxxKkDagpZdsSR33Aq+PQWK9ukhvEYA5Cm&#10;spj2zCY+cZs68pZbYQ/glqyq/wBtdcWlQUmX9/jMbbT+oJHfoOWBVxu0ybIye6ruF5vF8uT+S3a4&#10;T5Di/v71cXH5ku4y1Pf/AHRLedmuFTh3KJWo1qT0DmbvyJTJDjCmVuJUFBJUoBSgSqjiQNCT8ugR&#10;pJeeaKFvMvsp2j0pCKlNP6S4kFWvevQE7daIU6bFjvNz2Evvem45bktzHfTBJWqNGfdZS68E6pbK&#10;07qUr0E1Wbga35VEmf7Z5Gsjt6hMplScbya13LEr6IaUKckyo0W5t+g+3F0SVJcUhSuygnXoJte9&#10;t+VQ8EcxfF7ZdHsglSm7lc5EFUSfEytMJYMKOq4Qn5EeRa461+u00yopK0pJ3EaA/OFPa1ksa9Wq&#10;+Z9YMrhZE1dsci4SxdrItQeurtyji4zVXqVHfhQbbbLe2pMRBcVuluAroEDoP0qfYXzhn3ui9nXB&#10;HuA5PsePWDMeTMeu85y14vBl2y0JsVgye8YhjUsW+4SZj0S53K046l6YhLpZ9ZZLdAegtuIrKgFb&#10;SK1NBUECpAHcippSvx6DBcJtVSCpNSe53AEU1AOtQNBXoMBbFkq1JA7UAJNSdSOwSR36DF+FIShI&#10;c3EBFEJVrRIPZKhqv/h0BNTak6rTqSaGlARTXU+PQYlB26JKU9+9NR2BI1OvQGo6pdVqadVuQK7f&#10;FW6gCaVA18egzXMefWkLS2lQ8m4abfAeXsdfx6CIvcFy6vgX26+43nB8oY/6O8B8w8jNOvOlthm5&#10;43gN9lWFxa0klumQqiBJGu4imvQfjyOS5MtH3Ux91+ZNCps6Q+pTj8mfOcM2XJkKWdynHn3nCsnU&#10;qPQFK0qajZuSe2nkUXz/APZIYI/j0AFCra2RqsJboe9SG2VkjwO6Qunxp0Arq96UmpCXQ69tUdAm&#10;U/6CNToNsSOafLoE1SiQFmm4krAJJ1IK6inceo6lP8KdACfhrt1GtFVRXafhUFto/DQ9ACskklR1&#10;OhA7jePVfofAFoJQKeB6DNpRqPKF7qDZqC4VLA9IEUID74CT/wAiOgslxswbvY49ibMcC6zp+N22&#10;M+602ufJvbce5crZ4+XHWW2Ldi2CWT7BlwA7A8dtV7x0Eq5vkD9u9s2U3iOVxneW+S8dx70itaXn&#10;bFBbvfJ92iFzyuONxjerGy8lVN1EVGh6CAeJMgnWRWV26zSkWW5ZhjVyxa+Zc64ELxbjOSEvchP2&#10;0rDm265Pb2f0xKkoLi4jzjCP89RAMzLMifyq/S728hbDUj7WLa4SghKbXYLZEagY7Z2m2/ymW7fa&#10;IrCNqPLvKiAN3QSZwfAdfzGReQ2l2PgOGcgciy9yFLAViWHXJVuTsQpCvUeyK5w0oIrRdKV7dBaf&#10;mRxdm4kxXH0NvCNEaucZW5ksrKbtxheYlyaWEFSkst3GzBWgShw1J17A4uCo6JmVcOWphDjL17u/&#10;IViddW0HglN15MtNnCmIqx6YDETMVK8xoFqBBBI6Ck3GcByycq2LHpXlVHyy4YXK9UFsbrjHvmDv&#10;OOVB21euCNwPapGvQWGnS7mLljt9U6p2Vd+G8Qfe/JdUp29YTIw9hLJfWsKLjb1qcId+nbUEa9AV&#10;9xkN+TjvGXIFqjlqdh8lzjma6r1UzA9bJT2X4G5M3hCHQ1IZuMUPJSAQgIrUU6Bbbkx7xilluNjY&#10;kvuWG6JtFqBUtbdwxbLGXc+wawR3lterbmrc3Ku1qkrWKuiGK1Ap0DAzuzi5YnPkeWTOx6QLvCkL&#10;KhKu2PzGUKfhuMekUtkRCgMMKSFJciGqQg06DdB+2p++x7u/ZpAwyzTL3G5r9uuOZBjDHMXCN6x+&#10;0XTka98eWOwOWWE/xjyVdZbN6tL+O47EYds1sfdNvifZvtgKLak9B+jd7e/cFw57sOE+OvcZ7fsw&#10;i55w/wAqWFN/xHIGQhmYx6bq4l5xnIrd6jj1jzDEbuy7brtb3aOxJrC0KFKEhMXQZpooAEajx8fH&#10;+7oA1IBNad+9Kih+FOgDWwk12AVoK07EfOoPx/l0BdTS6aa/I/D/AMOg9ShVTXSvgnT+NOwr/b0A&#10;3nAPfQDXx/769A33IzT0STb30syLXOb9O4WqfFjTbdOJqn07lbZzT8CYwUkgpdQoGvboNY3uK/aN&#10;9i/uFEy5XDiQ8TZjcXVuv5twdIZwue488F/m3rEVsycNvTDC9znpGIwVL/q6DQz7n/8A46vK+LWi&#10;9ZTw5ylxhzBjFvdW7+jZ60OJ8ujR1qCY4enTF3TELpL84QUsuxlqUCpCP6egtF7Gf27+JPZRj671&#10;SLyD7gMnt/2+W8kTEyZFpw63SW0Llcf8Q264qcNgx5C0hM+5qSJ94dQFKLTAQ10F90E3F71XQVW6&#10;K4hJb1InSEnyx26+YMNuUK1f1U16Bg55eZVwmos1tQmXIaH3T7SVpRHVM2qEZMh4DaxBt6Kk17ns&#10;CadBXfI8qseBMPC3yEXjJXiv7y+ISn040h0bn2LOhwqDSlKJCntVhPiO3QVzvd9mTpLMy7KdkzZI&#10;cVarTGUpUx1KqqMkgk/ZxjQlUh0BZTXYEjXoHTxvYDdVMZtcnGZbUZbpxdhlulmilgqZk3mDvCkz&#10;Goq0qaaf8yX3gpaFKCQSEqynAt2qqJQlslKnAAvaKqG5sk7XnO6QNT3+PQNWRPLp3NirzoQy20Sm&#10;rbQcASvYAdq1OabaVrqrRK+gd3H8dKMiYKorU0NFTrjTqJRZ8m1Bfd+0Cp64zG8IUmOoS5SlCPFo&#10;+8woBaTLWWrU4JDcphN9uamTf7xcXm2W4LdrDb8v7ySww5b2rbj6rQHJqm0KhiTAajQ0OQLPETcA&#10;cnE/Hb+YqhuxYDgs11VIFvtkmBKcmZQuTLFouF5vdsEgXCcxd5TiIL8IOpXNBRjkR5RcyWegL546&#10;3As9sbbtgt10W+5dVpvV6dFzsF2n4/c48rIr7c50BplN54z46yQNzr9OjJbazTME2+ywKW+DDa6C&#10;cMdtbcMG5TxKXKS1cmYzeUBU+bETMktHKr7ljMEbrhlmVXhbT2RNMCiXVQsVggbJ5SD+MRyTJVFk&#10;7lwh9yi5m40uLstSZ7Mm6W66fZCk+Mm8hl7IvtQE3m7CPZIxMeO6AC86yqQt9D4SqG2qYbj+ouh9&#10;MtbD7Eq8MXeRHKW3rbFmIadyB1ijcyWlm0RiWmVpIOJxuPEjPLuIloAaM+7KUkG8KZurrbaYbzcc&#10;o/8AwtzmSENeiihiQgmM0EpAKgGQzKaAnS4zMy+XOayzGtLakmA7d4AWLbaWfSASMXwVnc5IdFEP&#10;TA459WxJAjEU2fQRHl7orT1xuSb1JA3S5gPoX7kOayAUgeqVQrIydwWv8xFWkIKQVUXZi2qEdSGo&#10;y0OwoaLe4tW1qW42ZFlxtby1eZdvgBd0urh+jdVZ2moCoPMXuHaKXbNii1XYSEIZaU26G3bsxcpi&#10;otvjJWFVZkcgXSO4upp6NiiuOBQS4D0FFsgyKbdJDkqXcpFzdmKnIE+EKTribhIFtyLIbS0op9O4&#10;ZTNQLDYE12x4LTjoOxJPQNKU+Hlq9NDKfUDbTCLc8llj0o7D9qiNW6Sryx4EGGh2Db3AAG4yZtwP&#10;ncaV0CW95kJDZacQtCq1YLTXoLZbJWlg+ZmNIitI2oPmYtTbLA8756CPuW+V8B4D4vzTl/lnJ2MT&#10;48wK2v3fJrxJUlM6S6pSkxLJZ4+4fquV3+5lMeFFaqp+cryj0otQHBr76/etyD75eZ5PImUMOY5h&#10;VhbmWbiTjRD5ct2A4f6v+fNKSI8vLL20hLlxlAbidrKDsTqFEZskOEMJ3FhJBNKlUhzUbl6/wA7A&#10;dAUlSEW1r7qQErmuoAisA6MIOoKk+CtdegQR/pvVkSlVfdR60tSqbmmlVLbCB3K3e6hXTt0BMFSl&#10;PS5KvT3NAEaj0IxptZR8HXQNfgOgKMvbi5LcBb3D8psj/KYR9KQO4K6a9qk9AIhzaytatC4fTBJN&#10;Ny/zJCiNRQaJr4U6BGlSEoYU8raEuFSzUAgNNeVAHYEq8KdAyJLpddUsiu47lU+NdCfiT26DOBBX&#10;cp8aCmpQqrj+mqWUmrldNCsUA/HoJgTHTHQlCEhJQgJTQfQlIoNT28o2j5dAVeUdEa0UoHXsCNQC&#10;a+PQAVO0EaE6p01BFSFeBomtf49BgBtoAabfMQRUBYSSkKP+BtPnV3NSOg9QCQkJFSQk99DUbmQs&#10;f4Rq4v8Ah0Hw2AqJJ9EJUVkaK+1ChvKu53zHRTTXb0ArayVKfcSVKS4hxTaRq5MWKQISQKj0o6PM&#10;r8Negc9l/wBAmRf5KEymrE+PtWXfN+r5dNT/AKVpCT/nIt4V6i/BO0dA+sSRFW+u4371JeKceLOa&#10;5gspJ/3LmUxY/SLJ4/cOypykNIRQn0wo06CdoXpsuOx83KXGLV6fuC9xUsK3KlTm9eMeJ2qnYUML&#10;LI9AeJ1GnQOqwQ3Lu/DtvIDi20XZcn3Ue5OUo+n9pjNlQp7jbjZa16M/cKbZCWFUSVKGnQLsW1ZN&#10;yZb8J47eW7Fz33ecgt8tcjLV5P8AbfEuNvLRi9oe3AKj26PbmFvFKqJ2MpIGvQKV3zBzKsw5d5dw&#10;+IFNRTZvbB7cLYkbgmfdW1Y03eIKRVRVEtCZM1xafpU8knoDeYyccxDkqLZIxRP479j3FphoIWl6&#10;LfeV5LaFy3nCPy35k3L5bbelVKTHPfoEK2h3ArVgqrqtcm58Rcc5Z7k+QAutX+WuVVrt+A2qTWql&#10;y2kSm1ISarG6g6AGSzPwK3XKNGUt2/8AFnCtrwiM6gkmZzZ7ibh97fUNklSvv4EC4KC6VUKa06Bx&#10;39z/AGsOVTj7hWvjTi7AvahgpQC59znedCOnMnYqh2dZQ/IK9uvx6AzkFlcSvIcKsThKzK449qWH&#10;NximijHXFvfItwYV2KXrlIKHVA10oegUOXkMy717jMjx51Js9ilcf+2TC1o/y5aobEW23Qw0oAqF&#10;t2p5S9vYOVPfoDWcrVZp/NCLQlTi8S43449vePlG0Jbv17Rb2r2yyEihUsB8FI18xr0BjIrczDYy&#10;vFWNoSu78Oe3JhDdaiLCMfJM79NSSqqXpLhQ4R3p0DwxK4Rbpf79fXvSRa8m5mv14De0FCMQ4Xx9&#10;0QttaKEWO/HQD/TuI8egjFt24R8VhPLK28gmYHkORtlFUk5l7i8vFmtSXP6kvRsZQ4r/ABFBr26B&#10;xT48F/MbJYQG3LBcOSGbK8htwln/AGFwFjLVvcW2VeURX7umWtJ1G8k9AWtV5mRH5eZuFxdyxHjD&#10;kDmGWS2pfo5rzfcnLFiUM7xuDtsx11nZTzAJ8vQS3jeNsQYVltMpgGFikLFLJJbXVQnzcVtLvJGT&#10;hSUgqrNyCfbmFAD6k+bXoFnJYDsWPZorsxH2t1eFvffr+aw3JaXbZ9xVrtSuBbGb1IS6T2cB79AR&#10;shTcJku9OIUh1KE2q3J2glN1vNyi5NcUlCqp2pkSbDbVA6BmM4B2NAjD3CZ7A404wuj1ufYTkea2&#10;69Y7YZzDvpzkRLZbnWZd6PcpDcSY/KA1T91dU67k16CELLZ02mxMWllS0P2/h/hXi+G2obfRvHOW&#10;SfrmYuNkijLi7LotR8y0q16DY9jluMi18kPocEZV3fXj8R1DqgmI5Oya6qMkLG0tiFbojFD2KQCN&#10;OgTs/vLUfA4sFAS2u63SFZEN1Wsx410OyIsA7Stm1WCap7amgStNT8OghlnIHXU3uahTakN2a3su&#10;spG30rhdo2U5tPTXQ+qxAuFtaIGtUJHQAwZK2LjAlbnjHh5PGekqCSghiz5hm8lKFpRq2dmFs7hW&#10;pCaHoJduU6Izh9kieVTt3dZgOvIKm2xIg4tCkPsFVCpKfTmkbh2JA79Az8vmPQVY1bUF9tciPmUx&#10;xAQ36YTBZbbqpJUfy0sX6hVXsfj0E9y8xw/iH2d878jZhZncjssXhfMcdgWZCXE/qGYcu5g9hWNN&#10;zH/uYyk25t++yHZDoKlpbaOxKlU6DQNx1xRjz9mi8pc8ZI7g/FKH1fpOPW7fK5G5NUwo7bLg1qdJ&#10;fh2ncj03rvKA9NsFTYKxuAOjEeHcRyKz5Nzlnku8cNe2qDcprGExJMlm+8h8jTmny21iOFOSG2G7&#10;mm3CouN8eQYzSh6LAfe3qbBGzbjfjrBMRuOUZfcMmx3KsofMri7hxCrdPymw4kGy8zlfLV5LDES0&#10;i5CiI0JptMxSlErCQhR6B73P212jEOI+P8mzCbkyeT+YJ+Nq48w20Bi3LREv3oyjHvNqukVcmR9v&#10;j0hq5rmocjoaRLiNqQPXqAlJGF/7Jh3uKvl+xS2cKS9IDef2KdZL5Hh7Wm3YkW7xF3y3kvM1CWkq&#10;QJKXEopqaBLttu1lsy2WsntnHs6DcY1nyCHKx7J4eMLiouchyPBm45cbDPgGFOlzdzL0X7ZTfqk7&#10;20JO7oNuXsv5Lizboxj7uZOzYKXFwjivIU62S2Qj10rVBtciW4tSpHqIC2nF7wFKotHmSoB2Ge0Z&#10;eII9uXGuL4XYWMXsfHNpXgcfGoq3ft7am3SpFxjT4SnVLcct1/buKpbKypW5S3AD5aALFJaCa0J1&#10;NQFE10+R/n0AgQdde/8ACtNRWvboDTAc3EAntpXQV0qfiDp0B8ICk0UgHWoqK07jt8NegCVAbc3J&#10;KTroakba6+BGvQEnLclJ+ncB2CqgV7a+Hf4dAEmGRqlKUkpoSAAo6dz+H9nQAOW8oKVBqpTXt5qf&#10;M67d3/HoNQ379nIDvFX7QHvRusZpapee2TjXhWOPULSgrk/k/GY8xY/xJRaLJJC0+KCfn0H5dkk7&#10;1rCRtSaBQ10qSUA1G7Sp+VegJqCSAk7tqxQ+BCSaKKqgD/KbX2+PQY0NVUTRxW0I8QXSNoSda0+4&#10;lj/8ToPZARt8pOwlTaK0oI8dCILKxt7l11bhH4dAnLI1VTdruFO6QkreJp21qivQAKB7V+VBXXsy&#10;Px3UUegAWoEg07hSv/5i6iumtUNjoPWSdw2qoo+RKjTyqWfSDiT/AMjYWegm3j+fboVquzTxcfev&#10;tuft90U16i1Y1xlbpUedfYkIEgsXvkG4Ns25laPOhp1wH/P0CQ/czeQlniXAAttV0sOJzM1zR2I4&#10;sxP99cmzzeZ0JlkpDfoY1jEC3W9laahTcYUI7dBXSFsEGQulDKWiMkaJCI7YKyAe21hkbj/zq6Aq&#10;khx5BWSkaqPbyD61V0oNqCE//Z6C1HAyGLPiWb36WySvJ77hWANkr3+rjlmkyOZuSYTzCVBZjXK1&#10;YbbYCtaKMradO4THyhMkzOOLTHlvSFst5VyawhorKi4+riW/T1OBVAtDEK6iS2B9LIqNOgVMGuwx&#10;+98UXkLU+iyZpynHAaC2Hkr/AFLg3L0L9AkMOKfRLXtSdqVU3KOg6CFudMSf4w91uU21QKTE5eYy&#10;JqOQ7GMf7zPWLouI55d7LjHp0JFQAoEdA8LlFlNtKaSkq/T3uTcYLC1Fa2PvXs49CE2wkJ3FH6S3&#10;tJ85Ke5rQA5MhSrKOLL/AI6hxDk+54ijI2FNoQmKxcsVucjJcfbQ+FL9QzYzrzAGivztSQdQjXg2&#10;6G54vlOKtSy3+pY3ejEqG0KjuYN6XK2NPNSFpWoqes0nIIAbG1RSpLYNAQAclmu8aDfrc7cGmV2h&#10;bTwuweZT9s/a4binD6bPmUqfMxaXLbSVVW0sFSRpXoIFZU7xZn+R43MdejwbLd51plOsLD7rdhTL&#10;auNsu8NRBTIn2aMqLdIpUCXNr7YFHVdB0Kfsxfu8Xj9r/mDJsKz+y3zMvZjzrlEJ7lLBscnMO3bh&#10;3lBv7C2x+cuOYVzWmBMj3WyluNeLcXYZvNscgu+sZEFKXQ/Rb4J564S9z3G1r5d9v3JGMcq8eXRx&#10;yIL7jUsLkWW6MO+lLx7L7DIDV7w3KLe8nY/brkxHkoV2CkkKIS+YwqKJoafgD86+HQYeh6Y7V8NQ&#10;ddfhqOgCLKq1FfgNKV7nt8+gCLdexA/5af3dhqOgx9NINSsA0roO/wD9rwI6DwoOtCCNaf8Ab+PQ&#10;JG4b/TIosJWWqhKilIG9xSgqiQlQPcmvgB0CJerrasftk6/36YxbLTaY5fnz30lSWmkpCUNttj8y&#10;RLkuLCWmE7lLWQBqeg1z8rcsXTke5pSG3bVi1ufU5Y8fCtykLUCgXm8EURJvcto6J1bioOxHmqoh&#10;CjxXJeXBYUErKQJsgVIjtVB9JA0T9w4nuPDoPrhOiW9r7YL2BpnVCVBJaaXohsKNAl17uo/0J170&#10;6CmnJnKaYRm2bGFJT9zIUm53NurkifLUTthQkoBdkBtI26EIQkdwKnoKmX7Jo9vj3G+XG4wGUW5v&#10;1Ljebo4FWeyAqJSz5QU3K6g6IZaCgHKABR6BscTWq5c/3WdeEt3eycI2ucuNebnJUqNlnMV6jkLV&#10;jrUlopcsuHMkA3FLBKy0RHKg4tSEBeWY41GZQlpuGwxGbbZZjRmUR4jbUdtKY8OKwhIjsWy2soCU&#10;NJACUpApRPQR7dbsl1aW0hwtrcKkqCQQ4rzJCzSlVrdToDQIKSfpQ50CfHUtpLikrZMkpK3nAg+j&#10;FbHlcKCqrgCRVCDQq7q+vQhYrhmAzHtl2y25ONxRBUldpdcfMNqG1DackTLy9OZ3hM2NCbWuOsVF&#10;vCjLSFPt2xLoTXheFOc3Srat5u4wrA/Mi3G5Nx/RtN1ySNbX1NWrHLUqWfsrRZIsq0BlMl8lhMyK&#10;/LcUIGOFTwXkwqwI/SmrRby+03f7RFmXGRh8WTHuMHju7trxrF4WGuTDGftmS82NIexrBWXVNu2X&#10;DkXG9uKal3KUpQTPZY76JsdiGxCVKdj2NcVnGVMQrHbrdY48yBiFvxeU82mJasOxWHCnMYmfRDLE&#10;eLdcxkoU6u3DoJbgqjMxLXJhMuPiQ/bYWPQrak2qTd50yLK/Qf0pMlTjtnXKtYkO2wOlS7Dj4du8&#10;om4TgtIP63Q1FmOUqQp5f2SGDbGxDaUVIej2hqwNqBXEZXGLrNlQSfsbeJF0fJkSEnoF5hhtpLb7&#10;bDEuNGlsQbLAjp9KFfr3bEufaIYr5mMNw8hxaCdHH0OyllSwkrDBiKhS2pUiU7IbjLVdhcSjaXrj&#10;cQY0jKvtkg+pcbgkmHYY9FFqPV7XydAfdQ5vcUqOouLS3aVwIjo3NMaLi4VapNaCRICQ7dZYO1pI&#10;Ir5QUAz73Lm2+O/MYdtxcQXpcaS60WbC9Ps7IS7f51Ehxnj3jqIKQ2E+e4Ttu0Fa0qWGvPmnOM4T&#10;NNkUxdYEV5p2CqBJkqiXh2Bf2jdZltvFxCw3BzjkSKz+pZHJ3BvG8bSGNwWoIUFbUS5Lrjrjz0h5&#10;clLijJt7Rgyn0XplMN24Wth4hdvnZTboottijqCVW3HGXJbm31TUCv3iil55SGkqlNjb9k6mLHbh&#10;/aLhtfYuuJBt0E2hC4dtWQPtbamVOKd77ZIJS3Y6EuOPJZWwkqQpCmxEiqBjsqMH0R52IyLewyqQ&#10;2NY1tbajf5shY6BEyHKbFiNhyLMstvkXGcWxu1zb/leV3qQzFgWKz20GVOuVxW+pLbLqV7VFvxmL&#10;ZYSCI5HQcQn7nP7ieQ++fkiDZMU+/sHtv4zuElPGGHvKdjLyq8oS5Dk8qZfG3JDlxmRB6drjuAiB&#10;CJUPznnD0GqedLSyFMtKKwtQ9Wh8766aBPwQjw8PHoE1TqYLJlSAkrIJYaIJUV1NXFpVqEpUaD49&#10;+gbhdU+6q5zKuNrXtjNqNFSXkfTt0oGGjqo+PboAWEG4SyHKuMxSHZK0j/OlrP5TIqaEA60/wjw6&#10;AK4pDjoiihQ0fWkkUoV99iiaA0HfoCS0qWaUO3yACnlWomjLfw0+o/IdAHLcFERk0qKtbu9d3mfc&#10;A7BOh6BsXh9KWygCm5Q2ivZtoBLdEU+PQNxJ2JU4oGiAVEeBIB2prTWlfDoJFxG2mJCXcHwRLnmo&#10;3d22AQUIpoQo9yR8egcrhGtaVror/FQAqHiQEp6Aiaqr4eY6AVoBQAfLd26AI6Ek6gaU8FDcPKAP&#10;FxdB+A6D4qFKHzD6j/zgKBUkeNXnNPjtHQeKCwkp/qeLm5QIB9IHdIc/5QabE/IdBjRRoQgk723f&#10;TH9brg2Qo2lTtQgbz8PHoDIq1/l1dXFcLEagJEm6yaB58EE19CtB0Cr6rqG40VpKn0WZX2sGOjzK&#10;n5HclgLeCRUrWlxQFde3QT3bE2zGLc3AnNCVjvES2cxzEpAcVm3L92SE41ix7pkMWZ1xI9PzEFKj&#10;0D3hwvsnmsbzmU29Fsav/wBoX3GTlqBFwvJQJeGcd+tqV+iVtN+j2C10I06B9wbRds0hYpgd9eat&#10;+We5XJlc08zzQsheJcLYnvl4/jsrt9tBMCMpwNkhJCUaa9AaYz6W3YuY+frXFeTkPKtxj+3j28W1&#10;B/1FuxlLaLZMuNuZT5kpiWBAR5QAHZB16B94s7i3Edweuk0tTsZ9n2HOKQy3T08v9y3IcYNNRGQa&#10;pkO4yHEIWfNtDKjpr0Ec4ziK5lr4v45yOURduVMguHuH5umOq2KgYFixk3G0x7g4vVDdydTIk7V/&#10;UFI07dA47A4rPLnjFyyEJiM838kXbnnM21022ng7hlpwYfaFIVRKbZNdhpKQqgO3QdBljVz/AFu6&#10;4Rk2RMNlGR5DyJ7us6Q4dqU45jok2/ju2voNA0lSWW/SQQNe3QZ4k99tK4bTkSQRb7byB7ueRUOk&#10;BT90uKZcnEoc0LpVxqOhr0grzAOadA6uLpa7RmfFN1vqPWXxnxnyF7lMzD4BS3lOVN3C62hqXv8A&#10;KFbn4qEFXmqQPh0BPjWO5covt9xe7pBZl3nO/c7yAXwsF+NCEqRblTgKnYhi3rKa/wD3yvQGsReN&#10;4b4jnXmhc5H5azfnDKQoFXq2TFA+q2qWKkhptxtyhPhT4dB5js/1WuMbzclFIVP5k9wl8eWKrfQ3&#10;93AsK6mpVudQhCCa01p0A8SBNtuE26A3RdxZ4VYiylI3pLOUc/5qyy00QRVUv9JQTTuU9A4L3HRE&#10;zm1RkttJiHPb5lbzBIcbYwr2/wCJfo1mU4VEpER++sPqAUACrt0CCiB/7ZOSSV323cX4pikQqIb9&#10;HKuc7195dlIFQr7lUe7uqr3AR8Ogd9thRriq+vklFtzbmNm2OK8qg1x9wVZkstMJCa0Ykzo7gV/Q&#10;T26Cc8Uhqcszc6WfNKthv01I3LcFyzG6SM3lxwSKjZZbdbYqiKkIWAPh0A2QIYi2l8XVLbbNpt8q&#10;PKfXRxK2HI64dxUyg/UtUGFcqEEU9b59A0IceRbrazNnPNx5ItqLrc3GhQOXO7rlT5CENAFQcjvX&#10;dbSadvtUf4R0GrT3F5ec95QulqjPB2247Gt2CWxuP/kfdy5yF3p+OkVQkPXEqbBGuxhA7DoLUWGV&#10;FuWVw2KgxL37s8QtbW/d6K7PxNx4z+UpJ8yWWn2SqhoAT26DYjgYEnDLNcZiSiJeJLdxWprcEKVL&#10;t8cMsAgKC0K/VUmqu1B49BB3I01S7dZkBTm6ZDyi+NpWE+oEXebBwzG3GnAfK0y5lbIBpWqBoCOg&#10;ji+lTFuyN11NF3jkPJm4uxKUkRv+pOAcS2llCR/mE22DJQjQVIUdNagrJdbdx6VAPrtPNyb9cnnE&#10;AI2tS5fN90SVPJqBIDTIOpNCfHoJeyRCItswZtbaS5Dj5Ldpa3UIQv1XmMDsLTakhW1aEvvKSjdT&#10;v4V6CP8Akh1T2T4ElbYbKsA5RfLSUjZ6/wD+ATzx9FJ3Hah9aQkntQdA6PfbfUYN7ALNYCy2/M5K&#10;5v44xm3hbKNrEHjOJmPIF5BQ7X1GFv3SC2oAU3EAilD0Go3jzBrXdravnr3ASbnP4ux6Sm0WHHVT&#10;VtXnlO/RAHYuH2YBxt+1Ygw4kfqEhj01OoC22VJPqPtgtX3mWflt7c5sz2HbX7zaoqLT7f8AiqJE&#10;jowPA2YKRCi5jNsiUCAbTijTKUWi3paQLhcW0uOERIxS+Aftc4wm86cztZVmzErKMSw+7Wu+5Ui7&#10;OfeuZ5lkqQ47iHH0lb6Hi+MmuMVci6OKQWotliS3nCkbAoLDWTNZ/uH9y3KPMV9D2QY/xPZLvYsK&#10;RsLTU293CTPjT8mhMKfdjfrL6jPupYSlxCWFMJSlLbDQAVD51zibeMu5Hgx1pTa3rpbLa+VJ3KlO&#10;Y0h9sPoNSA3IlPEqGpV6aSTpToPcgt8bIrRwff5LqJsafbcewHJFTIv3AjSbncZTZlqkHa5VKlOJ&#10;qhSVJ2aGh6AXMb1lSMdt8WFMmQbrxPeptkyotXB5+c7MYfTFx3I2SkeS1C0obYWEqV+aA4s1OgbF&#10;f2//AN4f3m+yHKpmRcZZajljCLk1EHKPtn5YlXG+YNndqt7vqm94NdG3l5Hx3mcCOt70pFpcQE+o&#10;SuPIQC0oO7X9vH93L2cfuT2aDbeJMpe4152EJuRfvbRypcbZAz9DyUJMuRxvfmzGsPL1iQ7Xau2+&#10;nc2gUpfgoUFHoNnpStpxbTqVNutrU0424hSHG3EKIW24hQStC0KBBBoQegMigIKSklXhTy9hUajT&#10;oB94CgFHYSO9TtNAfE6joDDakLIq5rQDXSmh0B1B/v6A0W61FPKQNtddR41Px/n0Af2/mrqB2V86&#10;+A07V6ABTDgKgKKAqQdAdPDWtT0HMt/8r3PZWMftr8SYVDl+j/1a93+JRp8VNAZlr4048zPK1l0f&#10;UWI1wukZen9ZT0H527xJUdoB2iviapOo3eKvKad/DoCShuohKiU+UAg0+stt6KJFQn1l6dB8lzas&#10;Oj6m0qepQ6qCHX0nv2Lr7Y/h0Hjqdu5sVoyn0UGtPKwhDJr2Gsl5atfEdAnLpuJodtaJFNKU9Upq&#10;aVPooSP49AEoGitPMlBA7VCwkIGtaaLdP8ugJOaqV4UWQKnshFG0j56IUfl0Are5R2g0JG1NPArC&#10;W9BoTTeroJz4shomzbfCj71u3bIbMJVTuYbYbujFkxSO8nypX6d7lvXNSCQlSLemtegaXKd+g5Jy&#10;dnt8tNV2iXkdxh2JwrUtblkgPi12qQpSgCXZUCI0SKABazTToG48A2lMZJHpR0pjLUP6qpEics/A&#10;lKAj+PQF0oK1ioALpCD20LqkoUT8h6igP/L0Fn+FZCp1luLT6YzNvtt1tViihYWDJuPJmQxrjkU1&#10;aySgyLZgWAutA0qiM4rWih0Ep3GSu+Yhx408lyky45m28lwln17hfPb9JyB+UWiugMiZkyiNR5KA&#10;ih6DCAm5Kw7Hrq2y4oKz2BDCFpQ2+lnO/bXimSF5twpFCXMPK26mqqVAr0Ej+7Cyw8mzsZq0gJu9&#10;+sWCZWXtzpc+/utmWZjjxc9QoQZUBCxs8inCSB0DZjNfeN3m47EqMfleZMeC20SErbvl1fcjrdlj&#10;8xB23RxKklIYUlRWSFDoETFoK4uG46xMcQHozxhXp5+TtbZZx2Qm3rZWwB6RSDbF7v8AF469wi/j&#10;yUvjfl24wLw0mMbDlkOfIadbSEx4OPZChy6tBtW9BauHHGVXBKaVBbSNDTQHhllmcw6+5DjEgynJ&#10;mKZC+y5IdUiS0tFjuzlnuEsOJSttTL2KzZDrQB3EUI06COua4nquce5rHBaXeMcGN3J15shX67gU&#10;pNmbuM0kBS5FxtciMpQV5lMNqJ06AzxtdGr59nZ5LMGVOhMItLFpuzio1rvlkK34lux65zm1Icgs&#10;iTIXZFTNVxBLt0ipS2odBss9mfvP5+9kfI9n5e9t3Jd6xO8SLVEQm5X6Cq54hythdrcTDmcae4nA&#10;nZsKz5LLxIsOWW5LS5Gu8Bxhqda5LK9XA/SI/bp/cB42/cP9v7HLWJ2sYRyHikuHi3OvDsq5fql0&#10;4tzt2P6rQjTXWIku+cf5Y2hUmwXhTDQlsBbLqW5bD7KAvuhxB17/AD/vpToPlrbNPkK/P51r4adA&#10;CpptagfpOhNNCa6j+PQYmKnwI08Fa1r8j8OgDVGpqk7ajt4U0rXw6DVZyL+5NxXj91ZxjFRPy/KL&#10;hcI9msthxWKbzcJ9ymAmNEQxHGx3bu3LcNG2U6mgCiAbmZ8lZdnaICMieaYbiJTITZYkj7m3xZ5B&#10;St+S+kJbuMqHUoDtNm8H0xQ7iEZzJamQGWTvmSSpLe7u0jTfKcT30/pHav4dAkXC4R7FDShNHHnE&#10;n0kqcq4853decVooNt7qqJ1V2Gp6CqfK3JzsUSLHbHg9PkJUZjqXC0iI2sbVJcXWqXXUGqqapRRI&#10;8x0Chma8gwbOy46889cZbrZDMOGfTkzW60LKX1kNW21o7Kd0CiKDeroIvwTi/Mfchk7U7MZT9j4u&#10;xWShc2Hay5GhthQ9RFisQVpKyK5x01kTHNy4rFXV7atoUG061W+0Y3Z7fbbfbItjsllgx7farRAR&#10;6MO0wEoCYVtit6LVIlfU4tdVqKitZK1KPQMLIL56y1KaoCoKbSknc2ELSp0NhwDYyyhlJdrQhTaf&#10;VNU+klYR4JC3pqSDpF3GSo6Ebx6Kmw2VlKHipISUiqWylLdatulQKzCFtNpQNikoWpU1al1af2ir&#10;bLdQXENsp8oUSdarrv2VC3mG4HccqbtGOTfuRHlhrKctZJcta5kdphq6w4NwdjoBx6G7bUpnqAbL&#10;tutiEXBxJlP2aMoNj1lxa347af8AaqI0O5zC8iy5LaZQFktF3vEW0xLoeKLhKoWcWwTDMWhR7ryJ&#10;MQVs2XG40PGWvWmSrgHwme2xnoSrlbJFxN6uM+Zc71lt9vaXrCu/Xu5WaK/lN2vUWOFy8c9bFXIr&#10;U2KzVzDMJVEsUY/rF4UhsHZZ2m5ki9MvuRk2q2OzX8zuN/bjW2JJmw4cO6XXHLw1EcEa3QrTaLdG&#10;uOXoacTGtlrjW7Fo+5SZAISNhzL2SvjNbjElli6xHomLW28Exp7NkvZVcZd3vqAlLduybk5EMXK5&#10;pSj/ANmxhpmKlLZcoQlWA23IW7JekKRG+0kzZdzW0YzsOxyFbpt3WgU+2u2XmPsitjzRLW0hKQkj&#10;aQNIDs54uOwyypbEaDEtPlabt1rlI9W148oIJ9KVdWmvu7osatQkJZ7EHoDLiRuZIlUCjJnouDgC&#10;UtttJS1dssdZTuSFBukS1N9m0kKSCkCgfPITRDP27kVtEdmOIbRpKhW+YqsWww/Nu/3BkaqOTHir&#10;e0xUqI0V0GS7c3Nq9I+3coqOtKEM77eVW1YTB9KKBteslikkJhs0AmzvzSKJSQES8h8bYvcLbcHb&#10;tEguI9Ce/Lcun5kP0EPIud2dvMlB9Z62vXBtuTenEn1bo+2zAbIZBT0GonkL9OtuRXOHbnXnoseT&#10;PEpM2okLkPhh67m7/alSlXOa08wu6NseWJHXGs8eii7QGSqQ++6oFxIWsOqddklKy1+e03KkusNj&#10;0nVKmJbaDSfJKmttxWh6EddQw2IePqKe+2hR2Xny/KkM+nCix1uy5U6ZcFqEbeh1p2U9Kdo07JQt&#10;9Z+3jI3Bx8/u3/uTve57Jpntz4OvSh7cMJuqW8hv9vcdjI5yzG0urbNzdcVtdVxrjchKkW1lz/7u&#10;dSqW7UuJHQaNbhNCB6LSita1UKwaKcUnSg+DSPA/+HQIlWYbX3kwhS1JKkJHdYTWiQTqGwRQnSp6&#10;Bturcur7kuWpSITJqs9yqgqiO0OwUsD8AOgTJcp2U5tbABKfTaSB5IzJoA2kUoVnStO/h0CuQ1bI&#10;QQk7iwCtwnQuynQASTTzEEhIrr0CcwyqhLiSpa/zl1BqorHkbprXcr4+A6APb9ZBBDJU2ldNHJS9&#10;XV6dw0nyA+HQIch4BDjxJCSFNINQaIQKuuV/q3HQePQMl5a5chSzUJSRQV0SKeVOlRpSv49Ao2m3&#10;G6XBqIADFjbZEs0NCfqQzU0opZGvy6CUlqCNqG6BLaQkJAokU1I1FAdegLLWAfwFfHWv1K3VpX/j&#10;0BUk61V38QPoRQCnhU00HjU9BipdTqQACa07p2iij2p+UgUT/wAx6DJPncponXcoeCEpToCo/wD3&#10;pv8A/ePQYOLBKnFVAWlBKa0UmOjSOyKab5K6E/LoMmlrQPVSQXkr9FlNdHZ74oVo8AmK35fx6Ayw&#10;S2segn1lxFJgQU6kv3WWoJcfAHf01KPQL8CQbBdA8239/Jxwhi3IR5xMyyefSZdTQHe5FeX5QK0I&#10;Hz6CxEeNDw8RLdeC3Ps3CcYckchuOgONZXzJkgC8cxxa6EzF2hTrYWhVdpSrToFW02Z67zMbwXL5&#10;KvvsrnP89+4a7qqXIeOQgu52XG5CjQNoZioBDRISS4gU06B1MXy+3nBM9z63tLRyF7qMyhcQ8VwW&#10;0lMqzcbWx2OzdFwkD/7nhphJZjEpompUOgfMu5Y3hl6ueUxGI8vj/wBn2Ks4FhEdKfVi5rztfx/q&#10;pjKfMh9US8KKyrzH0o3z6DK1ceG4SuLOFMmuSyLbFu3ud9yV3Ud327txjuXOFbZzqvN921aUlKEq&#10;Oi5AHQN6I9e+RoGR5NFbEDLPdfm7PGeDMV9NeL8M4u407f3WE+Usw2bVHZjbhtT9YNanoFy9OJyp&#10;rMpGJhTSOWMmxr2rcMtNgoETjPDFMnPMkihNNjEsMr9QjRXqEknoBp8RjNJWSWjG1Ijx+Ys/xr2/&#10;YMQdog8P8TIaXmN3QUU2xLnJgq3KBoamtegxabRyLe81l2thezm7k7GuD+O07ggtcbYFIjLySbHA&#10;ACIQtVrQhStEn1D0Bm7XBy/47zne7PVqTzTyziXAWGMR07gnErBNZdubcSmqoqIlujoUEEg7jXv0&#10;DmvFzbso902XW1aURcJwjF/bfhS2gNhuF3cjWe5iLWn5kiHb5a101ovoMb3HextrJoENIcXxpwPh&#10;nFdsU2RVvL+UpDS57LVfqlNNznAR9VB4DoD2V2srRmGN2f0kF6Txd7aMajpJUuNFjpiXvMpLCkjc&#10;kLkqPqLHepB6CQozsO55mqe36bVhl8qXm+NBKQttWF+3jExaLcUJHkMWVk2qAKjcqvfoGTeku3HJ&#10;c0aSlKpkHjbjnjSAptW0i9ct5NFn35aiKb3xFmv+rXuK9AdjXOOL1c7ypCX7WjkzkXPnmAlCG3Me&#10;4PxxeP41FSodmP1+Ygtgab06V6B02/H5DVrsmHoZUxdLPxbjdiX6aiHH8u5pvybveJBFFKM2PapZ&#10;Cu5SkfPoLPRFRS6qTGCURH5M6Q21tbLKrVCksWaLRAp6ZYtuLmgI7LPQMnJrTIudttltW2uS3ebh&#10;b27klxwI3W5RiruLadf8sNiYhShqAtXx6Bj8v3JvDeO8wzGWE+lZ7VPubcfaUR13B2jMOO2UmrKB&#10;KlbUg9yinQaaOLbY/kGf4HFkuBb14zizXGbIdUVVjw5yLlOff1B2CM04pR07HoLqYJNFwhY7lTLa&#10;WmpuX+6zle3hW7aiDbceFjtz4Uale2TMTsP+IU6DY5LlLxfhzFCpZZdt7EOQhhK1Nl9+DYrfb4rK&#10;RrREm7fbfx7dBXjNJrk3JrBAacLrLGY8T4dFCAFkxjyTNvcxpBJB/Pt3Hjbq1UoQfh0DKjy/1QYH&#10;EkrL36vlGI3icCsBxr77L+UeaFsI3GiQY1siFXgU0+XQPHBy1dLfaBKSEMycNgXN7eolRmLwW3zX&#10;0Ek0DaJGcvKFa6uEGteglbkuUhN4tUXa42WWJ7S5LaS4S6/mfH0tLSqiifTEiqVEbaJpToImy26m&#10;5Zhhi0qLXoY1y3GUtSEpjyIq8dwm4sst/wBQdkBJNTrShHQF/wB19xVisfsxwGe6tbEvDuTOXbvB&#10;jyFES37zk1vxGxOON/Sw7+kWN1srGtCaeYV6DU3nOY3fkCdY489pu341i1tbtGNY1DWpNvs9vRQy&#10;lNpNPWul2eTukylALUnagUQhI6BgXm4KcK0JSspQgIQy2CtVEpCGmWkCpUUgBKUj+XQbIQ3O9uHt&#10;ODdvlphZ1k1ruUpTqdrE213nkZLFgl3yDIopE2YrGYrzEJ5tTcqDHZS24n85SugNe1m2x8Q4SD7Z&#10;H3l/ktX2Uw02v7qO1cJi2LVfLYQnet2JbYUGM+lK0peYdUjzEkdBQvlWyvWrK8vivIlIQ/fbtNi/&#10;eBIfkRH5z5S+rb+WfzkrAA+mm3wr0Du4faayvGst44mPstu3W0zr7ZXZDym/tLvYWmH7a7HeVuEd&#10;0z1J2AFNVFVdCegduHuypOP4jnP6e2/T9bwvkCJISha7lFKDBUu4NO+V2REcUGVbquFt9C06pr0F&#10;cH0OY3kEhFuelRxa7m6mC84pbMthEd5So6HVpJUl0NFI3AncNfHoJ1sColzfiZlh0x3Gc0tchq4y&#10;UxJsiC1Nnx1+q3erVJhuR38fyeK6K+pHW2l2u9BbWK9B1Gft1f8AyQOT+KDjnEXvygZJzzxTGai2&#10;a3c2WVuPM9w3Gsdr0o7Iyhp5UWNzliltZpVMpTOSMtJCGZUo+XoOzjiflDi3nzjbH+YuCuR8U5a4&#10;qylIXYs7wq4ff2p2SpCVu2e7sOIaueM5LCrtlWu4sRp0ZaVJU3QBRB/FtwDx2gHxrpr5iO9R0GTZ&#10;B0OtNQD8Na1/49AbQ86gVBBT3qaKB/hWoIJ6A41KrXe2k17EVFaUGg+OvQD72nQobdlfj3Hy/EDo&#10;OLX/AOYfnLsW0/t5cWMKWtiX/wDtF8rTQlY9JKw/x9gMErRXzv0jPkKpokkV79Bw/uEjd5vLRKAT&#10;qQUgCulO9P8Aj0BUnaSUGpbBWATWo/NUKdtdxT0GTaKutpBKkl1lKqDbVHrAqpX/APx4RP4dB4ol&#10;VVEEBYS4rX6S6XZKtD4gPJ6AiqlVFXgVfgUq/Ncr80tJQn5V6AFZIqVHsdyqgg1bCnV0Gn9agP4d&#10;AnqBBA8QNv4+BoD4VUrToM2HDVKkgbtSnXQqoQAB4He6P5dBYLi+6QcKgOZXPK0oYtuVXS3FJVR2&#10;ZCssrEcVUQkkKP8AuK7yHUBQ8qmtx+PQQJa0AymVOCrUdKpbiTqCWEko3HwBcIAA6BVWvyUUrVSC&#10;XST2LxMp+lK1CWkJR/HoPEqWKKOqkAqHiVFpomnhSrz4Hhr0Eq4Hl6scjXZh6WWI8SyZxdLQwhNV&#10;SctuuKqwKyOOHxTDiXWQtAOifMe56CXrpkIfw7E5UFppCmLlzbfmGkuOFDNmxTjTGePbadoXvClL&#10;trq2irWpodNOgnluOwziGesFiU2jD+VPZ/bYC2St8RLpceCcsxbIGvpKX/ViHytUqkoPw6B0ZxOR&#10;kGDcW3dSktzDgdmsDyEJAefuNguiIX3ctwrKh9tb3EjZRR2LrUHoGfi0eIvHeTg3GW+uHCx3Lrc6&#10;0pTaocyy5Bb4zrTbCUpc9Kcp5xp0HcE7k7wnSoN63xZM+Dl9jLb6l/7tySU36aUhDEKdKfvalKCd&#10;riEpfvSWfOkV3DbpXoIt5FWh7OYuZhCim54tiGUzhISgJkRYLZ45zouBkJSGUWtSVqI1ASTqa9BK&#10;Wd+hOdsN6kuPOyL3iVhm3xxDqGkzrrbGTx7moUhxsqChBiy3G1JBU644he3t0Ef5ZFevfGGSQnyi&#10;RcLJc7Vn0ENgqddWu3i15Y1JQdY0VqC7JQUhNC9GqoJp0FesamuQrpFkMfmP0W03FccS01clmKtL&#10;lslOKoG2sktIcjFf/pS0NLFSBQLaYvPhlMIC4q/27nUtp2M++wiabFn7sBq4Wq9NW6obUc3x9gzH&#10;EA1dukC4wlVLw6DbH7AfeZy97FeeOP8Amrh20zc5YucO5Ybl/Ftouj6rVydjFvdTLzrgnJbg/UDJ&#10;rKw2m+4PdnEqUqI7DVtKvWCg/Rs4D9w/FPud4Y459wfCOSLyfivlWwIv2L3KQyId3t7zD7kDIMRy&#10;i3BSjZszwu+R3rbdoZJLExhVPKpBIS8J7ajVLlO3clJ/h4a9ugON3BIA8wOo1qNK/j49AbM4bQa+&#10;ah08B8yeg8RNSrRRB8ag66fifn0HNP7avbpE4XtgyvJxFunLF7hKjypjLv3UfDbbKQPXxmxTHAky&#10;bk+iibpcUgbiPQZPphRWFnZU5iEwp59QACkgbfKp10fQy0k0r2ofgNegacu9M2ttcp8IkXSYattg&#10;kpaQalthsAlW1tBp4aDXoK0ci8niCqZBt8lEq+lC/vpoWhUOztISoltTu70/WQNUpGiDqrWg6Cge&#10;Z5+484W7eHZcV1avUmuqWDc5K1EHa4rzuRAqu/Wq/A016BvcdcT37lW+Oy5gXFsTL7Tt5vTrQcDL&#10;YWUIjxWHNqZctym2HG0SpY3qo0hSiGyDHrBZcZssS1WiI3asdsbFY7QQqS7R51KVTZKwFPXO53aa&#10;CU6KdnSRoAygUBrZRe0KZSooLbQ3JtsNa/ulvPF/7d2S/wChUTnG5K/SdKSPu5Z+1aIQl9YCHrnc&#10;HGkpZMl56fJeKj6S0uFpTzykllp9NGnJTshpVHB+Up5Cnk0jxmQQOwWFtRkQ0pb+5eUVuFCassIO&#10;0NlG8+oUISkttLUakhS1VX3Ca+K8Bumc5dY8eszTrslyRHfdW3b/ANZdbSZLLMNqPagpAvNzlzlN&#10;sQYO4CTJcQHClkLcQG37AMVtuCQDMtF1gW67uxp15dzN1asobtFvtl1QzduSGWi0teZotOXOCFi9&#10;WVLz/kRX3bDJs1otwQEnuv23CLE/dXYT1tlwIzGO2CzpQnJp9obYyRn0sbixlpfTm+VOciTEO3la&#10;lPOZpydIRGccXbbI+roBYCL7BctGLW6cmByJlbM6bMuaHlZTH46x2wXkqveSl5PrHIoGCZBMWiHJ&#10;cC3c45PmOy6KiwI9AlyDjdtkx7Zike3sRsFxL1orluujy7jEvs3GrkmfNi5DKYWV3zGMSyR8z8nk&#10;BS15Rl7qbeHFsRvME8wIzkhw+o1LkvyHnYf2MxaVS5UiSpubJtc9xoFlE+4uNpmX91v8iJHQ1b2g&#10;Q2odA6HQChUZt1qalEl+bOmSfJGvN4iBKpM+WEEFGOY8pKRsT5XHEIZTXaahlHjoSgh4yKKQVyHF&#10;gKuLqbk4lSw6hJFMgyZYSNgp9rDCWxt8QHcZW8r1VpYW64+laowWEQ5C7WmsK2pWmiE2KwrV6sp2&#10;m118bRX6egDZirCkpLjjwJdWp/ZtlvffkmXOCTq3dMhcHoRkd4sFJNU1p0CoT6KCpVEFICyuO3uQ&#10;0EfkoMNsDzJjJP20FAFFOFTlPHoKqe5XKbpZsQns29X20lYBDiW/uY8aRDWhMZfoJqZlvxIvJUlo&#10;a3G+vMsp3bVUDT3KbcL6woygSurhZUqVcEhuW6hiJHWSoSLmqfIc89SJd7kPSCS1GSQBdAcdeTGZ&#10;QlSllhJYhrUplTzaHWGosd/VSIcOO24zGc09OK1LmkBbzaiHNN+79+5Um8fr3s79vGUKXY0Lct/P&#10;fI+PSRGN/kMempzi7GrjDc/Ls7fppN6daUApDbUFBKEPbg5pJ05DaDGjAUoELcbokbE6BpkD6WUp&#10;oP8AmI6BvuKZhIVKmEq3D8ljTe4R2JP9Lde/Yq6BuESLu+5Kkr9KIz5nFEhKEJSAQlDY7rIGgHie&#10;gTJsz7pbcaKj0ozYV6Dfav8Aieep9Sj3qew6AeOwiGW1uKSXSd7Y+rapQ0kO6UTtH+WD+PQeIT99&#10;JFSftYqipR1Idd8DX+oA/wAegEmvekgNsisqUoNt0JohKqp3U7mldPhSvQJM9z0GkxY/1pR6SCAC&#10;pS1n81yp+pRVX+HQM+8yBVLDJFEBDRApQqHzr4qqT0CWkBpkBKQ44VAJSBVTryzRKUCv1FR7fDoJ&#10;Osdp/SYCGlpH3rw9aatJCj6rmvpFXejadKdAcdI1oe4rXsPj3r3PQFFEDud20VNa6ACtNe4A1p0A&#10;ZURXsCKGhpRJI8tdddifMfnToA1EdhQ6J08SK1aBNQKk1UegwBCQqpqlaSp001LSVVIB1NX1ig+Q&#10;6DFW5S0pSCp0uAAUGshxP5Yp4txW/wCR6AduiE+q0CoMK+ygpV3XKd/z5BpoVAn+HQKEZwW11UlB&#10;3/oyFIZUmn515kghKx3BLJJPj26B/YClmxy5ua3JpEy3ccxhdksuI3pvGeXUlFht+xVRIW1JWHVJ&#10;NdEdBKDbUeK/Y8Zyt8uQsWTJ5q5mlFdXb5ld0rLsePuLNd6oyXG2kIVokqPQKEVvILxirVuSVK5K&#10;91WVNFaRuMix8ZWydsQlau7MKY63Sg09Jj4dBLpya02KTlvKlhaEjFeD7FG4G9v8FVSL3yPeW1xb&#10;tk8Voii3WZjr0rekVBSkHoB7VjlptuQYJxTfX25mFcBWGZzpzpNQ4PTvmdz4yLqm1XF9VQ/LZUpq&#10;KlKq0cdVToM5szKJ/Gbq3ApHLvvfzr15LTYLb9k4ktVxbRFgt6+pGg3GQG2gAQn0Y58OgUJV5atT&#10;We5RhgTJaxK22z2q8CIQgH1smvylMZzlkFKQUqWorfWHU+ZNU9AalyWsIkZVMxxP3EL294HA4L4z&#10;UyhK03fmvkWkfJbs2FEhyXFdlO/mgbqN9B9Pcb4+bzZ+2EPp4J4qtHCeHrPmM3l/k6issmNU1XcI&#10;v3L5U59QKe/QG4jrfGicju8QoVG9uPDcXA7E5XcJfMPKbQTcpLJ+kz7e1NcLi/qAZ6BRtEBnj698&#10;MYxPBeZ4N4nyPnTNUlR2ozzM4i5mPNSkqpR5ppUMa6hSugT8Uspm43wbx3dSozuQcxv3uE5OfcUr&#10;1WcctAkm1KmqV4KiRJT4r3DoPj0Cpi9xRlzuL3u4sqSxydzhlPKl3S4ohpOGcYwHHLWhxJIV9ulw&#10;JSkk7ajoB7FdXFSMJv8AdCd8K0cq+4O97vq+6uzk2LijTpGoWoIZCK9q6dA/7fb1Qra1Z1BYnYxx&#10;vx3xy6WlfmHLuYL6nKckCW6kuPJhOBLhHmPboEW3vw3MlnZAtxX21z5rzPKVlSRuONcJYhJZi1aF&#10;BsXenEgDtvHxHQZ2XHnH7RCx8JUqe5g3G2HSUCm5y+cu5PIzvJaEmqVN25DSVq8U6HToJ/snpTL9&#10;LyZtKHm4+R5plaQR+YuHhNmTimNtd9wZTcX0lsVpuTp0EgxIQt0Jm3FXlYgRLX6itnqofjQ4dull&#10;RJAcU5cL0/u/8pPcdAvyrV6ke1XlQcUiJY5j6UBO1LRnolyS44oKoptMecaECtNOgof7/MqOPcM2&#10;LE0qUJ2dZBbi4rcE1g2NKbg+aJ8zrT78lKaEADx7dBq9s0p6zsqnw3VszI8F2FFW0r81DlybXHeL&#10;StCl0x1lAPcAnoNlXEOFInZJLwtvaqJxxw/iPHj7QUSz/uHkm6x8kzl0EkBDseEpQWKVPp0I06C7&#10;nLk5py34fZklK0pvmMXVxCgCy/boM4354FaEgKbKLSgFCRXakDoKiPvSGsjx6Q+FfcMZJfcmjOOG&#10;oda414HckOSSlJC6N5dmayFGnm71I6BGvS/0q9W6KPU3WNzJW/SQo+ohGA+2m0WMq+CUs3rIHtyh&#10;9KiegmHEoamnXbaGFITZ7RDx9hO9JDarZdeIsffU7tSRtKbS+ncf6QegcGU3ZyW9dmnkH1IWdGzt&#10;ONEbnFMtcUSFla1ElVXJx8hoNwB+XQRc5vn33CFKKVIlysotBUUIWppF54Wx65IB1CQfVtagB3Sa&#10;07dBFX7tmQuz/dhiuLiaJLPGnts4QxttKTvbjzr/AGSXnF3bSKAgrmZCCsHsUU8Og1lPyy0hW78x&#10;aqBddFGlaag/A/MdBL/tpwZnO+WLNJuURmZZ8UcTk86HLcLMW4zYElhvH7S49QhL0y9vMuttq8sp&#10;uI80dFHoLN+8hm6S4uGYzZVSp5u94m3+8luB9u5Duy4piWm33SLHUuO85MSl51lxlKG1OtLSACKd&#10;BNVobRh9pt2IxpLbi7DZbYiw3b7VSmmrZbLZDTNtioYCf1KIw60ptl1B/LfeIJKknoKle4XHnLni&#10;eNZahhtmVZpLtmyJlC2QptrJFsz7O+4Sr1Jbok/knaNre5Vfj0FaOPru/j2XWN+O76Ql3CNaZDpA&#10;Ulu33WZGjTFkHQ7GiVU+XQW2lfpGD3jPcal2hErH85uVwyvHreh1aRImQZsOz3uIVklUZyz3Owpn&#10;lCaLXHlJKdwSR0EEco4layi35LY5TciPLafjXWCpwqlW9UNxIt0lxa0o9ZqVDX/mdyUio6CNbHd3&#10;rI6oj81h4pDqVVC9miStqh7pqDU6VAoD0ExsSkXZhqUy62XdiQ26ilXwmiS28BTcQ4QlXilRHgR0&#10;F4fYx79/cp7EuVGOTPb7mDtleckRk53xxf1y7hxVy5ZW1Jbk4zyPiaHUwrmiQwktxrmylu72xe12&#10;LISUbFB+kb7G/edwt+4J7fbLz3w+XsfkJnJxflPiq8zmJ2VcOckR4qJc/EbzJZ2i7WG4MK+7sN3S&#10;lLd0tpSspQ8282kLXPWx1vUo8unmHmH4g/EdACLe7ptG7Q0Hbbr3NKk9+gzMN9FDtVTtUgin/Npr&#10;XoMw3uIChQilCBpuHcn4noPz+/8A5d2fP3b34+3LizclUTjP2gY9dglKqhm5cp8mZpkEgqSk0beV&#10;Bs8cfNKE9BycOFJc3KBG5RVSuh8akn5joAAPMkmtNySr/wAoLZNKUqQlk6dB80FKqkBW51K0op3K&#10;3UsxEHw7LkqPhqOgHXU+qoHQKcKAaV9NRU0ioHj6EcUp2r0CSrSlQdoJUaUJ26uqFOwUUoQD8R0A&#10;TmgNaHWivE+X8x9XzC3FAa/DoE5wqqQfqHiK1JApXXsSpw/y6D1qqaUFVAbkJ0IrSrYpoNXFJ/l0&#10;D1yW+pet36fCUFW5uFYbNFWUek4pixMOuvnYANH7vOkOEnzKND0DYgnYw+Kf/dLjTFSBWiaLWD4i&#10;g6A7u9U7iRqRuoKFJcJdc/8AxWWkp18D0GaQNwOgH5RdJNQFLKpbtSkgUShKR0B5gpJYCiRVURle&#10;tNEKXPkqBqSRokDw6B+v3WC/Hw+2NuPIgsYo1bL4txSwluZlOTLnZC7HTVS0gwVpQCn6tpoOgvDj&#10;cqPdeKmchjvGOnlr3zRU2S3qGyVcMW4p41u6YExpwFDhjQ7nlbLCj6dN9RUEEdA5ovqTuI+L3jtd&#10;kJseSpgORihoqbuKbauS8+ttHq+pbZbWigrzU1ApXoD3E0CPdb1lcG6egXJmGZXFtrrCTEah3psx&#10;Lpbpby2jRxCpDTm4HVYUDRVOgjQNSLHfspgeo4iRdnYAjvSFrQ4zIdtLZnPOOrUhTSlO2YgBO1Si&#10;UjtToGlcrbb5twxVV0MwQXJGf4VNaYSspdxm8MqblR0up3OJfQ5exMSqmojmmvQYQ2lXnjmzy7hQ&#10;3eHf5uOZDLcdcDyJ1zx9ptDbTYGwFORWCclITtJUTXXuAFol29U62zLgG2493h3OHewva3Ebh3L0&#10;Jc2KlIKkOKEDLrgmh7Kj7vDQKpXSy3HHLtdMfurTsC5WS4SLXNbep68Z+FISGpDhBV+ay+GX0qrq&#10;h0kadBMXGt5ZuUC9YtdnnIMS4sKfXcW1lp2wpduzEoX1h5kJeQ/g2eGNc0uBZ2wZ8tCRRR6C1nEP&#10;Iz1iudzsGcoVBi/d2618jwIPqNS8bzLH31XHFeS8dRELLZTCUv1kON+mqdaZL0cuH0WwA7AP2Lvd&#10;G/xry6Pa/dGy1xZ7q7jkGUccR25K1w8N9x+H2KNKzO1wIVG2YzfIeNssvy9obE1k2y5D1HDMJDq5&#10;BVUdtDQHxNNK/I9AKlagQd34EnT/ALHoBzIWaamoAFakjTWnetCegwRJWFg7q6jSumg0Nf4dBpuk&#10;TW4zL0uUsIQ2g7lDUpT2Q2w2kauqOiUjx1+J6CN7vfVOPfdP7NzbazEiLcozDj6VkSnFUbDy0iq1&#10;nygDantXoKvcgcqqKH4dmuAjtK9VEy/LV6bqm0FSXGrUhQJjxWxUF466VHx6CoGSZAq4RzFZDjdt&#10;cUXGmRvMi7HVQlzT5XUxXKVaQf8APrvVpSoGcH4sume3FMiQGoVkhIQ9KnyAtMdplJJWgAJqQVCg&#10;QPM8obU0TU9Bsg4i4ieyKEqDYowseE4nAjzrreZkZ9ceIxcJCIDFyuEeGhcu65BksxQh2u1xgubc&#10;5CkRoyQgOLSFksh42x/jfC8hu2WxI0Z+G5IssqM9cQJqL4iL68rjuFdICnWo2VxrYUyeQL9FK28T&#10;tJbx61qVdJjzrIa0chnuOKevU1tEeZOBRj9vLDVsTDtS2VojTlQI+5qzetbCpMeOmqbVbNUkvvBa&#10;gYtvK5qo1xcbcWmQXGbO2ltKHX44KYzlz9E0TGbmqQlhhs/5UVCUDs6SEgwLctxyPFYQXnnzFCy0&#10;HFEqkOIbjRYoShTq1S1LDUdCfzFJO6g3g9Bu44E4Ej8NYr97k1hlXTkDKXbXjt3x+3ufp2Rzb7kt&#10;uVIs/CGOXc/lWK73qzvmRlt3SQvH8bLrW5DkmW6yEjQlu3K6Ljt3OL9yn7LL7tl1hZbiRokRoTLD&#10;Z8zxmFJT9naLVBhW+TjfD1qfR6EKI1ccwlJc9NlxQMv/AHva5VrZ5PkRJ8bFoDNmY4fxTGm1ovt7&#10;g3pyfg2H3vE/UUqYM25VmJk45x2he1y1Y7+tZW8sy5QUQnbj3G79jkJTt/mR/wDf+YJtlyy2diLL&#10;S41kaYefx3FcY46jOeRvFsBipexvA4y1hNxvSbhkDySzES6sLKWG1ItUePDZTDgfb2+3ydlvrOt9&#10;htlvW7FsiYHrJU5Nt9leW4zY0LBXd7wt+6LbKdh6CRYkUxW/t2GnY0n0W4LyWHPVftEN8l9uxQpK&#10;lH7jJLu4r150klRQpSnVqIS3UFBTCWUNNITHKQUoOuyCtUBJcbioH1Jx+wj8x5Z/+6HtNVKPQfNt&#10;lZoFPAJJUpzaBNW7OR539vhfby2aNp//ADKGanaSB0BpLQ2hRQypIAbS0kn7NQi09OKgih/RbUQF&#10;OnT7l/4jToDaU7NV7lLUpRJc8ji3HUbnFur7NvyGhudI0jxwEDU9AUkP+ihT9FKV5S36dGl+otsh&#10;pTSV+Rl91moZrpFjAuq1Ooa0fc9mci4T1WOI0URo+wyZG5yMhsNR3HY6I7pKftEojOLcSonfAhKc&#10;lq/1UhraFH/ttjbhoGnSfQS3RxpLbRiI/LKU/mRpTsFSfVSnzW+3qRHTWTIUeg5//wB4n9yFHENt&#10;u/tL9vuROscq3hgRuas+sjqGpHHdkuEdBewOzSY5UmHnORxgj9UdaVW2QktxUEKCz0HJfPmkBTLa&#10;67lLLzhWVKWpSi44AtRUpanlqJWskqWSSSdegbkh9qIj7qR5nFJqywdd+00C3O5Qwn+BPQNwNu3R&#10;5yXLcKIrJCnFnVKEjUNo7akfSB4dAlz5pmrbhwkFqI3UIaFApVdPVdPdRP8AZ0GUNlDSVOKBUEKK&#10;Asp1kPgj8psn/wBJmg3Hx7dAVlLU64poLTvXVcl0GqG0imifgEg6DoFBtv0G22E1Qp1XY6bU031V&#10;T+rxJ+J6Ag68hD0icpIUhhJjR0k671DzqArrtT/b0CCp4hD0t0gBCVFO49iahP4kE9A0EhTrhdWa&#10;kKVXTRSyBU1/5QaU6B14xbFSpRujqE/awFqRESoVbfmUIU+dNUxzUJP+LoHw4SQSolRoCo11/j/z&#10;E9AmOrKifFI+VdytaCoFNAP7OgLHXStdAQO1fgD4hJ+r8OgwGpJIqKaafUFHQ9qFT6x/ADoPCDoF&#10;KFQXCpXzA/Oc+PkTRIp36APeAorKTQUc2aeHliskU8T5iOgEbCglxSfM4VGGwRqVyXzukrQaa7Aa&#10;V8OgNFSGNzqPM1bkiJEHcPTnRRxfhVSSa/iOgGSpEZSUFJkotifWWyB5pV8l0Sy3t7uemtQp46dB&#10;MlhjwLSuHDvSluWDjaIvkLPEqopu8ZpLSP0Gx7ezyozykICTUpoT26A8m0T8imY5h13dUxkHI12X&#10;yLyZNUSFW/G0hU2DBdXp6TMW2oK9vYVT0EgW/JpLqMx5cssJaLtlMhjg72/2dIq5b4rjabVKu8Nq&#10;h2mFb1KJWKfnPE9BIztvx7GMosWFPvMyOPPaViUrMM4lJUCxknL11ZTIWw6s1TMkIubjMUdynar5&#10;9An41i1/yTGcN48lv+ln/uozFfJXJE1a6KsvF1kmOTG2ZztB6caY4hbu00GxoeHQKt6ztqdceVOe&#10;baxSBYWonA3t1tWxIbQ96C7K3dIMdOoMS3h6WpaR/nPJNa9A5LZGtvHV2scGRR+z+1PjGbneSOEh&#10;bF05qzhlP6bEeFC3ImxHpLLagaqBQegFxaC3jTnF1nyIqkI46xPKPdPy2l8VTIy++MuvYhbbgpVS&#10;68FOoLSV6j1NOgKYw2wG+JbVlhLjbRzD3WctrdALq3Vpku4ra5hVqtwNpSG0q7ep8+gXrZjUzKFe&#10;33jq8+ki58zZndvcNyWlWhjY8/LkOWJm5VoW0w7DEfWkK0CVA+PQI9xly+SomfZJDQtq6+5Pna18&#10;fYogKKNmAYjKaU+wgd0w22GYyAPoonoF7Mb7Hj3L3CZhjzai2qNj3tt4yCQS6GymNa7s7b9oIou3&#10;251KynuZHz6AOZAdsLWXWO1OM/c4LgWK8A4+polQczrkWa1Ky9bPgHYjDzqXFitEop4dAuMWqJd7&#10;vfrREUj7PJ82wzhe0vIqqP8A7H43ix77nEplem1h1UEtlXZRVrp0Dwxa8frcuzX1/dHYy3POQeaZ&#10;YR5HWMZwmG/YcNaS4QKJP2yS0ANK6a9A1m7XLg2aRZ1JUZtr4otNiQ3U+snK/cDmzUuQj/F90LKK&#10;rVqdta9BJGKT4n+75F0KFi2O55yVkMOWlJWldp4pxOJh9jabQe6P1Suw/SD216CacMswjW+LDlEM&#10;rVbMUskxxTYTVMl1/N8jfUmutUBoKFddAegXW4kqRbPWkKC35Lb1x37RudVOcut0ZaRWhVrMijTx&#10;p8OgkpiKiVa7rEQSfSYtsBsEkVQ2tLQiqqdrpW3HAqnRKTToNLP7iWSG6c2Yvhra0qZw/FIXroQC&#10;hKblfX37nKKhU+ZtotoQTqEgDsOgrtxvZmr7luNQZxDVsiTf9yZA8oDYxZLEhVznqe0oUi2wFp/8&#10;zifj0Gxv2sXyRcpMm7PREtS+Tc2zHkV9S3Cp+BY7FDds9riKUaOpS7MuoYbJqFFGg6Ceubr4wxks&#10;iI2//p8fsMlpLKiVqEqDjtzjxNEUShTS7ywDTuSO/QV+vEgIv1yktIDqLdgHKVsiLcUp1Quud8tW&#10;jAI7gAIo6i3xAgDw29ADnDgn5Ndn4zNGnLF7w3gUrBWUwcjtGP8AqU7oW3Gt4Saf01PQTbi7joy+&#10;6MsBtUd1+4sPBICwHW+TGG11CVabWw2pJ/qArToDGRwlx5l+bDYUZvJCLk7JUQFnb/sFDzgSR6aU&#10;uR8ddWNa6a69AzsIgs3y+4EgoG9GS448239LSy7wFDU404SAQXzcBvFDqR0FP/3Nr+Mh9/fuYltr&#10;acaseU4xhEcR0NIZQ1gfHeI4y422lmjICJNvc+kAEmvj0FBHg4+6lpJFV6kk12gVK1EjwAqf7+g2&#10;Je17H4uKceXnLSqK3eMtBjwBKR60ePEiqltWuDd0hI2MXiOHp1ukipZlSEeNB0CXjGSuXvNMokXZ&#10;6S+1Z7xDdaYnF1+VZlQ/tI+NzGDVRXbrchL8qWlStpeeXQeanQWydcU4yuSYKUXyzSpUpmE7uXbI&#10;txiwGJd6wiOt9LipUefKuKJEVJWGlK2o+vQBX3mvHGLphORRrZEYrdLam+2wMvIS7LvGMzW5joCH&#10;ljY2Izjylp0CEs7QK9w1uBaNjrqFlstRnHEuDTaW070Lp3BT3PQXwk4xkl8sGM3KVbiu4yLhKVZ1&#10;reabnsvW6G+5cZKFrV5UTEQ5FV91La21IPQRTnOO3Nu1JitQGojV4hC9Y0626htpyNIDUkxnWfOo&#10;CQJO5tDvm2LTQCnQVjU08FrbebcafaWpDrbgUl1Dmu4LSqhCSQfx8OgdWLXpNuliLMV/oXydySrS&#10;NJptaWpQoQw4fy3aEENq36emB0E8QoodWzIj1JcS24naoJU6lZVujqoR/qUemQoAGi0KNAO4dBX7&#10;C3ubu3t398fGVmfukmHxZ7jlw+BeWLSp0i1mTfHHZHF+YzGTuR+q4tl7aEsvABxLUt9tR2Lp0H6E&#10;67fIbdfjrTR+M44y+2rTa42oocTT/ElSSPx6Ai5EU2oLCCNNdtB+Oh70+PQYgHcQQQSPEeFK1pTw&#10;8R0B5FoU62JKUJIVUGlDSnioD6a/29B+Yp/8n7MU5P8AvHe4GyNPh1vjDjr27ceaLDiGnLRxRY77&#10;OZFKhsCfkbqinvVXz6DnmcVuI/pqFmoNaFKVfSD4D4dAEsjaodwQo0Hf/wDOB/LzD8egMRAXJCU7&#10;kppucCjVSU+gZ8xdaAqNTFA+P8OgNz4C7Y7LgvOIccjtRPUcQNP9TAgSAkCu4FoSNqu/mBPQNsml&#10;TQUrWoH9P1mhH/5NpPf49Bg4ClG00SpNCvw+lIcUCdalbiwPhToE53QdxodfwFU6U77lkn+HQDRg&#10;UneTUIBd1HfZ/lpHxJcWAPw6D2cQVx4/YNpG7XTcs6/xoP7egEQva0gJNPI658y44rYg6dtD0AyT&#10;uqipqpak99KEojivauiSegMlW6tDq4VUPwD7qWk//wBJs/w6AYrUW1Hsft31oHjvlupabVp/UG00&#10;Hj0CgpRDikhXkbkNIBFfogxFummnYOU/j0Fn/almCbHzZwjkWVLduGDcHy73y9dbfI3PQI1oxpqX&#10;ktyiCKaoKchvDMaO7UfmKeSDUCnQXAvV4tsziXjDJIFjesUdVxymRJx1pINvtDkpbuQXOKw4Sgeh&#10;b5d2ZYUnuAEpNKAdA0MNnSbRNtj7AiririXRLzuwraLZS8hTgBfaXVgqIKO/q7SkUr0GXIUNtm5L&#10;mW5CmkSbSw61GbWlxTkmW8y6HVLoh5RaivKIT9QTUdBEt39VUcIgtBtcK5tmK4wSUme1ZpUOfPdQ&#10;9RRQ7JlNJ2kpIWCSO3QOPCjCuVg5ctEdt2U3Px/HOUcYEsslUWa3Nx/KLncnFeVTi2WsuuSNqlpA&#10;QKkeHQR2XWWUvQ5bbwatd9ib4iw4giDdJUuwqaVVKktoateaNPKUVeX7cEV0HQEufrCLnCwbk5hS&#10;pVxv9qVhvIK1BAEnPMLjtQ2LyQglQj5diSo6gpQ1kRnKVPYK/wBmu71juES7soXJEJ4uSmEq2m4W&#10;96KY10gKBSaG8WF1aBpo8ivdI6CyRuZgyLTk8Sa7eH7Rb/0y7uNrU/Ev2LQ2G71a52qFGQqz2l9q&#10;4tKUlbi1x5bKQEkHoN0vsG5KyOPdIcfGbq9D5R4+mY7z/wAKzlSlltnMeGZEiQLKZzq3HLjJv2Kq&#10;uFlkuGoXCbbSUFZR0H6InD/LGJ+4DiTjPnbASoYdy5h1oziyxHRSRaDdW1pu+OzEalubjN9jyre6&#10;k0O+MTTUdBIhDlACQKE6+B1108QAOgwKV17kfEg08e40oadBj5qCoV40JGmn9/4dBoHyTPEem7Ll&#10;usw4kVRW22s+ozGUAUIW+tP/AN2TFAmjSKjX4adBVbkHk4usvIW+9HhOA+nFWoevcHRohcsNqopK&#10;iaJaB2IqK9BAD6591d+7vKShKil+PZkKrVeqkruPlSlqKkUKmiRvNAaCtQkLDeMH8gmG4Xfc3G3h&#10;6SpYSlSdd/5lVAMoSnQIIqK00GhC9/EPDsvkWQbXaPtbBgGONs3XJsnuMaUqzWm2rkIhpuM9iGlU&#10;69TZ05YjW23MAzLxOUiPHRt3rSG3TDOObBhuOuPLTccGwrjQSLvdZ77kJ7JsdvEm3fbv3m4PsE2+&#10;7e47LbW8GW9il27j+0PJjxqTVqdIaofcDya1yNczeUw4eO8Y4rHVYsCw+Gh1Vrct8KYp+PDShZ+5&#10;n2qPPWZlylOUfvV1cq4SAkNBRG7vs32fc7ren1sWm2pEjIHV0W+6VueozjsXYfTVNub21UhKdCsp&#10;bT5EAdAv2KK5OnsvXBhDFylR13CXGTpHxuwNR3DBtyhWrLz8RtW4nzCOlxX1Pp6Dbd7EvbeZKLf7&#10;gswhRojb7twm8NQb60FW9hqzoV/uXnHJ40gojqx/D4p2WdtygmT1+pRLao7nQWr5MzZuHOtVqslp&#10;fyHM85H+2uMcAn3Jca+ox3LlSLtNVf5hDTtjyPmVTLl+zS8O7ZFlxBgMJ9OTJqQizkxVltVvlcYX&#10;a/y7vjNts0TlX3V5nBi/pt1yuNlDDNqwzjewtsekrH8g56kWxmyWK2NrQcd49iJr6S5L5ID8LP3H&#10;JbXJ9yHLLEWFjNqkzpfF+E21xcCLcr/kEZeLOZLZkhoLjyZmO2xvFMTUlBTZMStsy4MbVOIccC7u&#10;B2K6wYMfKMjhoeyXKpDrmO40hs24vS5draivz5jAKjZYMbHGm4qU6px/GWG4jdZk2SSEyW5gMj1U&#10;y1PSFhq6yLw5HSn1XXkJhDJTCoUerJCPs8fgmqWIqA7RXQOxlpqFGWp1LkZEZKkPBtS5D8FuUsLN&#10;ujOVUuZkN3cWDJeqVAqoD26AIOLLobWGW5khskoA9aNbYEJwbk7Upo5AtTlAof8A57PVt1Q2egVW&#10;mgEgBDgCXHGykubpSnHzvdZU9WirnNrulvdmUHYDUHoDBKG0KccUkABvVCB6e1B2x0MNUFWEL8rC&#10;P/VX5zp0AYO6qlhIFNxSSXEoSpz+oDV6rydR3kPig8iegDksNvoUhQ0V6idij6hIUU+uHFJr6qlr&#10;A9dQ+sgNJ0r0FHfczYbO1avuvSbQ6l4JLyG23nnpEiSVpQlgmlxlPz2tzTJ8kmWlJcpFiqBDmp/d&#10;M/cIs/su42GJYBcIEn3MclWmSjArSFNXBjjrGnnXW5fJ2RKXuSsxpnqfpiHBuut13SiPRZbHQcOW&#10;R3ufdrjdrze7pPu19v1wmXe8Xi5SXJdyuU+4Prk3G53KU4pTkifcH3FLUSSTX8OgYsuQ1Gb9ZxAN&#10;U/kNEirhrQOH/wDJ11+fQNkJXcHnX5DhQ2gBTzxHkSkdkAHSpSdAK9AmT5apakRYbfpRG/K2ipqt&#10;RNC8sA+ZZ769q9AEyw2kLT6hQy1RMuUKb1LUKiLHUDq8odz/AEj59AC/M3EIZRsFNkdhsmjKK6AV&#10;ruUvxPeuvQZw2QCVKKVJaVV1X1Jcf7hOuhQyO/8AzdAI/I9EPOE1WhG0aEkKWKoGo+oJ1I6BEfVt&#10;iR0LFVL3OlJNSfUUTr4HQdA3bu/taZYSf8xRcVtI126JCviK+HQFbfAdnyW4TPk9Q1dd/pZaGrry&#10;vgEjt8+glpltmHGZixk+lFZaLbaQDuISAApXwW4obj0Cc+skEbvpFVDvuNNAfEDoCKlHQAAipqB/&#10;UVU0qT3URT8OgBVQkDXaBVR0FQTRVP8AzqG1PyHQe/Amm4EpH+ELpqof8rLf9vQAkjXQ7BRW0Giv&#10;TSfyU01op9Zqfl0HlF1Gwb3PUoABX1JbgpX4bY6P4dAYI9Gq2huRErEiipPrTXtXnEka1Sda/h0A&#10;hUllaASFtWxAWs1qJFxd1SCf61IJ/hToF6xJjQZSrjcQHo2NxnL3NQoAmXe3v/1XB0r6ikPEKp30&#10;6CW2rciLHsGM35ZW66V8uctSFK3HZQv49YJCq0KvTKQEE91dugNsS73cMfumRsoUvPufb4nEMQjp&#10;H51tw5l9uNOkMgDdHadSlEdJACS2lXQTPb5NkxPJbrlMQsTMB9p2GpsGOL8oiX7mK8oU2t1hOqJU&#10;lN3dK6+ZWxip6BEt+I3G42vjTiCfLUMi5YvKuaOari+oBcTGo7rtwhR7m8TuS39ql2SpCqJqofLo&#10;HVLzCW9YeUuYrQw8zfuWbpH4F4IgNoUh+34XBCLfdbhbmwCptItiUtb0gBSnz49AfMSwY9n+P4c7&#10;6D+Ce0/CpeYZSCB9le+SpEdqZIYeoSlx1N0XHiJrXRCugEs9nmX628bYbk0gt3rmbJLn7h+Z5a1A&#10;Li4ZZFvyrNCnVp6cdxtDiwhR202UHQZuyZee21yQ4ox7v7nORkrfb3bTZ+E+PXx9sy8tNPRt0sRk&#10;7aUA9M106AwzAl8iS7lItrTjTvP3Ilm4sxBrd54/GGEvsC8P1JSERExYiBvFEKqeged+zBDt990P&#10;NtsUlNtw3FIPA/FoQRsW9dkt4bbmoSR3das8OS/5dauVrr0BjG0QsDv1lQ8nbA9sHBMjIZodUlTL&#10;vKWdslyGChRB+8TKuTKCn6vyvl0DaxhKcfgcefrIS9E48xXJefctacp6a8lyF1UbFY8utdz0h8NK&#10;Sk1NDoOgNWeU7jcOwvX3z3DFMcyHnnMluFK37hn+aIXCwe3vnUOuRm5CXEIOqd3boHK1CmYpY7gy&#10;hSpF14/4sj2GOEAhTvMHPc5CphB13TYNokkE6qQkfj0DlREbhybpYLWpPpofwn2/4youCgj29lm5&#10;51cIpTpor1Q4seI16Dy2XkSrgnJ3Un0Mh5BzbkhHqEFTWG8M467jmEsOJpQRVXh5Km9AFLA79A7+&#10;NbPIdh2qzBYfk23jjFLLLKgCsZHylksnL7+v/leTbWUlX/m16Cx7cgTWXnWx6BcjX6agClDJus9v&#10;FrIk1ABSmDFOyvgT0D9TACW0qUUBpSmo0NaW94Me2TQa9qUMSxGgHgr59A5MetzrsMGQT6siUtSV&#10;7EoQhTIZYB20A3+ZxaiaADoObD3D5k1yL7kOWMniOF2AvKZ1vtiqhQVDs5RZ4+zaSkJc+03JA0od&#10;OgXMIaVCwnlPJEoWXpVttXG1i9NHmk3TLLgy3OZZNDRbFjtL5Vt1Ac+fQbPOAMSiY2m8zH0qUMbt&#10;1ixVhKkEet/0/tzN/wAlZQlskoE/O743HUU0KzGoTQdBGvJV/Xd8nzBSJZeWJGaxqpSWkLFsvfFW&#10;MIKjTdsduSpDZH+NJ+fQJF0uaosfJpqh9yWZ3Idwb7JSlrE/chjVwbQ3tSAtMpyQ6hAFda0HQGb3&#10;Edg3bKWVLKhZrj7vYCFKSolUS+SMeubKmjUlSEXW8JaPgl359BPWMx9+UOemUIEjKJURbqB5itPI&#10;K3nVbGzscU2uxyAvbUhFfn0H3JVyQzIvxo2+JkrLLsAVKDbaYFky+RCQ3RQILTWP1AoCoio6AXgS&#10;F9/nuMRKOOJictYbZX2x6Zccjy+JMKjNuN7iSkJ9EigOoqOg1Je5zJ3s29y/uNzF9e97Iec+UJgU&#10;glSFNt5Zc4DBa3AED7eGgAHwHQRpgOMKynMMfx5xZaauly2TJaRuTGhx2XpS1KJFEsyXGEslR7eo&#10;Og2Pl5WN4YzarVbUC1RrIHI8D0FtJlwm2mnrnbJqmngP1fFktx5Vu2blKBG7QHoIFw2a/brnfLnc&#10;/uHS/PTA+7acjRvvbJclRokmfNccSGmpMB5chRrolLaiKU6CzGGXK4i3IabduNvkSY1ucStXrOwD&#10;keKtycssrr8R4JcjrucWYylSk19dKdw3CnQIXJaze8Lv0GzNr/U5OOvZHaLe42hSUuZBsRkLUWUo&#10;I9BLDz6dO1FhIG7oNYwYciyHw+0EmPJW3JbdAG1TZ2vsLCqDRSSFD8egvlhud3iBjOPyCzb5xgmH&#10;FMSTDdmJ32203cSbstjcEvB1hZjoaSpCy6neQoVqCtzVMkX6Ngd2iRYLsrGoNstORlvfX7dSsjUl&#10;5SmR6TcWCh6KzKWP/TcZAVVPQVA5HsfoLi36O2ppLrMRq6oUkNLbXJ9T7CU80Nxih8JCE71KcIAr&#10;Q9BF1KqKwkAkeYAaEn6TSgoFHsn+rudNOgn/AIwkSblHchRlh2bG9Nf263NX3UB19pttKqFTkliK&#10;4O4S88zRRHqahsp9mEhUX3C8PbHPtNvIWJTbFJC/UadvFpyOBdLe2y+Pyy+iTFWlCkjZt+RB6D9V&#10;O6w3FzpL4WPUfc+4XvG0qceAdcX8DuWsnoExbZQUpeQOw83cbT31B+HQBuQ2lajaR4KT3HzqB406&#10;A7BZWh1pltQJeWhpKBqFKWoJSkgeJJ/n0H5Hv752WIzb93n9w+9tu/cJY9yeU4ol5Kw4FIwSz2PC&#10;UIStFQUNCwbU0rQCnQak1pBVXSpoaDRR3bBXxpUjv8ugB+opR5RuWNagFVFNaVoewUr8adANFdWz&#10;ueSQlXpu0NP6XbfMJB8fpk/29AaU44tuY44srcKQkrUqqykLMcbioknytAd9KDoEQbFbaqASe9Sr&#10;6VncRStaCOyB/HoA1nRZINaBSx8/85Q/mpI/HoEpz6gBU007/Cia6+JNegOsJptSQDVSTQ6VS2o+&#10;mAPgt5VfwT0BN5QVJfWDXbvofiUjZX+J6AxuoEjQ7C23Sh1DLe6lO585p0AqCBSo+lJUf+YtpNSO&#10;31Or/s6AyFUAp9QSpSa6nyoSw3Smo/MWo/j0Cg3sUttJNUmU0igp/kwGt6jQmlFq/DoPlLUGFKFS&#10;sxJb+3XR64SEsNAeJ3JHQWExa3JsMHOofpFX6/ccU42Mihqiz25prM86Y3IVUB+Ha2WVDUUVQ/IL&#10;PRbvLuOFMWGW8+tDMW4XAtFBc+zk3+RHuAZU1p6bxjNpQVIUlQ2JNNOgxiyP0uZIfQtLoYbfQ49o&#10;6thmU0zCEQQdtXAvaSDUHcqtegdufyGijH3nG/Uaht3J+PJ2JDstDUb7SOXnDUsOx2klulXKgE03&#10;GoCGJqG4TyGXVF92E4yoUWpSG5ktTk+Wpna8r11sfbNjzFSfMdD26B0cQKZi8j4fbbmAq3X6zZHx&#10;c9Hp/p12+W7luN20uJbqVqjxLxatu7yLQRu+kHoI+nx35Mx2FOcVHm3e23bGJw9VSWWbhKgSoduA&#10;cCVpeXbpbEIkpUrRAoQOwOGxPQ8vw272Ka2qVbbsxYsmgNh0+qiTAgGaluOwpCHTKYhXV5tKEqHm&#10;a3GqQegqjc7NJtE9xhVVMrlSWIUwABD7kd1t6OpdNoQ6lT6K6AFEjSo6CbeIsnbhMxUTY7UiHYZL&#10;dpuTZbCpi8duapc/H32nXlqDcm1yk3CACkD8pTbJqHAOgs5wfyZN4VzGx3K3vKkzuKszsmQ4Ur1U&#10;Jg33ELrtXBtLgWCW7VkWMtGJu2qW9LtqgsguGofoifsz8h2+/cF8ucbW1qZEsmG8sf8AVbj6BcXg&#10;7Jj8a+4azMZpEiNIJ9VuFYsqhT4iapSn1CQB4dBt89NlzRVE+FafH4fDoPFQyBUCo0pQ+A1B+Va9&#10;AH9sFClSO+h10Ff+HQclOTZXNnPNLkK9aQVhq2WyElSm47jhIQhhjVT7yyKqcIKj30HQM1jHZsmU&#10;mRKSmXdXVFtKAkSWoBqF+jCbKltuv7/rUfKkjTUdBI9jwyDEP305aXC2ve/LcdCo7a20guhhdCqQ&#10;pqv5rxqlJIS3uWdwC1XAvEV/57ySJjmMsN2rDYTci6Xi+3NX2NtTZLUB+tZNfpaVIEXHLSKhZ31f&#10;eIYaJcU4tIbruMuLbZAdxzAuPIrtvVb0x8ktk64QG0yMYiPxVwVc355BdQGJHI+SxPUjYVZHU+jY&#10;ber7txtLhKUBT/3VcvQc0KuH+MHnbdwjx3OMDJMjakOPvZjkbrzr05piY6pTt5uNzneqt19RWp5S&#10;nJDhCP8AMDU3yVlEu+3SNaLK0PUadbt9mgMmkW3BBUwxt772ra2Cr1SSFObnFHy1IRez+mpEn0Sb&#10;nYcOlojWxldA3mvJM1aR968pVDIgWhbyfSCqpLikk02noL0eyP24f9ccvdXlbyzx/aGEZzy7ktHW&#10;kzcejrcchWWK+dqmzmM6ApMdLdVs2eGFhNVJqG7vlXMsd4y43u+a5vDi2u0IjWtEbCFMsxIv6baY&#10;y5PGPC0SMlTbMe3IZbRdsiSlKEIYCmFgtKSAFGuALlkN7t2R+5vOLQrLeROXrvcMQ4exaW83Dk36&#10;FMaXdbxHblyW/tsZsGVJg/qGT3ZQKLHgtsWykBc1KQEdWO1Dn3kF7AoF/XkPHloyC78lcs8izZCs&#10;eRy1n91iLGUZtPkqITjGKuWRhy22FpR//B3CIi5FPvJjQIX545g2vkuf/wBT7ylmzcBcTokxeMYs&#10;y3m1wMnmW6PHgz+R5llILptqY0RiNZ7fT8qE1DhhO92TULN2T9SuTkrIb7bpDV3vbMS3QsefcSl6&#10;zWK4f6rH8MlOpUoJvOQ7f1TIXQSW2aNK8oR0EhWiO48tp5p5MtT8lb8eYttNJ81pAjT8mcZA2NwY&#10;aR9tbGPpShKSK1BAZ3G5RWErkj1V263ufbWxqPV2bc7w86uMpcQEVkXGVKUWIxNR6hcdNEt16A7a&#10;YT0WOqTOLf6lK9F2YY3njxvt6sw7fAH9cO0A+jHB/wDuiTveOlegWFIS0g+psbShtfqhSz6UZhIL&#10;rjKnD/SkeeS53UdPHoEpDxmFEpaVCKVFUBpz8lckltSlT5JI/wBOhbAJR/8Ao8YV+paR0HkqcxEa&#10;9d1xRQhxhACE+nIkSZKAmLEjtaenOmooG0f/AJrF8xopRPQR3k3JFssUd5uRLjtyxGEmSW1enHt0&#10;D03FIUHdQwh1ptfpLNNrCFv0qpoENIn7lPv4wH2xcO3jmbkFaZBC5Vg4k46Q99vfOR85lQP9FZIk&#10;dBLjDL0Xa/d5I8losiUsbg++rcH5zHOfN2f86cl5pzLyxflZBnmfXVy63d9QAhRUpJbttntUU1Rb&#10;8ax2DsjQYqKJQ0iv1VJCucmQVhcuTqyFksshR3ynBqXVqNPykn+f4dA2KvXOQVuHahBq4f6GW/8A&#10;lNKblfDoCdyk79kGMgojoV5W0jzOLrq4tQOpUe1ew6Ai02oqWw0sI9NIVOmGmyK0dShB/qeI0FOg&#10;LSpLaghphG1hobI7SQakEkqcc8S66dVE+PQBtoUhSG0UMx8kqcNB6DZ1UrQ0BAPQHnFtRmgkVDbK&#10;AKeLrndCOw3Fa6FXy6BLl1V6MbcFuLWVvEUoXXTuXTWtANPkOgIvq9R9VKbUgJQdaBCBQ/wAHQM6&#10;Q4Zc5btPykUZYA13bSEo8KVX3/j0Em2K2JgRAp3SXLKDJGlW2e7bB8B/zfPoFF9wVNDomoGlP46n&#10;QDoExS61VWhCimlabgqoCT3IKtegAUPHUk1oUjUhWhKfDcoiia+GvQYlI8qdw3a7l/0p2/WoVGrb&#10;CP5q6AGqT3Ci0lP0/wBQaqNgpWu+QqhPiB0HmtewLu4DTUKlK0bbH/JHT36AcI9JCnUH1Cwr7aJ3&#10;HqSnv850Ad6V79AKSI+oO9FsRsbHcO3J/UigJ3FCj/Z0HzaUsEJdIcRASZs2h/zpzg/LY17qSqgo&#10;K9BJGDWqJOukCJewhNisDb/IObvEj81uEPXttrWs+L7wQhKdKkkU6BSfiXfLp0CEpZj33l28G+XV&#10;lJIFqxKK8VQm3jX8thiE1v29ht6CVLVf4cVWe8uW+OPssAt0Dinha3BFUP5LcEm3ouMdB8q3mkqc&#10;kVFTvUD0DmYxSMm6ce8DSZiE2DB47nMfOl4cUQ3Lv64xur8Wc73V+mwwGUoVr6r1B0HyLtkF+xzJ&#10;87jRCjkD3N5S3xxxrECSh6zccwX2oc2ZBbB3MRVREojpIA0Kvn0EuokY5jmb3rImkol8aezvBm8Y&#10;xpCglUS/csT29i3I6SfTkOu5A4TUVV6bPQRXj2J3264RhGGznFOZl7nc/GVZS+obpLWCWGc5OlS5&#10;J+tqJcJ6nnKmg2NAdh0C/er+9kMbl7MLC1ve5Iyaxe3nioI0WzilqW1DusqGiu9La4McBah/98+f&#10;QKGTz2bPN5PuWPKSu38c4nYPb1x5sAUleR3gJjZA9DoCFuLWuQor76joJCtEiJgCeQMpbQn7D288&#10;Q2vjLFTVIQrlHkBkC7SkqGipsFMl5RP1DZ0CZbMbgW61+3TiK4FSoqY919yPLwrR0Q2orkjH4U4m&#10;m1Tdph70JV4vV8egQXlz8tx+yRZKksX33Kcnzs9voWdYnHuMynGLSl5RILcFbaHFgHT8n8OgWHHk&#10;ZvIdQwG4UHmHkiFa4qdvmh8V8XNhIVtGiYD6otSToSOgUrYuPll0skqcUCLyryfOyyckpG+HxRxO&#10;yoQkrKqJRbZSoZoPpO3oHja7h9/arPlV1QltN7vuce5TKWVnY0iz2ND1l41tj6K7kNvrCC2g9/Do&#10;Ea0PyLKxjtxnNqLuH8XZPyLcG1nV3OOVZ64VhW5pX1Usyvy0nzUGg6Bw3eySGnJWIQWnPViWPizh&#10;COWv/wBOyeecw5CeJBqlSEKS2s1qkJp0Es4DcWmrpf8AIIkf/Sz7nl+UxUqIDarZikZvCMSS3UUL&#10;H3LKlN/Go6Ce4EBFunJjbN6Ib1oggqHqNuOY3Z1XiYVaJ3I/Un0hQpQKPx6CTRFfagQre6EOOMMu&#10;v7VD0wpRZjxnEpUBUJU69I761rXoGzy9nKOL+CORuQJdUuYvh13diJAr6l5ubCoNsbG0/Q1JmpOv&#10;9KT0HLTi6npH3t1kkvPPSHZKlE19V1NTv11JW8up8TXoLZ8ZPR5UzEbK8ytWMcbfqvKWXlFFfqF9&#10;ZjtGG3RQKXFtlqJAYQfrXIXpqeg2gW1bPGvFtn/WS4bjNRc5uYz0kLWudFD+f506n+p1LU9S421O&#10;m4JT0FORcnmrlGcvjrQkwbow7fg2NxQ9ZXp/PHJrjoSPzYkW/TrZa1btAtGzw6ByY0249Ls9hu5I&#10;KLlgNhv/AKtAIk+Y/dPcTyw06SaIqhiHHUD9IG3oHDYXn74/DFy3pm5S3gUaS0uiEpm8y51N5g5A&#10;dQP/AE/tsLx2M2pKtUtUHboJ246bckyLLfXwQ1Fki9S2m9HEO3Bi+5HIcb3BIbDa+QYrbnfzGvh0&#10;EZ5Ete26/dPfdR7fib7zspY8puknijkjLLuyFKqtxtmLmEJG76dyhrqOgnP27rTZuRZ0lLaHZGP8&#10;rWy7NsJCjtewrh3GnJDakVKVINwQArWp16DQpkN0ful/yq9SkFUq65RlF5kpbFT69zv1wnPBpAPm&#10;T6r5AFK9ugsjxFh5s91VIf2SJsmI62XWPTdQ2wYqk3CIGXdqHgzsVMYWFBZ9HtSgITXyjcZKL1h+&#10;JMuqjG1/cZTdYyH322w/HZt9mx9DO5QW83ldkYUZCUKJU6Vk02kdBWu9X1mUwxjsd1Jk3/KZKVtN&#10;L9VKIE10W6fZ0CqCDDuVzXsKgNyU96V6C7uEXJ/0LdefuJKYpcfS/HUtbqHHbMMnsUO4LDgW4yHb&#10;TaylKk1QlpNRVIHQZZZaVJTGgtvLZlW6Hem4sJ6gWuMbym+RnGlKAS/FILKBUggOJoPABRzkfEm5&#10;V7elxUoZeud3zNm4Ng+T7u3TY7UMvqCQlgPthYTT6kpqO3QPHj2Rc3m38YuRJjKFvu0C6KKn4KJk&#10;M5JNmRpQb27nKVYQUmqg4O1egsIhcu2Y1brlLisstMNNtORlJEqG9acuuceVeHJLS9yKLctdErcK&#10;/tBt1AGoRHn12t2W47eIJsaYU6fEyd5p5tSH2pd/lXRN3sjTTgDe+3W8MuBMgj01EhLddR0FKdwG&#10;0hW5BqrdqCQaJLgCqK3un6QewJ8eglriS6i25VFdK3ULQkPo9Fa0FRjPMr9KqQrzGSlodtEBw+JP&#10;QbBeOskRg3I2B5VFebt7VhzDHb5bpkdbryWWbbcrbdVN2xje8mLHiwVKivOnzH0FIr5ug/WsFybv&#10;EK1XaNsei3WyWK6x3mgNjjFys0Kc24ig+hxD9R+PQAGO3IpvSpND8SDT/iK9ATlRPRKVR1KSRQKR&#10;pRQ8Nfn0CjYFKN3tSXEgk3GEUkJ1qJDaqntXQHXw6D8Wf3o5geQvd/7teQPu/wBQRmnud59ylqeV&#10;FQmRbvynlL0JxomlGxBU2Eg/0gdBVhWgWaJ/LDlaAH6EK2VPYgVr+PQFSQErJNChhah3A3EPHRQF&#10;daivjp0BzaPVUhJKvULrKAO5Lj0WE18v8ttXzHQDuopFkrHZz1dorUFBlyAgg/CiegQkgKqD8CkV&#10;1oXFBpJBoKkNNHoAnVUSVHsfNUE1oSVgAHsaJA6BMUQVDXUA+JrXua/+Yg9AosEJqvUhtCz8dGmw&#10;hAOmg9VRPQJTfjrqopB+NNxKv7E16Ayg7iCADqtZ/wDtq3KB+QCa9AYR32k1P5e46dqF5dPADToD&#10;TfdupJAUykq0AShCVSF6+FFED8egMoWUtqWASoRHKV7h2c6UJoDqDt/v6By45bxcsistr2VRIvdn&#10;ivGhKUxLaPvp5BrUUbaUT0Eu2mQu4ssKQVM/fi+3xwKcUQJWd5AqBEeNdpJj4ta3fMTXbp0FhLJd&#10;kmB67myKkRoEdtxDqkKU3ADq533SVb1K2RJCQghR0Bp26A/DnPR1zYX5iXXPt4b7siOh5lgb0XVp&#10;hoqdU43HKHEbVAlTZJI8QAVszUZVsDjBRMdkRt6wWtrLbhkESUNOCqFpKiVBS0lLgOh6CN5ziSm6&#10;TUNlKfuDLUZCqOBJRaEqSnanc3GS0hZNCBtoaanoClru8qxT7VkcZxx52zz7PflRxtCnZUa1WW6r&#10;LSGyPWC5+EuU/tFVHoHjy9Z12TknKGYbSnEm7Tb3bg036EaTKuxayKGqOytTywQ1KYSUpCUjdSoB&#10;0BjYu99rPvEaIxIH20y6ssxkvhsSYdyWu9WiIEuuhqLGjYvkjaNyewa06BFyK2Qbj91AcBkwFmDc&#10;GEMOkvf6Jh0tORPUCHEqk2ZySy0Vn8xbLPhToGPboErHL3a5Dr6Vxb5GmW9UtKg2luX+oNtwjKZS&#10;lSguHk8SE4NP/uecFDRVegnSzuOXu2NXC0uKanYnESHFP+iiUMOvdwjPR0LYSFOuHHLs/HfaWneY&#10;7X3e8JSsnoOzL/443uNYyLPofHs9SWJGQ8NZDxS+pRdU19/xjd/9/YNamVPFTkt9m2PXWKHypQKW&#10;aA+YDoOvUxleGvfRIpoDXt/d0HocW2nVJKaUoRpTt/LoPKoXqFBJ1NFVp8gP49ByPRbTGthMlRcm&#10;3B9AQ/PbSsihAQuJbQQVR4qagLdNHXvAAUHQPCCxGt0dx95ICgWmF+iN77in6Jj2m3AauPSVkJIP&#10;m717dBLXEXEeW89ZjZ8QsdqeuLM2UIyIcJbkaNcZUM1kwvvUp/0GLY+1VdwmkUUQQklakABvqxzj&#10;DHeF7BYuIeP7Tbcoyu+ORDcUuxyzCzXKLP6YE+9Mtf8A6u4Y4wUC8qISG50wNRRvV90pwDXKl3vG&#10;O29z20cO3GZfeXeQXG5vMPJSgly4WBrJG0mbNlO7gwzlmUQApi0wgQi1WpBkr2NobKw0le6DkLD8&#10;UySbxNxtdGptjwmP/t5y7NPKVHl3NpNMknQZYIK5V0mg+rJNVohstpFC4lIClt/mS7BGjWiDvdz7&#10;NPTgRitKScessxG1S1Ng7Y82ZHSSoaehGBSSFbugzxqwOZTfcawjGYU+5wLc7+gWNiChbtxyS8yp&#10;LcC93KGlOjlwuNwnptcJelJctagaMEgOqrgjhix+3riG14Nc3bS1LtbTOf8ANF6dWhNqnZguG3Ng&#10;Y64+VhBxbEoMJFGx5PsYDIpvkq3Bq/5Pyi5++PniPhv6tKxTgfj+NccpzXIZKnGmbFxjBfTMy7KL&#10;y6EupRl3IzsREVhvafRYWhpAKWl1BV9y/LzzDsbjDBsedtORXyywMAgYDaYqxJ4v4uuEiDMxnhmL&#10;Hi+q6jkHkx1uPec6WhRkNxhCs61L9J8kJa444VuLL1n9rFglIlX67CDlvuiyuG6H2IanFRrhE4sj&#10;zGdsdm3WZn05F5Q2r/XTPt4m4tNqbSF/7c5By+Zb4mNw4UbiPjqcxZMPhPKQzb81yzHWnfuMmvDr&#10;YQ2cDwYIck0HlmTauklSmkgJNtsf9UMR71JKGZ0SbLjvLSG5zeOSnR+qZPJCtimr/nMgejGFP9NC&#10;O1ASQsdA7LvcI1mgvNOPogPuw0Pz3WtoFlsrASwzGioptS6EKDMdP9chZVSg6BKxmFIu7kXIpzJh&#10;xEIWjGLSk7E223KaMc3BxZ8zt0nsAobeOrMbesaudA+UqqtIbHmokspQmiWW9vpof2GlHXEjYwg/&#10;QjXxJ6BopmnJZDqIxCsZgOFp2U3uWi/3Fh7apiIQQqTZoUkbFLH/AN3SqhPkST0GF6ubsOO88XI8&#10;ZtuO++/KmEKhQYcQ+pLuM1SAUrttvWgFSE6z5YQyj8ps1CEsgvmUIi2u4ogPpuF6M1GGWG5Bz7qL&#10;alJSu8ZvlqE0W2tUd4PSfpKUuNQ2h6r4oGu/3ee6Tir218U5VzDzXlSrDgeNyHi6FKYkZFyJlu4/&#10;p+K49BSpJvd6lymEJ9Br/TB4JbG2LGUSH53nvq97fKfvc5kuPLvJb4tFmtqJdk4s40gSHF2LjnDn&#10;pSn2bVF3UTcL9PUEyL1cykOTZZ2ghtCEgNe858yluyZSwGN5JKiE+utAICEHshtNNSBSnQNKVJNw&#10;kJisALKlAJ02tMtIGqgQQQlsfz/j0AM6Q1DY+1jEnwWvSrpNdSo9wT2Hw6BAaQ6tz0GK/dOglbpN&#10;Qw12KyddpA7/AC6DCY42y0IsU0joVuUvuqU92Lrn+LXsPAdAmhaY/wCY5q6aBpNKqCiaJ8vapPYD&#10;oFCM0uOhTrw3S5Ch5O5QNdrSR8u6ugKOvAuFalbm4vm0rR6Ua0oP8KdP4DoE/wBYpL0lxSQltJ2k&#10;/wD31wmm35gK7dAhXCQY8RSQR60olpuhO4BSqrJrqCAaDoFPGbQpakTHU/lMqCYyVf8AqvA6u0pV&#10;SWvj2r0D7eT6YKEncsglSzpWp8PhXoCDlSkiookDQdySDQBR7jSp+XQEh/UT2p5fBSyQKADx3Dx8&#10;EjoMVbkjduB7kKHemoU8D4pSdE/PoAzoFJA7oG8a7kt/+lHpTzLdX5lfAdBiQfA7l76J2gEOSSO/&#10;wDcdJ6DNlvVJZO5xZVHhnwUtRpJlKrqEp1APQCrdQglbVVswAY0QEH8+c5opetRoeg+QENApc8zV&#10;u/OeNP8A7ouL2qEdvNsUegMx0NoNJaSY8BJul0WakvS1EGLEqPiojT4V6CaMGxqVkLlk4/q3Hl59&#10;LGY59cCdirVhFkSZqIanDo0ytlslQPckdAFOvi7jdcmv+Ow3VXrNpv8AsPjS3MauQ8daWLauW2hN&#10;Fb5UdAAUO4UT0EyWO12e1ZFjeIOuMycB9uFqm5/yFcQUmLec+cYDjVuDh8r/ANvMU3HbT33A07dA&#10;k26PkF4wQN1cRyH7r88fTKfUB69v47t04SLjI08zMSQfKToChunboJKt2R2m2X/P+Ybc2XMK9v8A&#10;izPFnDrJG6Ncs0mNLt7U+Kj6HJBmuOyiUipCQfh0CZfMRnosnCntwYkEX/M56OXOYZgXV1qZeSuT&#10;bWrktR8iLXaPWlL30ooivQLtyzLbE5R5jsjexUpEP27+32I2KFuCGv0u7XqI2E+ZSbeVuKcR/wCq&#10;+Neg9jRoWD3tqJ6iXsf9rvHb9wlOhKVtT+XcsZRsZUoHa9LizJKG6akBs9B7j1ubsL3GmP3/AGOM&#10;YRYb37huSCRvL2Q3Vtx+xQZ5P/qbfT9MK7FenQOpnHpGR2Tg3ie4yVIvXL+Y3PnblJxw1MS0Sn3n&#10;LQ1PA86Ps7Gy855tAFDoG7fchlZYjmnkW0hSZfKuY2fg7jdltJT9tirT7MWT9oKABpqzwGWzt/8A&#10;vp6A7mj36VkfKMi0lCo/F+HY5wriimallN6uDbNtuaoiuwdcddkq01JOnQZ3ZpzHn8ogWhwrcwTB&#10;sX4gxpSUAKbynOEtKyFTaKBRfSmQ6Ce46Bx/pqVyMqtdlNPQi4d7bcLWmh9GVdi0/nNwikDXZGD5&#10;cUP8WvQO66R2L81f7LaVhNvzDOLBxlaXEnyDAeMWG3748g0omO+8zRSgNpXWvQGcfaYyWXaZUtoM&#10;wORc/l5KptxW0QeK+J21tWtSz9X2cqbFqCfLXt36B0YnMdXKjZBcUH1ZUbOeWVh1PmXeMmmO2PD4&#10;7mtUluMpBb8aa9BKOIWJNoLVlIb+0hTMVwFAeo6VR7Gw7mGWyNKH0/vDsUonUnoJht7qrhJhIXvb&#10;+9dYfknaULamZdeF3V5KVVoEsWC1DSnZXz6CXYikSkSpa/zSExm20GhHqyC5K7/S2QuYCr406CjX&#10;7n2YjDva23i0eR6c7knMrFZ0MtKTuVbLIw9kl4WpJAUpJKYyF0089Og0SY1HTHhRm3AQgJS8+B5a&#10;Nsj7lz/zFa9iafOnQXn4ZsabXEx6LOiLkzr6mPyzlzG0hQxXHZf/APr3Fin6icyzJyO6Wu7jKECl&#10;D0F0OZZjWLWy3Y5dZH3hsGMI/WVH8z7x2KtHIfK0tlGgWiZc02yxpFKrXN9MV16CqEWElEt6NfJL&#10;SFQS3jOYyledCpRQ9zf7g5G8nysNMR7fYyr+nf6YPh0Cgy/drhabmX2wjJLjhzF3koZQA4zyX7tM&#10;nh2yy290nUuYlxxF9BKfqabWfDoJZYCJU263C2BpLa75yVLsCkHztCEMY9umFqaoarjpMma6wE9t&#10;SOgme1yPtsdzq9xnC0xacbye7titCYki/wCR2SxMtCgCm3ImHQgmngQegibIUn7DKYdHqzGspsCT&#10;qXV/cX7ibiKO0keYlX21rlspP4j49BPHBEgjk3Mrk42sxmso9y89xoqQELVjuPW21xSkpISh9mPF&#10;2kmqRr0GjfALY1d7nAemRnVsuzf1VDqdxWpxMxt22QkITX13blcn2WEJH1/cAnRJ6C7OFocsVmmG&#10;aplMn7hV3uj0pKXtbG6E/lbx6QSL9NS05qhTkNAXQg06Bq5dkltgyXr9doDrEe3W62SJTEZovvgv&#10;XJcqxMx2XVOOJRbZgW8+d4SqI7UgJ06Ck7F2lt3VV8c9MXFUyTc3UlJLSJ0t196SEJO0Btt14qQB&#10;ShA6DYB7YLgqfx/JauaZEuZLRmkOC46ttRkw/tcMxS0Wxht1SSj7ZVsvb7qwUlXqLA1UahYfJ2vW&#10;Uy1IDUrc3KucSSkArFpmPpgrisIql71G50BbyAvdtQykaJ6CruaY4ht+/JjqKEsX1uTvWtK1I++Z&#10;izitA26oUHH0naTQJFdOgZNrgTIbMplRUwyqwXWdIjoqpbblpugYakJG4tsAqDoqqgBQKihr0E32&#10;6VMVa1F6S4u2QhHYySCspV95Zcwdaju/p0dwOIiqstvmSlNldQtxKCkUqOgbdws0ONamUss7XLZb&#10;FS5aH0pQu4tYxITAxuwhklb0efLbbRLkBISgeqo7aGoCj+fWX/b+bZZZgfJCvchbS6J2qE1pu5tp&#10;QoGnpRkzdqaf4f4dAn4/clWy5QJ/qBDcOYy68op3hERyseeraaBTn2LrihXTcR0F/rbsuGNRJCIb&#10;3qtwZVnmJHkE1mI7KkQmI7rRSiJb7M2qQ5LeCkqecGzU0oH6mv7bPMB54/b59nXKjwYVOvfBGG2K&#10;9KbfMhScgwSIvB7yiQ4slz7tMqwVcC/OCrWp16C5/wCUonQpUdP4f3/PoBPQCj2CvgaV07fyp0CL&#10;k09nF8UzDKSr0BjeGZhfQ+ogBg2jGrpcA/VVEj0VR9wNdCK9B+G5Nucm7OyLtMWtyZd5cy6y3VkK&#10;W5IvNymT3lqJ+palyCfmegQ3FUjOq/xF4Dy0p+Ylr+wnuegAUmvqj4Nst/A7nVITtOvb8w9As2yC&#10;/cr3bbZEBXJmTokVgaHc+/cXqAilK0R3+A6AV2M83bGi82Ueva4UqPWn5kYyZSEvpoKhKnmVjX4d&#10;A1Qe4rqATWnZW0IH46unoAnz5dOwOgrQqA7/ADNdo6BPA3LBNTQ+YV7BPmVp/DXoDSiW2HqnVSEN&#10;fHVZ9Veo+JPQEUUFaHwI7eKhtFB8anoDKEgKUEk0PkHzBo3UDvpr0BhPmNEkedRrpX6qJ07dmUE9&#10;AMKlCinUqCikU8ZDgQgaDuG06fDoDrYSVoFAUOSwQQe7ENuh7nQbgfx6B5YiFNpvd3Sgl2z4vdpE&#10;YodDa0XjJ5DWO2nYCD6q21TyraNaD8eglS1sx2n3Wm9gTF+7hMJj1S2W8ctkLGYrgdeogtOzZk1w&#10;0r50k006CVISkMpjslwNtoaSp11tKJKkOGK2p1txI2tekp+QVAgBQ9Mjw1BXt88er9+tEVbTU23e&#10;QqcCZCXhJQ6UoUsL9EIcQQrUA0+HQOOVM3xhHbWFrW6UrcqhpLQbeSQy56qQlchLA3BHmC0kFIBP&#10;QR3KkOOWybJDp3ItltZKCVpQU/bSW1NvON7St1Jip2gjT+oEdAacbEuGlhiM26PuotG3lltTnoX3&#10;NrG2pMhJ2Mlv9dj1SSEmifj0EgcqKS/ZeK8xFUy7jhcS3y0gt7pV9xVcyDPkSUNmqQpmBBbUADub&#10;IIPm6CF4akNX8Np9JLL0RppS1q9FYdtlwlWRuS2V03Lcs95tISmmiEg/LoDkkPSm0/6htv0ZCWDI&#10;dSpDkaZBkKegyXAUFSmWVNBsINaNIOg0PQErrAYudreaCvsHJQD6ghSw7b5W9u03MocdT5iiMqNI&#10;aCVEJVaVH4noFfDcolY3d7ZkrdtYfdaTMj3zH33XWId7VLRcmcixiaW9tY1wlRLzbSpP+WqRFNSU&#10;p6Dp/wD/AI8VmgTP3COKMZgXOXJsxm3TlvDbrEWlkXvGkYDkyZduvKGd7TkmyS31Rn2kkbVublUS&#10;oDoP0D12hKSrYAAfj4/8O3QJ71nWkHyEg6k9x/HoEZy1KQSQkgHwH9w0016DkVhTC8t1xDrUVhkK&#10;Ml1SiQ2AhTmwuukoQpCRuJ/pSK6VA6CUeLePsm5UyWzWqw2q4Tpl1li2Y9aILbi50n7hNH32q1RH&#10;mT2qrXJdoiDC3OKKVKFA6JeIeKsO9n/HDX+mbyPk7LfssddYsSSmdfbw8kOQOOcFSAXYtltzqg5N&#10;mUqaKfcO8tJSD6mv3viSKpuL+nZL7l+W46VFNDKs2C47GUGw6mOglcXCcQ3pajsApXd7ltQknzrb&#10;Ckfuo5Ih+1vje74Hid7VJ5y5EhTLjn2d3CQ3MuuB49ke432+TpiTR/kfOQC1FQkFcWN5m0tsNMeq&#10;GiONa2bPY53KmVoSxZ4apH+0LZKQpx68S29y0XGU06SqTHiOL9TzV+5lqT3SACEB2bI7xclzc1uM&#10;1LF4zN+426zy5SyRj2I29tT2V5Q4FnalpmMgx2njVK1g0/zOg3k/tFcFR8mXcfdBfbG41jONSEY9&#10;xBZbgkp+9v7MZyNCuLqXUqAbx+3T3JDrmm24XF12tWNAsD77vcW6wIXBGDypF2ul6lNPZSLWlT1x&#10;yW/3mewm32Zllkl1xd2nqaCWAAfQQyjUVHQV6z/MLd7VcFt/BGHSLZeOVpl0t+Y86ZFvYuFpf5Eh&#10;MNzcfw1bjalR7hjvETjyJclpalsPXdLKFaiQ0AG9vFhf4twuT7r8vjPXrPsunXnH/bda8hQqfMve&#10;RXD1l5fzXkAlFa5ke3LlOLjuqQ4XpDqUijrzJ6C+eH43cOOcftHBeO3CTP5o5VdYyPm/LSoquWPW&#10;++KM16yvykqS4zd5rctZe1Sob1rP1oKQtpc2Mds6WcAtqFx8Vwu1WiLlYiNBbrkF5xh2wcf25LdF&#10;v5DnVz2ypzadqhE9NtRHqpPQSR96zitnm3/JyxHuE1aJ1yitrQptMppg/pGNQFJCUORrLFAC1CqS&#10;4FuGm49BG2OsXDki6rl3JtcXHGZrd9vKllSXLs82jZYrWuv+RDiMFTwZFSkLCleZQACfnVJQG20t&#10;AuP/AJMaIgBNEJSmjQSmgbZSgAunshACegYNynvZPOfxOxPuCFqvL8naUUIjw1VQ/brW6nQS5yEl&#10;hCx/ltb1J+JB4rZixY7MSFGEaDDaZjRYcZIbIT6QYiw4yBQIlPteUE09FoqUaEkgIck3mHkMmdd5&#10;iROwTH7pFiQ48BO//qVnUR30LdZbK2dv32L4xNAZYAHoy56VvKPpsFSgrf7xfchxx7V+Ic+5c5sy&#10;2Jjlss9oamcgXtiSn7oKUhxzGOJeP2SfVmXy6SF7G22wXFOOOSlgLU3sD81D9wT3/wDKfv55Zdz/&#10;ADdo4pxrihl27iHiSE+r9FwewLJbalyGW1Fm4Zfc4qU/ey1BRaB9JohO4qDWTdZ4eWuRIJSwioCS&#10;Qd6EioYZpqAnufhU9BGtxnPXF/02h5apS22iqQUjsAT2bQP5dBmPRtkegWFyXRV0pA7DXYjtRtPz&#10;1J6Burdcku7kgrcdISy0NQXD5QSB2Snx6AeUpFtjmK2d0qQndNe8a1qGUEdkjx8egRFgpQX3CNqf&#10;pFfp8SafFXQZwo5Uf1GVRtKEksBdaJQBq8QrXcRoOg8elOOLOyqVuJKWkk/5TR+tau+1a061+HQJ&#10;7qt2xhnzBJIQe+5avqUrTuT4+AHQEpikreagNGrccb3lCg3vE7ia96DXToEuNEVfbulps0ixU7Vu&#10;/UhKa1Uuo8VnT49BKbQRHabQhotoab9FkDxSNDoeyq618egKlR2qcKhUVruOlR8fgkU6AiupUpv+&#10;s1UoqIolBAJSdNKp+r5adAA6dw3CobSkqFNClBoFOH4LfIonxp0HidUklO4pUgJb18zg/wAlgdvI&#10;0DuV8T0AW4qNUncsrKW19w4+o/nOrOg9NlPbw6D5Kd5QlsBPqbmWFkfTHSf9RKUfi5rQ9AYCy20t&#10;1lJ9V7/RW1I/oaB2uyKDxVr/AD6AMqSgj0/zGoJ+3jJp/wDdE92oUvt5lIJ7/LoDrQaYqXarYtSf&#10;XkU1Ey6v6NMq0oQntT5dA4sdsabpdGLZcXEswoyF5RljyvIhiFFHrNwlrNKLd8qAnxJPQTVAkSIW&#10;EXzKUp+zy/m6evEcRjoqhdk46tqh+sXJtA8zTclhAaSrQK+PQAceCJjsTPeYHUJVbONrWjDeOWVN&#10;1buGZ3ZJhMPx0GoWq3trU8SNQqnQOZzErqu08bcBQXiMj5JnROQeUrgo1kIjSnFS4Eae99SWosNK&#10;5K0LNCqlR0DrvuToRKzXkbGI5di26HF9v3A8FtBq46QIF5v8JpI3eo6tTiyoa71DXoHs3h1qh5Jx&#10;r7fPuA5ivD9qkcr8zTkbfTn5b9kLtMjTHD5CLZHS3HSFGvqunx6BlRcivd6x3kLmINrGe875j/0z&#10;47YbSS9bsel+mxc3oII3j7O0+lGBToCo06B+3hjHrBn9tx9DjCuO/aRgy7pc1poY145KkspekJWo&#10;eR2U/fHGWB3O1o9Ai2zG5cu2cZYHkDhbunJN6ufuB5mkKUfUiY1BW/Ns8CetWoSphK3AlR1Kk6dA&#10;ctsefyIXnUMqZvHuP5CjQo8dIUBZ+IsJdTIkKUKVbgvR4yE7tE0B6B0SMpQxaPcNzw0EoS+iNwZx&#10;Q0kHchdwaTa3noQBqkQcfhrUSjsXegMYdBh4vlXGePXBlDll4D41vXLWVtOU9BeXXiH97b2ZSvpL&#10;6VuRWkg+bdoOga+FMrlxeOIt6K1qyPI8n55zZboKt9rsQkO2pD+6qloMlCigK716BQxeUiRKxK/X&#10;hf5sy451z9lJdBKFQ7amRGxSK8k0oXn9uyule3QODEpL+PxMeudwSv7vEMFzjnS+BRO9OVZ4HbTi&#10;EV2vd1tt8KQD5ta9ArNx5GNWGNAZfU7dcV41t9oAWuhTnHKctUiepAHm++aiSTu13dq9A/brHbg2&#10;vIIlvoh62Q8I9vGJ7AN7Sn0IuWbTYwSNzjylOKS4R8DU9AtW1ES6XFLUaibbd8ut1kjKpsQ3h3GE&#10;L717dT+hU2OCSNCpWvQTji7Bl481NUf/AHCTarvfHVKTVaLln13EKCFGn+e3bWlbfgjw6CQbMwJc&#10;yOpA2qBvUlohXlLSEQ8KsAKgaUqt9wE9iDToJfxqMhVkhvO7EiVcJk1LYH5bUdUpceMnco7lUYjp&#10;Vr8dOg0s/u/5W8/zZxlxCKtDBsKF+ukdtRLIu+dXD71tQFAdyLFBjpAVqEL+fQUAxeHa1yITl8U6&#10;LE2+mVdBHFJEi3w1B026MSKB+5uoSylX9IUVeHQbPfbxjV0yDJm7reozDU582zljNoI2pRZ8dtih&#10;bOIMEYSoBSWnn1ffejofSjtqI16AnyvlrF1za8ZDKdbmWjH5d9v92+lcdeG8NPC6TiAaopm/Ms2F&#10;DUg//dDVs26gHoK73mNdC1buPnFr/wB2ZNi+KYXd3k1Lzmfe43J4uZ8iTFJJB9ex4exHYH+BpVCQ&#10;OgkiBfoz+Qx77vZ/RbtyTyvyx620oCsO9vWHLwHC1EVJRDevLYeaI8vqHTXoJZskZWK47jiZzNRa&#10;MS4tlXR13c2pDuM4hlXN+Wbl/UHHr/dbalyuu9SK6kdBKdrjCPhc3GJzynHLpeeFOKUOq3IdD4te&#10;O3PIG6K8ynEyL3PLncVSSdegjF2a5NtljlqC1P3uVxDcVJ2gqdd5F9zF/wAnaS3ptDKbXam/N3IA&#10;8Ogm3idCbc/yXfkla4lpt/vWmvlpXncZbcERl1NRtUfWWQfEU6DUrwTakRPvr266ZEG1YlEYj/cl&#10;KWo+bz4r5juPJcBaNsx6yM3OUEBQWp9iOvSrZ6Cf7e87kUbeF7pN2XbYy5L5Sk26Cr1J7zg2Fz0j&#10;NtiFxXPVQspKEAKoK9BGt5nm52O73FhTyFXBy6XN1haUUVD2C3WGGVgGKZV0sjDMd1JCQH1OHuB0&#10;ELY/izj0Ri3vokpfuU8ejDdYSqS4h5OxtZ3+bzxQwB4blnsQeguvxR9pjmFWtcZtMmYp1MthhmJ+&#10;e+7HeNxRIbWR/mJn5NPS80jylMNIJrp0E4z34Ldxx6ep1MmcuJAjsoaQl8RmkRvs5jvoMoJkW67X&#10;B2Y8wpNC1u3K8qh0ENZo5HFvfkw3kMQH5JYbgONfdSXI02Q8thLzy0BCnHIdyAaeqSFR1poNOgYb&#10;rcZuCmA24w3erghuG+6Fl5l6PNvLTgaVBA+5SwhGESmXhUhb1wQRtSdQkSwRJt1W5Bs7LTv+4bmb&#10;Uwme5HRMmPslSsWtK2lbVOvyW7jalqKElATPQgElJ6DzH7tBuk125yraiVkDl4mXa42gJZERD8OJ&#10;HxZmK4+di0tN32cdlCd5A7pHQVU58xcxZlqyRptSmzBhY3eHUsKG662NDsK53JxaW0sBty4NBgK1&#10;K1nvp0FdGwkObFprvJSoH6dUlStaUIG0JI6C+vC94j3TGo6bklp+DItUKHdmWUFp2SYcp21ttvTD&#10;X7Nm5X21gySlO5aJFdUqV0H6Af8A8Z/lBzKv27sl4pmXH72+e3z3Fcg4tKCFpcjsWrkGLbeRLXFi&#10;qBO6PClXGY0lY8iwPL2I6DoWQ8tJqpBUKVNO5odPj4dAfQ+FCqQQddD/ANtR0FDP3Svcxxj7Wf29&#10;fdxyVybneO4O9deAOXsA4yRfLmzCuOa8uZnx9kFjwbCMOtoK7jkWTXe7TElMeK06WGEOSXy1Gade&#10;QH40+rcbY4CFxYsJp1ojTcxCRvBI/wDvbivA9+gJSEFMKMilA99ulZ7EqdWXl1p4JKx0AYAcfYaH&#10;eVdkponQKjxVjdStfEfx6BftNy/QMsiXdtIWbPKbmJ3Han1Wo899Cl69kKdST4kjoHlklnXGx2yS&#10;Xt7D0bEMKgJYUkJLibva7rkiXtwJBHoym6ClSDr0ENKG1StD8e/cgqcUCKfFI6AB2tBSmgO09yOy&#10;j37/AE06As2k76VPmNCSNaE1V2rQ7UHoMpCvy0DsXFrdIB0FfpFPwPQFkafzBGn+HXoDKPjpU7jW&#10;uunwA/5lV6AZKvKrbXQEA61Vuo0kgjsQST0A6DsUCR5UqW53pow3sH4ArJPQG0BQbXQeZuI2wkVr&#10;+bLVWoP+Kij0ElYm2xHgNuOOBDVxyllyQhxJ9N60YHaXr4+K7dwQ9cnG0Eg99D4dBI2PxpD8ePDe&#10;UglyBb0vh5SwESZAXfrklNBvVJamX+pAOvpV+XQOmPMYfdSgpKEPMKd9Jh8N7kpQp3c2HNyw4j7u&#10;lf8ACnoFpKt8TYgIb+5duQPpbmatMNJisuoBJKB6jG0orRZJ0OnQOZEluRJDLLVVMMW8tOI8weS2&#10;2y5JWgpCmVLeS4pKgui9oAqagdAzkqbUpTatoLibexGS0fKXHTcI6kLAKi0j0ZJTqCCU00rXoD8S&#10;4epZ4jyXHmnrdJvNyjSW20pBdU9xxlLTe07kvLKRLUEkEDU0Na9BKrEN3IOEaGMuQ/gucOocej/k&#10;JYt2Sw0LkF0P+o+pz7mwuVS2UJStfahp0FbkF2Q3BeJcVJS+1BS6ohH5si1XHGw/vJK3loyXCbeC&#10;QdtXQaCvQOSZI+6S26EOOtSVN3ZCkpcZblR3IjT8mK8nzfnyFxiEK+k+qanoAoE1TTCkvJ+4TDly&#10;G32vU3/c25aJkW4eg4jyoU+zHlpURoRLTQE0PQYvRn3m5z1ueRLlh2PKivLCfTTdpfkjvbj+W3/+&#10;GmIRnlJTRRFzNfr6Dcn+yl7q7NwF7y+BLtcJ8O22pjkW2XTGLmUPsOP2LOIcaJleBvznXWy/Gu+J&#10;3qRIY3tVTcLKtAJ306D9UGTGS0+62khSAo+mrRW9pXmbXVPlUFtkEEd69AV9LaTXUU+FRT5k9AWc&#10;jMrJqAN3elP4n5V6DjhwDBbryLf4OKY9bZdwbXco8L7aA2qZIvN3kLSWbU0EpT92Ur88lX0FQ2kh&#10;tB6DpF4J4SwT2dcaPZhmj7K88vEWPbrnOt7abhc47syionHPHkZIL92yC8SQA+62Kur869rKEjoJ&#10;NRJu2FPw+XuRrILpzHmTbmMcKcNxZKXUYbb5SS8beH6ObLn6CxJyK77aMIq0kklKFA8WbOnhbBs9&#10;5jzic1knI8m1uX/JL042ftzckoTEs9is8ZSlORcdsbklDESOkg7AVKq4tSug59c0kSOfc2v2X5PN&#10;da46tF7uMu63OcpKlZjlDNXri8ZKAgy4lqaQfuChRa8rcdsgJ0DXtzHmR5lzxWM2txy04JjTYMwt&#10;qbQ1asdt9VKcqnag3K5f0jRCXlbgKIT0DA4+wXIvcZytgnDeBw1R7hy/ebPjFojIZUiNjfEFklBx&#10;dxloofSj3x1hUx8r2B2Oy2k6GvQdcnMGYcf+yr22WnE8bDMa14PiT+LYjFQQ0/OegxkoybJHRuWl&#10;Mi43OQI6VklCpEp1HYaBoe4s5XmYNYcn95+dusS8+yLJb/iPtix26sMzIsrLyh6NnXOFwhyPU9TG&#10;OKmJX2FmQtK2pN+cUE0EYrSCb7YcDunug5gh4veZ0iJjjUeRn3L+Xz5Tjicf4vskh24XmXcri9vD&#10;Vyy6Z6iXHXVbnHHXHFnuQGyiVypYMmvl79zMyBGh8XcYvxuNvbHx9LR9na7ldsfiB+zXGTb9xfes&#10;mGRg3fLo2glUi6PwYJWVxwjoLZ+3S0X/AADAXeWckjvZDzXzhfjbMJs95WoznbldTIktSrytKlKa&#10;aiREv3O8uJo3HjtFlBCgAQtHgNpt8RcmdIuiJWK8ezb5LumV3NbTTeZcmPNuKzrOrg46oMt2zGQX&#10;ocZROxpwutoVsYbJCMI9+u3NuUMvQESG8dlOqFhjyULbKMbQ8Vt3CS1QKZkZCpH3cgqG4Mek12Sa&#10;hbe1W6FZLe3boexEC371vSHdqfvZyU+pKmSFE09GME1V3AICRokdAw7/AHi43N+PZbMlf61kzakN&#10;qVuSqx4sFbjJlKboqNJuqT6rhruShQSPNt6B9We0QbBbWLVbgPSaSp519aQDLkJSkPz5QTp6Te0B&#10;CO2gSNB0EH5Pl7ecXW6YVjdyVCsFnaW9yRmrMgoj49ZKrM6ywJiAfuMryRLamnVtk/aRypKKrC+g&#10;R87z3B+HePsi565Su1n4v4p4lw6ddrILzsh2rB8TiRft3Mqu8ZSgHchurQEa2wU7nVqcS0kKcWtS&#10;Q/Nd/dZ/c4zj9xjmBE9hF1w725cdXO4jhzjuXJcM64Oylqalcl50moamZvkrSdyQrcmAwoNooano&#10;NN16uqZAospahs1SNhKFPOJ19MGoomn1KFan8egjG4TnJz9APpV6baECiRQeVCB2HfU+PQE3tlub&#10;JGxUtxIClj6UeUAIbFPpA79q9A2X1l4qUtRpuBJ7bh4Aj4H4dAowW0xWXJ7tUuBJRGFKbaj6hXxV&#10;/d0CKtSXXVPOKG0biknQHuTU1+J6AJlv754vOVTBj6kqNELUNSVHTyj+/oPpUkPkEf8A3Og7IzIB&#10;3SF9kOrGnk+R6BNdV6dUBVXFCjzgJoK/+mn4AePQAvuptsNclRq+6kojJVQEbtN9BrU+Hy6BtrMn&#10;a3EYBcn3FW1ITqoBX1OKOtAAT+HQSdZbOxZoTcZAq7ouQ8afnOq1Py2IJoPDoBnlVoEa7Sfqp461&#10;8BXoCaztSAB51V2VOgUPqcUDrRI7DxPQFS3QEEKXQjeNPUfdWQUsAjUHWqv5dAGsK3emCFkL1Vrt&#10;cdA/GnoxR2+fQA1J2pSpQCt6GVnuEkn15J+IPYHwHQfEJUKJAbQ6nYjQ/lRGyd7gp/6j6gR0Ajbf&#10;qbUpIbXMAIBOkW3tUqpVexcPQeqcLii+0Cner7K2N17IHldkE6EH5/HoPmylpRcb86IR9CIP/wBI&#10;nuUCngAKq2E9AtWxEaP682cQ5Cx4fevoJ1uN8kD/AE0enZaWnNT8h0EjWXFbjcX7HhLjn2965AfR&#10;keYy1UBs+LRj9wll9RoWkqjJ3UNAdOgd2U3z9WM/I7BGWlu4rj8U8PWdKCVJskRYiz7ywinlVNfq&#10;oqA1JHQSRAsFmbvVh45uD6BxzwBZ3c75Kmtj8i85y8yiQYDrw8sh0PlEdKCTQ16Aja7pkX+2st5e&#10;WjZyJzrfX+P+NYWwmVa7NKKIt0nwmyNzbNvtYDCVAAA1oeglPELPj1pztVwfW09xl7Q8JVcJryk1&#10;j5DynNj+oiMCPJImLuziEVBKqIPQMRL+Q2zhu/XWQl2Ryj7qswctkPQqmpxNFxEm7yWgB6yWZ051&#10;EdCtAUIp4dBK9u/Qsf5HZcbbacwb2h8YyVuyEjdDuXKFzY9VRcUCW3pX6y8ltAqTRunh0Ec45jcq&#10;9WnifALu9tuvNmYz+YOS5jpJcGK2R96ZFYmHv9q84l1woV5TQV6BUmX2Vl9s5FzGClTV65xzq38R&#10;YG2kEG14LZ3W2Z6ogTqhAgMtpO2gIWa9BIUi9QsXtnMHINlYCbdgWM2z268ThHlT+tXNtTWUXaNt&#10;Aq66n1iCnWpFT0Bq64jDi3n26+3x0Ug4LYXuYeVSSUlFyusX9bfbmkAp9SJZoyG/NqPU1PQMaXcJ&#10;134t5Cy9KCi9e43lmBhthpX1RiFkmCfcERUnzmMgmO2aaAI8R0A982pjckm0OrrMm4hwHh6q6qis&#10;lheQyo9KVbJQr1Nuprr0Ci7BF8uV/wAftgLjGUZRiHCtkebIbaGN4m23cMoea8AhxTK99NFeJ6B0&#10;xlR8kelKZ/Lg8p8sx7JDbTU+jxrxKwC4knwhvSY9a6J06A/ZZX65f8duE9A+0ybN8n5du6CNUYpg&#10;zLluxxoj/wDR3X46af0/j0Cz94qJKx6RPVvcxrFct5ovfmBV/uLLpLttxaOpI8qXnGnRtH1aV6Bb&#10;tsCTa23LOyViTYcQx/FFGoList5LuTc67La1J9VmCSFeO0dBZ23y2YUW4TolfshPmuW9Lnb9Lwq2&#10;iy2xIR2Ik3Rxa01/q6B/YtHKWJDaXPzYqLTZktAGoXb7Y9d5g36aKutzSKd9w+PQWCsEZDL1oAZa&#10;fTBXDa+2fSS0pcJTLSUqSkasOuo84+H49BzFe/nL3s998vuIvzsxM1m25vLx2G83UMBjFYMPHmmo&#10;6SVbGEPQVbE1qBp0CHxjj9vkT1XTIGi5iXH9kGZZOyR5bk8y62xjmMgjUvX+9uts7Rr6XqH+noNl&#10;+J3CdxXxFnef5Ghp/MrjCRl+WKQEoC8qv1uafxLC4LXlSiHjkGbbmkISD6bkoigKegqljEUZVY5d&#10;lff+4h5Ty9wvwYq4JIIkWXEGrlyZyXKbcoA4LpfH3XZB/rCBXoGJiGUO5Tydy7zM407ItWDWzkTk&#10;C1RW9fUy3L3nOOeKLdHSdDLX95GLKE+bawdo06B7SbKv/qNbeBrS4mTcoeI8X+231GFDamRc5sTN&#10;ea7yVkHapLrjrTxrRKmlV7dBZ29zU51lmJ4TaGnHZXMl+ub8ZphIdUxh+VZXBtrMhTKKraUniLi/&#10;ckDXbLB7HoDv+8lZByrwXZYcdUdjJ4/M/NrpaV6gcuc6y5wxhrakObkq/RINrY2/BQ01HQMu0utt&#10;Yt7d7s+VelkEr20W2YVK/LcXh+UZe89uHw0TUCh8egtPxbECuN+XJodDUxOIe75oIWk7A6/lUh5C&#10;lo2lS1SEAMpAFVKIB6DTxx4puPgFjtAdLC5TE255AQ4lv7q85Gi3fZMgv+ohp2247bbalagBvQ++&#10;hVASegmuAEw7Wp515UBtFpmyJCELZafTGmNel9qSmrsZ1Fvgpcj6uJcDqk6A9BGLTEtVkcbmM+k+&#10;YbLaqLCQu43q8LchoUwSlLkeLcFLDam+yCDp0Dij2cTcmyeHGakvJs1ljY7YRGUl1aZRW3ZYhlOE&#10;hx9u5ZNcUn1AdxLZFaJBAWExJtEq12aImU4W3IdnchyGY7Ijs/eKkPibIWKoiyINxu8cFxRSI7Lz&#10;jqgSlNAfl4bj3S4OqgNCO6tiM20t1Ko/2EjIWl26yTGnWnkqTGhYbYUyvVCVBSipS0grJ6CEMniu&#10;yp8RaI61BTCZEGBC9YNN/fPuiEqNFUlf2T8uWCwhLwLbqAVAjv0EATLzNTkDklpe+JEjtRoM+iw3&#10;9tCgwrXb5Ed3eZCG1Q4ke5Gp3JU6vcPNXoHxbM/uMBmZdLXEb+5hzrJdrTbwPWWmbY73FvIYtylq&#10;EpxcKauG24oqWpv/AG9IOqEgAF5i9qtWU3QulWy53N6SltYCkqgS7zfblFDa0JQ6EBbKQlWoOweA&#10;6B1Totsya2fZXCkq1i6m2GKCXAqGqzm/rC2SUbpsq7S2lBajtBQmlCSegodmOLycNuRt65bVzjJo&#10;I91aSW0TlR4dvlzypo1+2eZlTg2Uk+Yio0PQT5wBkKbeUJfkkM22/ob9BZeMdhnIG4UVi4y0NJIM&#10;SFLiSnFVBKVUI1p0HZp/8VnkGRbObvebwqxLa/29kHEfGWe2ZkuICrpfOMsuumHZLeUsEjfKeiZO&#10;2pawkLLO3cT4B2fJBB0H4/Kpr/PoIG903ug4Z9mHt95P9zfuAyQYxxbxRYHL1eXmEtP3zIbrIcTB&#10;xnBsQt7jrKbrmWbX19m322MVttl94LdW20hxxIcIPuwwbnH9wr9t/wB6X77P7hTF1tdrfstq4m/b&#10;A9p4vF8tnHvC+HZvy7hGDq5qhwY8q2SMlv1wakS2LfOlsITkU2HIucmO5BNkahhx1zXCIdye7+vK&#10;Wwih8wAok6jRX0dAPdEpTItkZP8AQ5HUojWoaabIqkip27T+PQELYfXulrKq0a+7c2gaA+o8o0I/&#10;qJNegzuax9xdHKmh9dAIqSSqKUio+BB/h0FseT2LRLuXLMRthXoWZuNBscQLUW4LuDcf4ZamZCVI&#10;o2kKQ86Cn6fOfkegp48EkrKfBSgAQagA7vNrQ7Qgfz6Ais011oKDsPN3PbvrsJ/j0ACTQqKf6W1b&#10;SdTUpS2mnzKlnoA5BqUAdggafAkkEf2dB4jTv/5fDsalVPnpToBU6UPegOtNdPNT/wDGI/l0A6QA&#10;O5PmBOnZLKKnSnbef416Aw2nd+XXxZYH4uH1Xagmmg6A2gp8q1U2uS1SFgkgBmM2Qj59xXXv0EqW&#10;mK47a7XBFaJx6JDkFRJWJ/ImRoDq20qACVJskNVfikV6CQoivuJ/3UVAX9wuXMaQj1G1tJkvSkR9&#10;qEqoPyno2v00A006BcZCX0uLaaHpuuNIaSGAlENTjqn0JZdVQhKG5LRJNU9qCnQL0d6kWDFfLaw6&#10;7b/TUpCEueq4w7cJqHgPymgQtBFVAL8KKHQKsVITcHm/XLSlQWjMLTinGkBv0UpkJCQg+p6qQnwO&#10;p79AhOgmQ7U+WRabdKTICipSvt7/ADIrjxcbCQp5OypqASR4HoM7EhbjMi2iSy3tfgpO8LTtdmYV&#10;mmOLSplADgU7JsDFQkKHqBNeglXjOcbjZ+RMRW+045ldgcuqIq0yENqvFjuIukWSS0ptC33rbcnE&#10;jaDXsunQV/nJRDZEpILaW7hPuMYp9QrPox8fziC226aqS+ZNjuIGlU71aU6BSZQP04MlL4ECZeLG&#10;DFdC1IXDnOm2L+43BIjvW6K2VlAqN27sadAQjpcamS2lhkOiI+80ztQEvtxrcxcGXUlIIQ7IexSQ&#10;nxG906UV0Ck160Rx5tkuOmWi4wIinVJ88yPFeuVrW6ysgoH6lhkYj5unWpHQLOLW+XPuRt+MzJUO&#10;+Vv8zAJ8Z9SJ8XJ7Cwnlvj6FbnB6XoGVa5V0gNKNEoccQCB2Ifq7/s7e/wDxz9xn2JcS80sPRo3J&#10;mJ2u18V85443I3v2jkrFrDayq9tMuqEv9B5Ax6REvdvdWgD0pamSS4w5QNpAUOxH8e/8f5dB8Wm1&#10;fA+P9/8Ab0Gubhrg/ij2M8bxc4zdTV4z6bGFos8O2sCVd7hdJaUUxLBoakqkyJk15wCdcNvY0qlN&#10;EqCX7XHvGKv2/nrn62uXvlq/KdtPCPBtlcElGGImo9Rm1WiM4lTCcnkMLQu8Xh1JTBZqCrcQjoJy&#10;47wC6265z+TuTJUe98p5HFRGcEUKXZcIse71ouF4gy7UsQ4ylVkyP86a/Vxw6gAKd++DOblmqle3&#10;zH7uMfskaJAzLnbOkLUgYrjbRVJsWFWx4lLQyK/0+4cOqmWfTNKrFA5/Pc7zIzHhwsEwCKLDjzFu&#10;Fow2wtApVAxuIva/frm23+eZFxkedKVD1XSod1rp0FN7nBjY/Z3MMlPLD7jTeRcnzC+Gn0wAlTkT&#10;EzKbJH3l1Wk+qkV9IB8inpoqG/j9nL20LxrF8y94Ocxo9pyHO49wxbjdy5NCMMawy3IUL7kZMhTT&#10;cOFEhxVNICFFtLbTwr5h0FP/AH487Svcvy/aeOcbuMi1YY/SbLnFSwce4xx0vCDPe1UhNyvSVu3N&#10;aFE+pLmNJIJb0DXPynycxm+T/csA2nj/AI6sMfD8Ks7NVwrRieMxlJahw2QdrxeIK3FDzy5khbhB&#10;W4eg2VTPuPbP7dMS9vkIItnPnudgWXlb3Du7WzN484vcjpmcfcX3B1KlOQnP0wpm3ZhQZWUVjrSp&#10;MpB6C0XtRwO8+7LkfDm5UIW3gL282WDj1gtiWnRBn3hiU5c7g8+85uRPvVzvjzl1u8lRUXZzrLZI&#10;RHSAGzBnKZ2cZPCveCpER/JY164r9urKW90bH8DtD6GuUvcG/GUT6Ea4yGGolnUfTVKajxKbkzl7&#10;QY3Mmd2uXeLN7d8ADk7BOO2LRCzBmM4t5zMsuLtLFg0mSxrKQJaFT7sdS89ooaHcF0ON8LXhtkYi&#10;S3GzlV3jInZFNaSlKbbHUApUSP3DWwj0mgNPJUCiB0BPMMyZXcH8KsLC5lwYaiN3ZDCC6zBVK2O2&#10;vHyQT6lynN0kSWyatxtu/R0HoHjYrMjHojz85Zl326ONG7zAre9Jkr8zFqiuK+iOykkrIoO6j3AA&#10;QvzjyJcrcbVxZg7yZvJnIrqIUdiI4PVstlcCxJuzyk6wYbcdDiWHVUolDj5qEpJA9x7hFgs9jj2W&#10;M/GcwjDZbsu9XWStLEbN82hpD1yu8+Q4r0zjGMqZO0KJbUtrzFSWSVBwI/vw/u5yfflypL4G4QyW&#10;Wj2ccN5NKQ3dIUhbMX3EcmWZ9yFK5DlNNlIl8e40+hyNjTDhU3KSFz1CjrCWw5sMgvaXC6lLhTHT&#10;VC1pVuUvxLbY+reoCij0ETXK4uS3QkUCUna22jUJqfKhBp4179z0BcNiGn1XKF9QIpUFLQpWlf8A&#10;EfHoG/JdLzpqagEeH9Sh3pXsD0AbEVb7u4j8tJFdNNNSkHuo0OvQYT30uOBlBBaZSUhP9NaarTr3&#10;Hh406BDeQp95EZBo2AC8sE1oaqVoOx+HQBzJSdoYb2oitU8un5hb+NDqkHsPHv0BUOqSj7h0VcWA&#10;llJJHpNKBAX8yR2+A6DyOjesLd+kVU541IJIFPDcB0DcuE0XCfU1LEeqEAdt1aEADwA0T0D8x2xm&#10;IF3GYik2SlPpJVqqPFNShsk12uLBqrxHboF51XwoEaj8VdggfMDX8OgTX1UQSSUioIA1VU6JSkan&#10;cf7OgL0Xt81C+8NCQdrLaKEuq8NrXhXXd0BVTgFPSUU+VSGVEA7Gv/XlOV19Vzw6AKifpqpKC3uW&#10;exYiilUmoB9V8/39ACtO6pVRvc3vXQ6x4gJ2N0087p79B8irhosbA4A66PBmK0CEIJ0puNPxPQCj&#10;e6Nv0OTqKWfCPBaFB2pQKAqeg8C1KotoGro+yt6CR+WgaOPHTStSa9AYbASoKYHqCIoRLejuZU94&#10;hCngP6wlX406B92SzwXbg3Flr3WLDo5yHKJRI2y7ifO1B3E0UpbwCAO9K6dBIVmavEuyypwK0Ztz&#10;Zc1Wi1qrteseDQ1brnMTr+QwqMjYk6Cn49ApWq8QrReLxyEzG9fHuMIAwzjaBs3t3TK3gYbEmM0A&#10;Q8tMkl1RAJqB0Eg3bELtEs+Ce3yI8p/O+S7lF5A5huQ8z0QTVGZAtct6tUswopVIdSqgFAD0C1Py&#10;O1x7xlPJ1tbLuC8H2dvjTiWCoJ9O8ZlLrDcuLDY/z3XJ61vEproAD0C8/hc9vH+JfbUzIX/uXNbo&#10;nmHnC5EkfaNSyqdDh3JddyRAgb3ilfao6BSRmkB26cie4VuGn/afFFtY4r4LtTiAY799W0uBBnsI&#10;psU60rfMWoA60r0AeQYTcbdg/DHt3hvurzfmm9RuU+VpitZSI0t0u2mNPUrztoZjqdlKSvQUB6Ap&#10;dsjiB7nvla0IQLXjtotXAfFRT2cW+j9JlyYev5i34rbritulVA16Bajx4mF3nE7c7tTC9vHD8nK7&#10;mnYSleeZfHU5CS533yUrfQCDUgjoHBjmPsS3+AOKr48Ba7DEu3PnKqxp6btwUq7BiardRa0wo4CN&#10;3i5ToEyXkFyk8a87+4GXvbyDnHLxxfgbNKyWrPIkJeubkPQrDMa1R2Y/l7biOgW8lahYnl2C4ksN&#10;NWn208NryO8pUUlEjkDJYouOxTYqhL4lzGWqd/Lr0DMtrq8djYYbnGQ//sTBsi5ZyBlZFXMuy9xx&#10;Fl+4BA3OILyClPceHQKtuDmKWlctavUmcbcUTL663UpW7yLyxJLEZNR9UqNElVAFVBPboHU3BGPN&#10;3G1sLd+5wHi/H+M7MpACVuZ3ya83Ivb4HjIYjSVbv6qDUgdA57PbmJ8vMGLcoltu4YbwXjbrWlbR&#10;aGWrnmU1qnl2uvpIcp4VqegDYZYyu83mShCWrfnXIcG2Q1NkhtnAeLIvryQKaCO9Jj1PhU9A67BN&#10;TJmW7I3U7/v7nlHKMhup88eEP9u4WypPjuku7m0/LToLC2+HsESxqCqRhjtkffBTtWlkOZLkzrwq&#10;UpX6jgSsjsRr0Em4SHHGIEtxK0IkSP1NaWyCXReZ0i81VU7ituBDZR+B6C03Fj5GY2BSGVynUvuS&#10;3mi2HEhiNDlTpbq0ODYWmGo6luk67QTp36DjRvl0dzLkrOMlec9d7LuQMiu7jwUVJcTdL9NuL60E&#10;kkoKXdNSAOgtpwZaVZhm2G4G4fSsd8zOHlGT0G4yrXjDEiQ2y9XRcaDAiSHENnT1HK9wD0E8e7vP&#10;f0bj/AMXQ/sm5s7c+X8oZTRtTEZ2c9Kx+DsqXGmRJkshtB0UiImmiR0EZutTOPeKOPLC6841ccM4&#10;/wA/9w+UL2UXByjluGxhvHNtdcHnM2RanC6Ao1SXRQdADwhDh49xZxGJTCXGM35aznlbK0KUAu54&#10;r7cMVQ7idtcOqlW9eVynHSNEqdGtadAL7Z5ku5x/cXzBLd+4zPFeF8ryy2S1rC3IuScrZExYb5f0&#10;lVf9VbLPd5AZV3QVCnboLBce39nH/frxFYQ4qPbrHyrZMRtqxQfZ48cMs2I2SO0oUJbRHnqJHj6h&#10;r36AKyx3bVzhwA6pYSjF+JOdrQ9sAICsCufJFhfFEkBQfWoEDoDNyZ+14G9s84Ah605JxfcXdp1D&#10;NxueVuxlhKqaVjnTt0F4OMbR62Ce5QtLWhVii+61TEkBIQiO6pu6KdWSAhLcYOKcPilSQRqOg0gc&#10;fMSRjFlZdb9Yrtza3lL9PcJ11pOluJQs/lPxIDLrLRUSlwx6EaDoJTuW+MzCt0Z59yVeFB9YYQhx&#10;bMUTFQ2QhZKzHUlm3rQpnVJbRtoAoHoCcJcWOcduAQ1LjC6/qsKGU0TJRZHXGLSlpbhW0Uov72+S&#10;2oBKwyQknQdA5LHa4Xq5RK9RxRu2SsWqDIbS4l2TDsNnubLdyg0KHvRu+V5HBkJ3EKQtxCadugnK&#10;229LtkkQmHGoKshstyxiM20lAekSc8vUfGbGhs1SI9whvS4cZDdBuTGKk+ZYoCtfJ6nrpJeTSBCk&#10;XC9LdZU6pp+3fbtRMAyFi2uJS4paMUk2gx1IWkAsPud0q6CO8hTME2Yj0WW/1CU2lqCqOtp63SRF&#10;jNLgKeiuOqjPwrT6EloBQZcZuAWgVaV0EZP2XF7p6zbL5kIMaEpcdS40d9bdzWJ0eDHfPpts3zIZ&#10;t7itsiiW4LF4jtqPpWeQVhXTMMjGEzMfTBlxZrbF7gTN0ei3xCabci3Z+O46lSkIu1unTHFIUNzS&#10;LqkAle/aCKeT7fKyN5UQSIVsjTpLdqKpLiyLNGfX9lDTJKg4h021ToQpQFVO0ND0E/8AG+YC8Wuc&#10;4HmaxpkmI2tDjcOSE22NEAQ8sBZkR7pZ720pSttEO2ghJqegEySzWm/RnFqbS3Bultuz0ljYHZyb&#10;riV7Xa32oqKepFcuj9xt7bTZILrcVRUa9BENqdcw6NKTcF7FRm479zfDSSqYbEhuS3CQoK2h6BdG&#10;1qpoVAqCh0HTd/8AG65Oj2T90HhewxZLce2Z5wtzbxRdZZ3NfqOTZFYDyhGW4lClMvOuSsMRsAJK&#10;Qo0AFah+iiIbgJ+knwrof+OvQa7/AH0/tucL/uKXXhGy+6LL+S73wJwnlr3Ir/tlxa4WjGOPOXOS&#10;W0OW+zZPypk0e3vZ5PtmPY7MmQY9rtky3MqTMfW46pTlEBo6/wDl48nWvi79tH27+3/DrXacWtPJ&#10;fuSxWBAxvH4kWxWCzcacC8b3+7Q8YslhtrLFvgWCzXS4WVuNFZbQzHSy2EgbQOg/NyktgsWSDRXq&#10;yVNPvf4fznQAB4moqo/DoPbg6XLu4rUpjtyXvjQBOxFfECp7dAXsQKrgwKf5MZ2uoAKnQtRrTxAX&#10;X49BhMQ48qUhCSpyRNQw2KBIUtxKG0Akmm4qUCegvVYbFGyfmLmbFZET9QVdrXzhaIkZoJU+u/xO&#10;PbZMtwhttr3KltXOzflf0rKSNSadBQ1NaNhdQsNDek1BCgE70kH6VBSSCPjp0BB0VVp/i2kf/ipo&#10;D4ak9ACBoAmo3BPz/qU6e1de349AXd1cIr2ITX8ND/I9BkBQAU/pB/Amp+Hw6AROhA1qKE/hWp0p&#10;qaadAOB3BrU7EE/EqPqO/wAAB/HoB2/L5/8AChx/xI/M8jY8fNt6A4lpx1aGEGq1tR4CANdy5bif&#10;U8BrqegmaHJDIXd2kpcbkXG+z4sdDamlGDh9hRj1lkkJVtCP1i4EpTofUST4kdA9FNIgpUI/qtoi&#10;MRYCH2lDcpyBEXvcbW4SGXPVtyRQVCgqngOgNp+4hR3G1IbW82p9sJcBS95ESkMlIQohC2RbEA0O&#10;7UfE9ArMykF+E2qSlLX3dyU0sMKQ6lDFumQW06napuQ9tNRUpIqOgVbfIUxPcQD6jaochbjYO9Ul&#10;TIjJqgOJU3tJdSQSBqKdAUfd+3iyVFkoc33CMtJ/LdTtkXmU2k0UU+mXFCqSs1PbvToDeNLLV8mK&#10;KW3fQvFjd9B1CVxTEicgyWZSFoV/mJagZXVI8xC1DUDoHDhlyftGVWt2OHWXI7blsdbDqGHG47LD&#10;tumtOqkbm2Q7+jLQ44ugSpVa+PQNDLYrdvvMyOoJYjwsnsc77YuemP067Tp2NyNy9oC0RrVlQotH&#10;lKUknTXoG/a3HmhNjOrBUlrHb76akUbXLVEXjtxZSg7VOMKlY48tayralSq0qegNoTGaubH3CCWF&#10;yUtFltQChHdebZQptwb1g+ndpWh7fgeg8jFbSrVKBccTEuticeDi/TbNL7Z4ksICkrcVUXRwqB3b&#10;R206Bq27LrrhPIXHd7QFtxsYv+GXcsOKKWparHdJ9hkrWutAJVvjLZUVUGwkEU6Dqz/+LH7nWuJv&#10;dC7xs1e3LfjXuQ5Qyzgm84gJMt6De34GHZFy/wAP5fDtqHURGr9gFzgXq0OSgD6lovgaWCI7O0P0&#10;T0PIOhWK/Pv3pQ9AKFJ8FD+f/f0FQY+PjjefC525+lt8j8638qtXF/HllQP0jFXngCxjGCW90ONt&#10;KghxKrlenUFLA3KBK1J3BO/HeBXqNdJXJ/J0pi8cmXuIGENsJV+j4NZFq9ZjFsXjuFS47DW4F94/&#10;mynquOEk0AP3LsoiYbYZ2RXFoyXozZRbLWk1cuFyfPpwIKBQkrkvkbzQ7WwpXh0Gj736ZzbeIcHs&#10;9mvDpuPI3It7ncjZRYobyGpF6ul1C28ctV0bqVMwULbVLeU5REeBFZQQNx6DRbK++trj3IN8T+tZ&#10;fkstt3GI6qtqulzfdXGhXcIcAMDHbUtK02tCh+aUOTFApQgdA7/b1wPevcVzdgfDNjf+/ZvOSR5+&#10;ZX9LbjrU1yqrleb08mili3WW1QluNhdNkdhlFCX1DoOj336csY1wVxFjHts48KLSq74axCvCISkN&#10;rxXhmyFqDLbk+klpCLryPcY4hBRAW7HTKX3BPQcznJGSXDHod/LLwbzjlF1qddXXzsTj2Hwkq/Q7&#10;OSQPRRHhkzJFaEPOpRQ+nToI+4DRZnuV8XuN9tEHIcN4zn2fPMisd4U4i0ZBItcz7/DcUuoQA4qN&#10;e77ENwntCijBjFs0CiegnW35nmHPnL0+9Xa+TJue+4XkxURy5b0pmpx+RcHktPQGEAtMNGJDeVDZ&#10;bSltkNx26bG0DoOnYWfEPbvwriPtzxGXCwu45PiMm/59fC7uf424ggoQ3yDyBelenIlm63ISf0Ky&#10;hY+4uV/nKW0FJYeLYIGaclz+G8OuGXN21GO8vcx2O04rxVg7qg3K4d4Rx5h2JiNqfbKn1Qbs60t2&#10;4TE1CUT3lJUaQwCEi+0ThZGO2SDyZkjTsl15MiViUWY2TOutxuZrccznJdBcMy7L/Lh7qqbip39i&#10;k9BY/lHkVWBwI1ltLkSZyLlheft7UkerEtMZlH+tye8NggosePRx+S2op+5eSEJ0K1JDLiTDf0S1&#10;MX2cuRJuNy+6lxJV0O64S3LioybnlN2WoAm43lxRcJOjbOxCaJAABj8wc5wsJlWqw41bncz5KyPd&#10;FwPB4IXIefefCx/uLIktLQqJalLSpaUFSFyQihU20lbiQZ/FvFV3hXXIZF2vjmS8rZeAeVuR21od&#10;jYbbJIaWrAMQfaSGV3mQ2hLbzjKUpjtpTRKQhlADmy/+RJ+7vb+PcfyD9tT2nZKzBvMqxjH/AHVc&#10;h4rO2qwHEp8VCnPb/jl0iqO3N8ztbwVlD7bm+12l/wCzUr7uW6IwcL99vSW2w2yERIERtttplgBt&#10;ptlpKUNMx0JoEhKAEpAFEpFNOghy7XZchw7QfMtQZaTqQFEHzH+qtf59AUZQiCgPSDukrSSAaFLQ&#10;Gvx1X8+gQpU9UhwpQo9zUHuT4FXwAHYdAdhQ1OKqRUkVOgISD/YVH+3oPLnLZgtmNHILyyd6hQ+m&#10;Oyt1KHef7OgbFdqXH3KHalQG7T8dAKdyOgLNOFqKt4jzyVUTXvt+NaVpp0CSQXlmtPTaopdaHco6&#10;pSPiNNda9Bip0uupT3G6pGgAA+BFPDt0AV0mGFC9JGjr6tiaAk6ihNfilJ6BVxOwgITcZyAQFFUZ&#10;paRRSh/6y66UBGg8T0D3ff1LfaiSXF/LvsTqPMfj/DoCDhUdylAIQiiqEkJQjuSon+pR7fHoCZPq&#10;UeUkkCoYZpRThI0UQdQ4Rr8h0ADqhRxClEpBT9y4hP8AmrqC1CaPwSRQ9AVWNu5Skg0KS4E6VdFP&#10;Shtkkk7NN3QYnckL9RPqUcCnSNfXlKoGo6D/AIGQdR4U6ABRAJQsbkoUl6Wsalx0/QyO9UI0FOgE&#10;DddzbpCapEqcqoJbbT/lx6+BUaeXoPTvWBr6bs/UkCnoQmz3IGqdw8Kdug+bClELaAQp8mHCANNr&#10;QTR6RQ9qjx6BUhPJiKXNaaL4ggQbOyBuEm5vj0y+gf1KSVafPoJMcsn2zdk43D5adkLbyjke4GgL&#10;Qp66Ybi6/TGZr5a/UegW5N3nymZOSWtssXDMFIwDjiIkHfbcbiqDE26MpAHpmUASSKbuglPBbbjy&#10;L7+pXJSRxV7dLT+qzyqimcp5GeSFMRR/TLkOTiEgCpoCegM2y9ZBa8NzDmG5Jce5X55u8nFMBjgn&#10;14VvuLqWbtcoqTVxtqJEKY7RTRIA06B9YnitkYzjGcFuS0L449tePO8j8kSFkfa3fNlRhMTCfWAU&#10;POtyShkA1O4nx6BLbym/KwfPuXpTKlcle43JpOEYTHFUyLdjbzqGLguGjVTTbcItx0FOlK9BJMfC&#10;bTduROIvbvGeQnB+FLWvkHlu5IoIr2RojC63dEpVdhEGI0iMkKP1Lpp0DTXyFKuDnOHuXfQr9Xyy&#10;4L4s4ggr1Wz+qINubfhJoFAWyxISQUDyqc8OgOqxG32e78UcNSqJs3FNoe5b5bmBQUh2+y4ybiiF&#10;KUCUqdjR0NspqahbpFOgJxGJ+XWu0MTvyr97h+Snc1vqV1Sq3ca4m8XYjT9RRERxtkanQbfn0B+4&#10;XubebLybldkaP61zNllu4mwaO0k/cJxi2vNR5ZipFFemtlpCVbdKKPQTllmLWZXMXD/A7KW04P7a&#10;cPXmvIMlFPRk39uKm+3px9weRLheS2wK6jdToK6JlTeQI1xvUlKhd+f+YNwCjqjFLJLMyQwCdfti&#10;kIT3odny6BecbRltxmoQAljknli3Y9FV39PC+O0JXITU9o1Yuvhr0Dgt6o+VzbOJCimHybzDcsnm&#10;qSipYwri9laIDZSKf6JTkX4AeI6A3it2N0ds2STC2pN/zPkPl+5suEAKteKQ3oGOBwK8oa9UJ21+&#10;HQG8VvEjHcfsMqS0vdauNM/5Su4Nf/7iziSu2Y+dKH1EIdAR49qdA4G4b+J4k0wgOC42rDbDhltS&#10;du4ZLnjqbhfndoqre1FeCT4mnQSBYoMQ3mZCSyVW+PkljxRhaAQf0Lja0i85EUpFNrL11eCVeFR0&#10;EtW2a7KS5ITvblzrS9JKFDcP1TkS6CBDZqD5VMWkEpp2FegsDZIbbUdtKEhtn7h4R9ldW/UatkTa&#10;AdxQiDbHFDt9R6CSslySHx3w37gOUZbrzTuD8G8h3O0pjOhparvd8flWOE6693bbYeuiaBPnWogD&#10;x6Dj5wZj01oeAB+1hOPpJH0vy/K3u+XmPQbNPZXgszIMg5IyRkBLeHcXX2HFkKpT9ayxlrEbU00o&#10;gAvqkXlakga0T8ughnm8p5u92E7DsfdMjH28nxjiWxuo/wAtWPcewGLdd56NdoblvW6W8o+IoegS&#10;OZ8sXccQuEhbikXPl3kdd1EdpxRRD404pguWLFIJSSFfaPXeimkny/6eoHQS1kEJvGeE+Bb3tDRj&#10;e0nn41AoBcrxyAxZ23ToAXpP6oQo9yQAegSvajB2cYe7W+PCkFjhGzYOw2s+V++5Nkdpj2qO0AQV&#10;yPURuSn49BYDg+w2zMf3LcQtMv1JUCx5zHnvls0LlwxfG4Tq1JqFKQhubalb+5G3oC2Kpcu/N+MM&#10;lsPOxPbjzbkzqQSKTMxuuf3uQ6sV0oFpKadxr0DtzmA5bPb/AO29t3b612uHD7ITtCB6NutN9ugU&#10;R4kG7Jr26C92DoVC4K97U9lxyM6ziHuXO1tSG2XfvJ9ut77Tr7iT6Tf2KXFmlCSNO9Og0O4g5JtW&#10;LF5USr9nx+z2MRpiEESJV9fejwkR0rJfVMub1muZcCQhxlTqQkgK6B7z0NQb7eILCpJbxtItLBQA&#10;t59+yW9u0TXXFbFL++N2CgEJUpa1v1HcdAKh1q3riyUPEOWax2518sNAojSPWF1iyYaVoIefZWw6&#10;h0JAS2WypVa9BJ1qt8pFzsVk3iC7a0TDOUkhTtGLi/PucqYdpSoRr3xgy4exov4dBKdviqnQWY7s&#10;dhDrD9iuUZtpwgi/tSnJGPXtLiQHG7ZDfuqX9lPO+2k1BR0DOTeQq3M3NfqTJlwU8/h0X777b7yZ&#10;dov3Oc2a77d5cavDs4KaRuQVvs79xCVDoEXJbrDuaoQhXKI3Eltf+2ylhMWWAXo8FLk2Qx6aDPsV&#10;rbkWyXIAcbS+tlsDakq6CoGXZgLKi5uy1paMx+7KFrSGw4qVLVN+4ahJSndFbiJukiKhRUoNIf3J&#10;JCU9BVu53aZd5y7hNcKniBtSK+m0gKUfTZSo+Vrc4ogeBUegLpJFSe3iaV7gfy0PQTdw9fxAuky3&#10;vPluLckQVvJCEOLR+nzBFQpgLH+YqPkUogAgFbaSa0FAtHY7r6kqSpspSqDlM9EyfNcZWhpqz2qN&#10;dpBU+6ACLlkkJ915xVP8zaTVI6CpnIOWLv8AeJpjSCu1svS3IxbbWwiY/cH1S5k91lYDra3n3iA2&#10;dEa0qD0G4r9iTkc4F7/vZ9kMmX6Uex+6vjmJdm94S7Hx3kXHLnxQh8gELeaNyyemwaUQSR0H6ys2&#10;C80taYr5qw4ttXqJJBKFlNdNaadAgzvWCUKfbJKDotvUEa9x4dB+fv8A/M35dN79wvsi9vzFwrF4&#10;+4I5I5cuFsafB9K6ct5tFxu3uzI4+h8WfjZRbJoSh8/LoOLZ0F+/xkJSNrCgND2TGZP40AKe3w6B&#10;PUfUkXV6pKUxvTBAJNFupoa9wk7f59ANYBSRJcIOkZeuldtG0Cm0kgkfLoDtrjCbfLLDNaTsotsW&#10;u3efzZ8NgpoVJBoFVoSK9BsJ4rDmP+6eS66tUVyP7ns6xp19ghXoJn2K5QQvsorbSWwvYoFJAIPx&#10;6CmnPWIvYLzVyfizpChasxvZjuJG1qXDuEtU+HLjgAJ9CSxLCkAaAGnh0EMPACtNN1QDQaKG6n8i&#10;uvQB9l760CAtegFDtohA+FNiOgIDzGp7k1p8amp/DoBaU7+O4/M6gAadtB0AqfMoH4qTT8Drr/8A&#10;ZHQCmu0bQQSlxZHfzOK2IJrpT+7oDiUgrS0CBvcYaJ+KW07lfDQ06AdDqkH1q7VI+8mpIP8AUyko&#10;ZHyBWqo6CwkS0x2I8mKpv/8AVETjXCmVUU2Hpt1fczPKFqSkb95YjrSpZB0Ar2HQL7KGXrfHkyFF&#10;Adc/y2/zng2tUUywACEKBaW8RoCaadBnEMZtEQpCvuDEhh0vHc0p6W7Zly/UrVKCFTXEb9e1DQ9A&#10;cjOq3tmQpTdYAcUAGqpEiRZXtzBKXAqSpdwICKpVTWvcdAK2ViYFlbockQZ4U80olLYUMf8AU+gq&#10;DSwuSQ4aFIVQU8egGmlLzEeMhwKcRLfWy0EBDKkznrYXEPVUPWbKLiVCh8ij8D0CWxIWXZcr1JMk&#10;txb0qOolLqhJViWM5QjcVbKkvWxaq6KRtqOgcZdUMhMgLccX+sXthtsg+kIruRT5BTJ3AthC2b82&#10;UUKxuVroegNZ1EcukRL8Npxw5BjMthuQ4lEhRuy4riWGkKV5yqJKhsJB8u0EEeHQMyBLjzZUaRHD&#10;bTMu23r020qKiEPO2bMbW3ucqktpbvNxQg1GiSD2PQKi2n/uGnnW0JdMhJK0t7EMFn1S1u9Ir2F3&#10;ftCtakDUDoCtwUEw3ZxjkOsz5bjKipxKW3WFC6xVjaFJU6V21NCaoVTzGunQELram7hdrs2plXqS&#10;puMuenJH1GbyHd5TqmQUp9BC2HClQ2qFa6DoN/H/AMX/ANr+Tc8/uj8cchWp+ZD449pls5E9xOdP&#10;MqCIi73kUG7cWcaWBtVQldxvky5yXthFTBt75HYdB+nIqIvcSATqSQPCp7du38egyDTiak9h3/l/&#10;Z0EM8Qcd3ubdn+ZOUZQvGfX5nZaIqmy3bcSsJUVxbVY4CytNviNoI20/NeXV10qWroLEvPoZQZMh&#10;QCU7lISok699yq91ePQVV535cxLinFpnMnIrL9xs2NyTa+OcHhbV3fkPkK4IcTbLZbojh2qWotEF&#10;xQLceKh19flTToObzkR7JuUMszLnrnGWLnc7tPkFyzsyCzbn5MlQkROPcdU6SI9ltkZlH6jLTQll&#10;oNigIHQU0vl8k5HfZd/ZC5syfIdtlgjBKGY63nkliWtpsFKYsJiOz6DRSAiPAbVt8yieg6Cf2y+F&#10;sd9snt4zn3d8noKJGRWGdKsbrrG2avDI0kFcyE2tKnUzuQr8yzHgggL/AE9mOAaLPQa8OfeSb1mW&#10;QZ1yryK8lVxul2VPv8ZS1PR406PFCbJgsFK1HfaMFsa2ozyUHaqU66frUeg04ck51LmXm53W4odm&#10;3Oe4y45FqpT6zIf/APY8bjNJoS9JWr1pCU0VSiey+geN2bnYDjlr46jy92a5A7OuWcXJp1KRHyKd&#10;HZfyOW+6KoRCwPHfTgIUNFSfWAFVU6DYv+27D44w28cn+9rmRtaOJfa7Y4lqwKzrSn7rMOV8ihqg&#10;YrimPx17lXXJxbm0IaZSFJZlzTIc2ttlQDYP7ZeXrjm8fkn3Hc/utSLAM8j5vl9vZfRJ/wCrXMdr&#10;gOSeM+IrCt7yJ4m9t2MvIU2zrHVdHlzpCHJT6x0E5+27Fcp94/LWRc18gqdGDQ5iVPur9VqK/DaK&#10;Fw8Vs5USplp9llBlEK/KhJCK73akNo3KPJ9o4ysLFzVFbk3eYg27BsXYQEGQ8hCWUTno7O0sW2IC&#10;gUSAdu1tNFLqAg7h7A7nmF4uuf5w87dDLnpN7mPIO/IrzGdCouK2dsHYjGMfdQEyNlG5MpAaSC20&#10;5UHNzpzrGxVlOO482q+5Jc5abW3bbasOLuV20+3xmE4gppDhq2vXWQCENMILW7es7AS+DeFLnAYu&#10;ucZbOLmZZitb2T5i2Vqu8iE9tIxnD1rH/stjRtCHZTYD0valLexpCT0GsD98b91uwftycEtcHcFT&#10;bfG92/NGNXJrjyBA+2fb4RwaSt62XnnHKY6/V9a6tPetGxyM+CbjeQXV72IkkKD81nJr69NcnT7h&#10;c7jNfmzpt0u13vE2RcLze7vdZT0663i8XGUt2Xdb3eLg+4/KkPKU4684pSiSeghS8XZcxRCAUtIK&#10;vRbPcgajXXUnv0CL5ICfupCgZik+UUB+3Sfp2V03EeNOgaUyW/Jd8u5Q3E1r2Tqe5+J/n0HsdNCK&#10;anUkmlSSPA9/lr0CjLvaYjP28QUcUPMsaba1+nxGvb+zoGqp5xxZUSVFZqSSSo1761Feg+lvbvRi&#10;N1KnFBFQK1A1WTpUUT0AdxdDO1tND6TYQkAgAqIFR4+bXXoEx5f27CW/6lAKVSoNVE7aa+J6DyCA&#10;Ap5failEqJAB1KiCr+kU6Aaz2s364G5SwtFrYKkRkkaSCg1KhXs3XuegkRbqiUtMoCAlPlQNpS02&#10;kVU44B9IKdAD+PQBBtKyVBVG0ebculV+PqrBqAgU06Ao4v1VKO7bEbUVHcNXXO1SP6kn+kfHoAHn&#10;FIAI8shaSWwqn+lZI8ziydC4R/EdASKylCPTpuUkpjJNCR39aY9UUJH9OnQAJ12lBqRVMbdUeY/5&#10;stwnwArQnoPNyUI9RNVAbmoSCKqcfVouUoGgNKmh6DBADYUtXmRHNSK1MiYo/loFdVJSe/QDelr6&#10;Lq6bP9Xc3vALOqI4p3NNKfH8OgBWtbu9RBQ7M+ojQsQkUokf4dwH8ugGb9RQSppKkvy6Q4KCNWY/&#10;/qPmtQNwrr+PQSjx/bbfHF3zq7hJxvj9hKbdHWDsvWVPgpiMICv8wod8yqVpQdAn2Vm75RcjZkvH&#10;9Zzya5Nv06qt8KwoWXpwWuv5TIZG0dtKdA87teEyZEvKbNG22+0ehx1xjbmhVUiduEV65NNjRS1v&#10;VO4V06CZZmFPy5nHPtgsb1FxX2c35eu6V+Vy9ymvvZX3zor5LNCKjRWgWR0C+/ldnnZRl3MSIyRx&#10;zwjbE4JxPaaAsXTI9phQJEdAGx5+RO3SFkV0A16AaZYLtbMEwThFhazyfz3fWc/5UuHnW/Dx+TKM&#10;q222Sa+olsoq84FUAQjoHpDuuNjPsi5JQ2l3i32xYyjGsIjqCftr9mbaVsMrjpUPTedmXlRdJ+rY&#10;gdA14Dl9xnhefIWtx3l33YZSuGwtBV95Gw4zw5cpSlU9UR7nMdDaNvdCfhXoHTHgY3FzmNapSkOc&#10;Ve0/GHLrelJAMXIuSJDaXXUEAem8+9dChlHeiUHoGvZLVkGU2+32ia84nOfctlDmRZVI3FLll42t&#10;cozJCnlV3tRpCUbR2TsQPDoFu75G0+nkjkOwNluI4YXBXDsdpAA+ySEwrpPhIoCS4wlSlqTqVOd+&#10;3QTJxJZ7JYOXLW7dG21YV7VOO5OW5CXTWPNzKRF+79NxS6pExVweQ2AdTt6Bo3O73aDwLm/JdySs&#10;8k+7LOXbBY20gplsYom4fd3Fxun5hYfWptggdwKdugYan28Uv92TGUly28EcbyrBFdbNW5Gb5AgM&#10;vrYpVJkN3CUpKf6iEHoDjBXi6S0Ukv8AGHDykHYK+rnPI6wlKFVHmuKUywNfN0Cqq2ysahZC8yQt&#10;fHfF9k43tjTZP52d8iLSucy0rQ/chEpRcpVQPenQOtVjhw7XccYibHJUJnDuCbTJFBuuNzQ3d81k&#10;oPdQjh0oUQdadAuxrK3fLjlUGKoG1ZLmeI8d2I0+vEuPWEzbqpuh2oYXIjlSqePc9AtT3GZWY4ki&#10;QB9u29lHLd6CgFFNvtRXAsUR1AADY9GGCivfcKdBI+MWWQ1a31LqiWmzMWtKlaKVe+SLgq6Xp4qP&#10;/qs2o0Ue4SOgddvkNsy4ctpNYzlzuORoJ3BC7diNvOPYwyUgH8t24vbkgaKX/PoLJY6hTTURlSEh&#10;cZtMVYpU+q0y1DJX3pV5b5B8K9BFHv7y2PhPsR5rU3T9Yz6Rg2DRUpJBaiXLLI9wuOu+m52BbSil&#10;DVIJ8Og5oMY2tRxUpSJD4U4a9mIidAKeG4dvHoN1PtllscNe0DO+RLwyhqblkydlqUubA5JtOGtG&#10;Ra4aVfWht69qjAU+pZ6CgHs5Uu4+5Hjh+4FLr8pWZXWU45QpM+42S6qW7uWaEiTJJFex6CFs8lvO&#10;5TEt7yjss0GRbI7Q+hhtFwfQGkI8ErUsqNO6iT0F6PefbjhnEHtnxBgKbkROALLFuiFgoWZOach3&#10;LKXWkIICiyuJb2ye+6nQMr21TgrA8ewlDLjiuTfcXhsu5hvdV/HsAaFzW2ogUMYy6FQ+lO3Xt0El&#10;ey65Sbh7iuYuWUvPqkYtivK+SQZMchLzd0u/6pCs62XRVIUuROSkEeHboJB4pbZX7wM5xskLVivA&#10;N64/Hp6j9TtfGO64hHelbrNer4k16CTvcfY3ce419q1tWAj0JHHraKbQVJRhtsKFuJSSAtNVD417&#10;9BbJbP2Ps09/F9bDLrVvuvJkF9oFXqKaOTWO7LZcT/lvRp8pDLDjdalt1Q7HoNGeOvtRDb3ZaUzr&#10;db5Nzzx1QbW/9wjGGHoFqK47iqR0TH8ZQptlS9ymLs4vuRUFPH25JhwJTa5KZd8lWcCRHU4sNO3F&#10;szHbw8tYLr0mCm4WuYANXVPKCuw6B02yDFvWaXGElDMKwIn2l5huKouupskuZamLfHUCr0mPuMTv&#10;D0pxCyCh5pdVGhBCTLQCi4XC4zwwAcbZCmWnvVnTZ11ZxuXcIMlaAXAr080uXrVH5jjLoGiFUB8r&#10;c/Q4mSXa3SWLg5aYcqZYY+0iNIh2PDJNxLTlSHH1i53BhhloeYO6jypHQN+32uLttLVtubdutV4i&#10;3hq3zUxky3bK/aEyEvs210hSIj8yK4W0ufWE7iVajoIavLFzfKZiY82IGFhpbQDYmNXF9t9brtoW&#10;tv7KM1dYw9RYT+Q6F7lEKIIDXFmt8euF2lO1KAXFsR0a/wCnhMOKbZbAJVRa6FStTQmgJAHQIrRD&#10;iUq71QFd6017GmnQG6HbUaf8NCa1GhqAOgcuLz0228W+Y6pSYzUqOZSkNF5YiolR3ZPptgje4WUE&#10;JFfqI16B+X3kC5Xe2zrPFT9jbJ8+bcJdFBU24uznJa3WZLiKNoij751JbAIUilTp0EardU66aV8y&#10;k0pXsAkDxJOo06C6/sc5JmcV+4Xi3L4Uhll7H+QcByqOl9KVJnXLBsntWVW2C6ogBDIYjS3VrOiU&#10;pNakdB+0jBvlvv0K3X61vGRar/bbdfLdIIp61vvUFi5w3KagBTEtJ79AbIbcrVKVV7UAPf8A76dB&#10;+Up/8nnlyHyv+837jrdbw85bOFsR4d4ViuPKQfzcYwK15RfkR9i1BthrI8ulNmtDuQokDoOeeE6T&#10;PlyTo4IshxJ8ApaUpJ/HzGnQAMoKYdwXr53mmaDtohTlT4kVV/A9BlZFJCJ6yDtSy5Up0J8woPkK&#10;0+Z6A1Al/p+QWmUolKYOUW6X2FR6MqG+VEVFT5K06C8GJ3CZN992RxWHlR2rty/mt6gQ0MH7b9Wl&#10;omzoUluE5UokLSsBPchJI16Bq+95uFcOYxl9ubbbg5NFv1vf9JIG+84bmF9xy6qUpO1tThU012Sk&#10;AACnQUmk+R5IIrVCTQ9hVdPh8EdAUUaNqNe9EfI1H9416Asjv8/D4VOgr0AuoKU/GoH/ANnT/h0A&#10;oG3zAdiQnXxJCR317nv0BlP1JFKDeAa/4GU1PwJqr+/oBUqod4qdjTj1DQ/5p2J7UpTw6Bfx+1/r&#10;N8tNnqAm53az2dZIPkZdktuS3VVoAlDSSVfIdBNX6jImynrqy+UoueWZzksem0tCJaLe3itsdQE/&#10;mIUDO2JroT27dAsvOegyY4Cty40oIQydrQeR+ox2krPmAKVLbJpqAegPhbu+eKJcabeZ8xUhIWkX&#10;S8SEqbKlH1G1Jsg8yRqEgK8D0BRCWkPIS26sKS1EC0DzhKlT4u7RW1TZQLckpIrWnQLrbqvVaU36&#10;aSLa5JZbUCSqa7d8MZdQG0LKlqIVUgUKwfHoASyv0oL29KymKiaFoCysBDeIurCkLICEtJQpO5Na&#10;kEHoEWFuUtEaSpLbEhyyurAQpQCpmN5fiu9fppUtK0yIKEEAak69ugXDc0TFRnF7WFPogXFvY36b&#10;iFXTEsemlNTXahcmyuqBSk+Yk116B6XKTKftMV5StwhTpDbTaI7bCmTFcDjKXUIG4IkOW1Kd5+ok&#10;7QOgjJtj0p0eElEhlDM77ZppNN8cR7lcLGzVYqlCG7BlsTaToUpTr2PQOFtK5sNlze4265bFNuAu&#10;FIW9FcShTfptKK3ChQOh3BRFT0GM1H3MZ/c86toW9SipptLYQVMSm2y4krSAZCjQjv4eJHQBvvtx&#10;rm3LKwULRapnqpQFtIMRi9XVCUBZ7LdNAFK+qtOg7lf/AIZvHca2cZe+3kWS0oXO7ZP7f8JafcH1&#10;W+1YjleULaSpQC9hkZKHACARu16DtYLKD9PfsTXXw7fHoAXYoVrTt46H/tToPnHWmG/VdohtAAQn&#10;tUgUSAK0ppQDoGDkl9tcC03fJ8nnC1Ypj8ZU26SiFrcU0ggNw4rLYU5LnzXilplptKnHnVJQgEmn&#10;QaaOf8xuXK2ZXLOM5kox6zYnAksWCxOn1bdxPhcj6mEMtqW1cOUMw2Nmc8gLdZUpERo7EeYNQnOH&#10;Iyc4vT9liqesWJWCMYybUNiVWi1LKXBAkuIAD+R35SS9PXUqb3JaToD0Er+yL2wP+5fnPGcXuEJ+&#10;Bh1vjnJc2LYW2bDxzbnWg9aNyAoRb1mcv0oSVEEtsOuU+lXQb3fe5eZVyncbcD4Nb4n21sNqnQ8U&#10;hpZj26VkIjrhcf2SUxRuPDx/D7VFeusgKoy2lplRACeg5oPdjnkOySU2SI+zPs2Ovz7XAYMpDiMm&#10;yWO69InXGVJQVB23JmqcuE2QCpKwUJH9I6CivC7DN8zC4cg3lwzrTgP3F9YMpohu+ZpIqm1PqYWP&#10;TLbFwW27sOqW2kp8COgSLjkFwyKXPuUZTk25Zdc047jqXC4ZT9uj3JTTsjcklYOTZW4t9xYqFx2g&#10;FadBZxdzyq/tce8AYxPen4lgN7X+gWFjaxZ7ryFflJj5DmtxZaAFwvM+4IdUqW6VKYtcQNo2oqFB&#10;s74242v3NeYcf+1bjByY5jeKfatZpkaamLGkyFqn5LPklnePuLjIS4++QNwbSkGp2dB0mMscb+2/&#10;iJNvZDVo4740tLaJSkJQmZkl78jbUUbaGZc7tcnEhQqQp5aU6NoNApLhN/nc3ZddOSc2uzdksjLK&#10;p0iSXgEY7jjLy22LXYWVlXqXGRqxFKUlQWHZKqkCoS5mXOi2rJ9vi0c4piVvtaIllgRUA3FNoUBH&#10;jvqUgrdRcr0SG4zCCV0VuUpSiSQcXA/BT7b7fLHJ8Ms3i4xUosONP7n3bLaZCt8eAWlfRKnFW+RT&#10;zvqNFHYDuBs/uQ/uA8Xftw+2XI+e+R0xr1lcnfi/CnE0ec3Gu/JvJM2I65ZsbhbQoxrTb22zNvVx&#10;2li22xh1zzOFpt0Pywfcn7iOT/cxy7yNz/zhl7+Wcocl3tzIMwvzhcYt7VGxGseL4xCWtabTiGJW&#10;tDcC0QUHZGiMioLinFrCmV3uy5xCE1THbVuShIoCOxcVrqVf2HoEFRZj1lvVJ2/kJVrs1/zFj+pa&#10;vD49A2ZT7sxxWqikqVXTwPatD4/2dAVTHP0oBpQD4lR7/DWp7fLoC8x0RkqaT/mGtVfAHvQ/Gv8A&#10;LoEJRJJKq1OprWp6D2oaR6jnfuE6jQ18RrXoCtvK3pbstVShDZCQToKipAHgR4/j0ALivVkjcSEt&#10;VdOvlPj2+NegSnni/I1J1c0HcCmgA8CCR0DhiQPuG0tubkxwAh4prucKjX0mz/znQn4dA8Wx9qlu&#10;MyhIWUBLDCQkJYbT3cV3olI8O56AwgJd3NNeZsKq68Pqkug6+bultPf+HQF3XhIc+1YUQ1X89w6A&#10;0oKKp2TQafEdB6v02mxIWKIB2xWSkkvOAD84/wDICNOgSlKCg4p3cpNQX6VCnXSQWoqO5oKeboC7&#10;ifOsOkbyEmWUahpmv5cRvtRRNNR0Ai0EqLJ/L9RCXJJBJEWInzIjpPipfj8+gKFRkvJW0No1jQ2w&#10;foQK1cV4ClNT8egFSUICX6b2o25mKgU/PmK0U8T2ISrXXoPVIA/0q11S1/q7k9r53fqQ0KnzEE0A&#10;+PQBNtqeXtKgkyauSDSnowm9Qkf4QsCnQK9vizLg/FatjfqXO+yW7PYYiU1Uhtaw0t3bQkJNa7tO&#10;x6CSeRVQ7Mq0caWx1Js+DsmTkEhqm245K+nfNdfUDRbjBqgV7HoAMfZuVus4FvojLeUF/o9s8HbL&#10;izTlZs8k6sl5vsrTSnQSxgyMegXS651LQHOPuC7UqFYI60p9PIc8kgsxlpSfK84JR311IA6BdZdy&#10;LCuOJV3e9R/mL3JXRyHbXBuVPtmMTZNJslpVfVYE3eGm6f0AdBIkLE7Acww7iJT6U8ccB2U59yvc&#10;EK/0lyyxMf7ww31iqHnGXNrSQexPQJcPLrqbNyR7hpkdQyvky5v8f8S25aavwo0nbB9eE13Dduto&#10;SlJQKBZPQODIcGece4Y9qtjXSW25Hz3lecFEJTcrk3944ie4FBVLTbUrWQv6VkdAbk5va5mc8i82&#10;pbH+zuGbEnAOKYWwBiTfGmXLXaXI7ZqhS1ySuSqg10J6BJcxOWxi/FvCTz6xkHI89XMPL9xWT6ke&#10;0BTkuDDnL+pttMfe6Qo0qR0C4L++3jHInLNvjrauPINwi8JcLRU0DsLHo22Dc50RIrtDkYUK0UqV&#10;9+gcDVns9nzXG8UV6a8P9tmFSMsy+Qmn207NpLCZRYeWVbVP/frbYAJr5T0Gf2t5HC+MYgj1RyF7&#10;teSBfLso7xJRhcOeExGpH9fpS5bug7bUV7dA/wDNLvYbhy1dn44a/wCmftF47FmtbSdpiXHMo7SY&#10;iVJpVC35V+cr/iKW+ghfHrP6kfB8dyLezNy+6XDmrkJ9Zq5/t6zJdm2mG7u7KfeBWArQpI79A58e&#10;davSsRk3RsI/3/luRcz5Yl0aIxDC23k41BWDqmOpbCFAfSVdBljjztzRxd+qV3ZhmuXc4ZQpRqF2&#10;WxpkJsnr1oUtMoZTtB0GlOgW7E65CiYvkNyVVy1QuSOaLk2vxl3RL8THg4amrqi4jbU1+HQOzBoc&#10;iLbbAw4Ns3GeN0SpDe5VRlfKNzLifKAPz2bcuoNdyR+PQGYTarrmWcSg6EwJ94xfiq0qToEWWwsI&#10;uWRyWSQdqEsw1JXTQ7ugnGHe4q7VEvIHpG4jI8raZSmgUhxSsaxvQkAqSgEpHgO3QPRiDEgM+iko&#10;eTbYdmtbKQnftasbSLvdkKBpUvXaQhJr3PfoJtsLgbACnQh3alhzxQ64psreWNdFNPvLJ+BHQUc/&#10;dsye3wfbBxhiAG29ZHzYq7b23kpMmy41h8sOpfj03ONsTru1tUNAskd+g0eYRZ3bzfLXZWgTvVFj&#10;ubR5kmQ4gL07FRUrToNnvvJydrC+GIPGVvUqFEaGGcfQISE7A85ZoaMxzeYSg0qi4S4MZZ8V1Se3&#10;QUT4HyprCOS4eVveY49j10MZFa7p8q2SmIYCU9yZLySfkOgR8MxufyXzrimJRT607IL7ZILqlCra&#10;VSZ6Hpbiqf8ApgVJJ0A79BPXvm5bj8r89zLZY3fUxnj2BbOOcYS2olmRCw9ldpM5AqQUy7muQpsC&#10;oCAKd+glrE1Wnif2/wB05SDYbu2LWOdgPHyFiipXJfI6Vw7leEV1P6FYvWcChXaSOgfn7eWO+va8&#10;9c3K/wDfJuJ49IcUFUdtbd1ZuF0S4uh21ixqn4g9A0/bXlQufvCu2TqcqzmGc58xuWdza4l5eu8S&#10;IlZJAW2YiUClaEdBdP32wv0a7e3Dj5tATNct2K5WEBSSUwZZasUIkJqpG8xyQDrQfLoJ95DlnGf2&#10;1/fveAy59tN5tdtCZEain5T7uT2mQxb/AEyNgLk23MoUoGrqV0oSOg0CvMPomZTjjMlcaXZ/0rCW&#10;H2lpUtV1tlpZNyQ56agyib99YkMqVuNfuvNQ16CUrkGYi73FS69B+ydudtjCMolDirWmfaIzqVhP&#10;kRAlWCAUbNxdTQ9qdAdscoXKBeUxo22Xf74i1sogpQxEXbprV+tdsMfT1A+mXmNsDLSiNoQCSBQd&#10;BPuNwfvZkq6R2YjcfJLq/eDESWybfDnv5heLQJLgIUE22PyJDQtBO0LU0nQbegMXN5EDGr/cV2gL&#10;Num2/JZ0V2tWLtHvkK53qOuOC0z+nv2W3EojpO1pKditwNCDdtsJbcS6Rbo6JrEm2Q7nbmI7Sdtv&#10;dy++RmG7uW/yW3RBaS/tZQN5O2nl6BF5LmqseD5vc7nNMc/o+QzosOEy2ibFmXNr9NYQ8pZ9eKy6&#10;mTSIlyoR6jooPLQNOFxSoP0NNqUIbG0USNiQKJHgPh8ugPxPoSjUEJpprofjqNNOgVSgpHeoIrWn&#10;egFPj3r0B2LuCWyE1KlKG2v1Enaimo7lNPHoD7akqShKgoEuOBQSRogJOutabVafw6AmW1peToTQ&#10;oJ1oaDUnXwJ/u6CRsUu8rG5rd9gs/dTIMa9LjR1ENh2Xc8butijOBRqlCWXrol0eNW6ad+g/aP8A&#10;aLk8bMPad7W8rhyX5DF+9u/DcpbklK25QlsYDYrdcmpaV+YSmblBdSvv5gegslCcQiSy688hlhhR&#10;lSHXlhtpuPFSqTIccUqiUoQy0oknSnQfiZe8vmyZ7kPeH7rOfrhMXMd5j595fzqI6opKWbPf85vL&#10;1hhNhsBJZhWJqOy2BQBDaaCnQVOtxoic6PBptFa127nKkio7UTr0ArIIt6lKqA646+AKajeUigru&#10;rRH8ug9sgSpl4GoS+823oNV7nSop+Vad+gI3NJL84ioKH3lhVdRSlFBQ13bk/wBnQXrvE6HY/fxi&#10;N7Y2ptsnkHhu9O/U4gs5RiWIyJ6yD5lgu3F0K8Tr0EPcxThesaS+h9LqcU5u5lx2pcdW8Y2RXWJl&#10;EN4odUVJZcdZkEE0Upe6tTr0Fap9Q+knQlhNa/8AKp4VNe/YdAnPDahtNa6qUa9/ADxPenQBoFFe&#10;GhqfwAJP9o/n0GY+rdTtSnx+P/HoDAoFDWoGp0rXakE6V/xHoBhRKdO6Wh37+o8fA6aU6AwlIK6V&#10;09RttXybYT6i0kgeKvHoHdiDyYVwkXhwmtlsd8vae4Cpr8dVutqd39KvXkpI+NOgle3R0wWbNAU0&#10;4XLRjeF25xgKov7i9XCXmt9CdyQKJgxWwoV0qD2PQLywh5UAncy2/Hsylnbq5IlSLI5LU2uu9tX+&#10;rJJ179ugx3hthx5Ty1IfZL6kkJKQn9CyScEAglSkocngpNRuJNegOrUyzJkLIIVua3lZqkBM/IFB&#10;TaEpKJCSGEJUFUKP6egzaksRExFoSFoehXVgJk/mJcVFvGCvoBbA3tuN1XShBKdQa9AajK9Wz2tt&#10;hTSnmm7zbZDDqXEBP29ovYQ6FrJqVP2QEUoSQND0CfNUxFuLS22wymJJaK1KUTsYYzSNcWnApkoW&#10;tLcLJSKnUDt0BCMXkx7UltaVFFmx2MkgB1alsScwxZwGgKglJDYA0JBGnboJJt4eciXarpcU22J7&#10;LjZSt5xLaY09SpAcIWVqRKATtJ3JJqO/QMVbYLr8dW0KcH5Z9YgtyplrmWtK97albkG6Y/BVsJKf&#10;ONKHoF23vF6M1MhteeFOfLgcokoaum9UBDVQE1UmSlIb7Ht0AtyaCEqXRCfTYZbc8yW9yjDkt1d2&#10;7Nu5xvur+s08egRpzDz79vgpPrOy7daWh9uCkqLtsDa2UrADSnECWRsAHevetQ/Ra/8AiU4O5Zv2&#10;8uZ+UZDH23/VX3Y5hAsqvSDSZuMcU4Lg3H8CY0EktONm6wZyFLSfM4hVaHoOpdDviDX4eFP7NegG&#10;9ao10r8u2nQNs/cXiUGk1Swiu4+CE08wJGm8jufDoKge5/N3XZuNceYftn3hx0yLfbWUF8RJxWY4&#10;yqXETUPLhBRZtwWKl9anEjy1AaTPeVk1wxDL5vDsCbHW9hv2su+uB71mm8jkw0SLzdr/ADEqSmTd&#10;LYqR9tBQCUofDi6bgD0Gt83KHPlqnuRX37Pa3fTt8JDSnZF+vBVo8/uq5LdW8sBCCTvWR8KEOov2&#10;i8ZWn2R+1sZ1yDEZ/wCrvKf2uUZHbn1oTN++lRVv4lgLbylEsW3GLW56s5ZCQh9x8qqSkdBqH569&#10;zcnKoOXckSr2qM1mBvbjWSh5Uct4LAkuwsiySAgFC2rZldxhm2WkJI9e2xFrT5HU1Dni5Y5LuHIW&#10;Qy7mEuRoslLcOxW1RO622Vt6sZlYHlTLmqo/LUPrWUpOiAOgdtzvC8Q42g4tbng3cbwthx5aEAly&#10;dcHE262lw13H0pEl14p1I2Dv0Dy45gN2eVes7cQDbuOIEfGcOjj8xt3KpUNcGDIaCRUC1QvWlnuP&#10;VcR2OvQXH4axWfg1iVkq20nOMrjux8eXNbU81Y4VxS2zMvj6EpL6pD7biY7KEDe8nyJG9/oOk32w&#10;YNx97EOE0ZDyG4+jlzO4safcLUhMaTllth3ZRkxbfL9VaWo1+uy0F+V6qghlxKWtURyVBUHnX3KZ&#10;d7peUrFxVjKP0bj/AAuULlerdAkfcQ2LvIbKGmp9w8v6vebfGcWlbxSG23nl7EAAqIWqxixNOxGM&#10;cgNpbsUBEaVepBCkIuUhhtKYlsKlFNIbCEAuAUGzSlVHoLhcOcOsXCZDzzK46HbdCdM/HLVKRRqd&#10;PCdreRT2Fin28NsFMJo6JHn+FQlTnLnHjD278Ucge4Pm7KoWFcU8VY5OybI7/cT5YsGOEtNtw4qa&#10;vXG/Xya61Ct8NoKflSn2mGkqccCSH5b/AO6F+47yX+477kr/AM35o3cMY48sLczF+DuJ5M0vROMe&#10;OEPpcH3jbS1RX+Qc0cjIm5BLRXdI9KG0r7aK0noNRWQX126SClnemKFn0mTQKUo/1+JB+XgOgQFN&#10;BhPqvkbRRQbIPnWATRQGtEq8OgbE2SuY8UoNU6g0+ndQnUjyjTQdBkwxtSFJruVStSNR4jT/ALHo&#10;BpCm47Sq/wCYoEJAAqnSgI7aD+zoGq60pxRcPmpQAH4011NRp8ugLIYFHHXgKCvl+PehHiKgdAlS&#10;it47E6lRSkJ8CCKE/IePQGvTEWPSoFEncKgEnuT8QK9A3/UJYccNUrfJofwJI07EH59BlbYS5Cw+&#10;qoZSqgI0U6of0orSoFNegfrTf26G6t+o86P9NGT9IGnmcFBRsEVJ+PQDIDjjiojCg485+ZcZXcJS&#10;DoyyoapSBoSO/QYvyFOLFvt6VK3AoKxolASPMP8AlQgg1Pj0AzbDcdtQ3VjtD857+qQ5oS20f6kJ&#10;+J7dARffdluBYKUmlEAjyR46fKXSOyTQ6eNegBK9npBsHcdyYbSu4Cqh2Y+T2Uf6a9h0BhDKI8f7&#10;twqU0hShDSrVdwmq09ZYP/pI8OgIPKVRUcufmuH1pzhH0mhPp1HgkU06DFKFqSlKKpclJ2p7Ujww&#10;fO4pVBRS6fLoMt7aR9yinoxh9vBbIoHX6EF1QoNxGpPQFVbiFMrNQk/czVJ/9R1X0N1Ghp8Pj0B9&#10;mO4+tuHX03pyg9LcoP8ASwmxuKfgPKKnoJu48ZjYpYb/AMxXFgejbEPY1x9FdFDLvkhssqnsoI1E&#10;QHduFaGp79BFFugSLzPEaa8tZkuPXnJZrhPlYSsyHvUUamryz46/y6B9M3KW3Cm5HHbWb7lRRiuC&#10;w0D8yDZgoR1SWUf+n69e4GtegsVbcFi3XIOO/b/EeQ1j2GxhnnLt1SsBpy4qZEx9iU6KoJiMHakH&#10;spXx6AeLm8C65XyL7jLnHBxfj6OcK4isqk/lSLmlBt9lTDYKQklBHrLUnSp17dAacx+9QMOxLhmK&#10;tT3KPPV2j5nyTcFKq/BsD0j7qNb5Cz522VhRcWk/0J16CT7EvG5vItxyZwsq4b9qWPKYtiVaQb5l&#10;7LZSpxtB/LfkTrsQB47U9A3LZebxjHE+cc13pKneW/cTf5mI4M0KrmW+0T3tl0nxK/mNtsxilhsj&#10;TQAd+gMowi3M5JxvwOtwM45xpb/+qnM08eZh68COJ6YcpYFFmHFbCAlX9SqdA3pF5vWWQcpzeE06&#10;Mw9wmVNYDx5GAKX7Tg0N9MOQ/GSNWYxhpCBtFKE9BLKEWGDyQ8lPpu8a+1HCVoCCAIVyzox6KUE6&#10;ockSLysJrQqo30DLgWK63nBsIw4rdOb+5fPVZTlL5NXWsQgTVrYQ+RqIq3FLWoK8tEDoJciZjaXO&#10;S+VeZWmm1YR7dsKTgfHDJA+3eyFphdntz0ao2eq9O9R/TUAA9BEWP2eVPsWA8XzpCmJ/Id8kctcp&#10;znCr1EWKGXZUJiYs67PSLjtFaKKh0A9ykysohZPlcBtxFw5cyaJxngMROj0HCbQ60xPkR0j/ACmU&#10;xWUpHhRRr0CzeQqbGzh+yDaLpJxb2+YD6CRVcKGto5NNi0oUIWpKt5SKfHoF24Rm13XkNqzCrECN&#10;h/AGJL2gFtX5LuTSIiexCkIc3lPgdegUMlYau7d1tkNKmWstzrE+K7ShNAFYviLbEzIXWj2Q0t5B&#10;Bpooih6CU7HJjrRfMi2IREn5Be8iFQEgY9hED9KsTZqNELeZBSO2vQNqxtPx8egBaFfqTVhl3Vwp&#10;ASsZJyXcftYiXB3DjFpQTu7gHoJ5jWpgzVQG44VCt9ysFjacSAlAt+H203G6BCSNoD85RKvj0Dxs&#10;zbi2HpUlKqpS29PSlCdynbo67kMilamqYrTLZ/5SAeglDGmXAxFMjcpxmLV1akAFUuWre6Up8ClT&#10;qhWpGg6DTZ+7Dmjl9504z42ZQr7fj7jyPcX22VlSX7xmk924ul1sKKTJbtkOMgqpqmnz6CtHAlrh&#10;23MLVc7o/CjwbE8nIL/NnrAhtCMpLjLTijTc20pNQgaqpTx6Ah7h+VDy/nwnwTJRjFoLsDHGpO4P&#10;yWXpKpt2yGcg6CdkFxJdVpVDKW0f09BGmPDY7cJtPKFFIWaU2tIACa6+Pb4dA5OFsun4hyZOzyA2&#10;gzbNDuDEN9eiYsqZBkRESkK/+/sJkFaB8RXoPuM8Yk8h8owoUcLeSufvfdUNyW4sdz7iXKfXWiU6&#10;kqWTSp6Cd/cpnFuu7eGcXYq8FYrhL9zuT5aoGLrlFw2xZVxG0gONQ4rYYZUe43Ed+gvP7GoLmJcM&#10;cuZ08S3CsGJ5jfAtSKtJkWnFpsdhS9wCdyJ0xBBqDWlNadBRz27KfiZ/gUtC1CV+uW1wqqUrLi2V&#10;F5SlaUKio9z49BtL96fqZJ7nfbfIZ3SmJHFfD1sBSgpS29Au8v71s6Dzj1Qon+odBJnuivRxf9sb&#10;kR1SN7Oce/OEuY26otJRbOOpV8zOe6pNUF1qa9bozCxqQldKVp0Gh7iqaHvUyW4tOSmouSXbKsrC&#10;i4YUudsfy+dEHpJU+pTtnw5xL1d2lwbH9XQS16bdqdmWy4w1z0Y6hd3va0FDYW7At0W53yQZG9fq&#10;f6Ljq6bggJLTj9O6ugULExPixbBZmtra4d/sFtmSQlDRXLt2RcZWiQ9Gk7glDjc/D5bG5KlbFJWp&#10;VDWgSxj1xcgWyySrelxiTcoMBr1VtoalxjarRxI60W0v6D1H7CpQLifOkleunQOHJMgXJt1nuEcy&#10;Gm7g3HiyIKmg0n9VumKXFT5cSKiQyGhuW2oecrKj2B6DPEICGmuObnJejSHb9aLlb248orSpx7HJ&#10;MdtcV5W8pQyPWSuKs0JAKhShBCL/AHJSYUvjLN3rK2liCFYyGndpTJksSbrGfkMPhwrcEZqQaNa1&#10;0qqladBqhuLHnXuBBG060IrpUafI9B7EHmHwrQ/PQUHQL1AmMtZNSG0p0pWhVQGp1FKCtOgNR2jS&#10;ESFFKhuUlA8yWvOsqqaALIVQEdu/QHm2i19oXEtoQuEHk/1lSPUIWHVd0kqUK+JPQBqaJCFUFC87&#10;tPbyoBaTQGpAqQKeHQSBjtpXKvONWhaqffZPj1qcUrXa3cL3bobvqCoKQltyp+A6D9dT9o7lGHyT&#10;+3zwreIwSo4XlXOnEk9hlfqCA5xhzbnWLw4zqQSuODa4jC0IVqGlJPYjoLMe73lVnib2h+7Pll53&#10;7RnjT2zc45sxIQopUmVZOOchft6UkfQ45PU0AfCvy6D8T+3oH6al8Gg9FKNVAbnVRykEV1FFvKJP&#10;x6BEhrIgTlHSr6UJI7jahatDUmnm1p49Adcq3bEjTSK2QD9X0lRJ0qqtf4dAJYEDY35QQH0KJ1qK&#10;JJSO9KEq16AhdapdmDwUt1Xlr46CppQ06C5PIcdbXug47mgoUr0fbi+4QAttZdxLDVMlSVU3oUlO&#10;1QI0HQRrPYRc7b7iLIWyp2FkC88tbYqExHbHmNztF6cQkAqCXrRewjU6BA6Cu08gpjqGu+OtVRUH&#10;WgrTwH5nQJclNHdun0p7DTx16DFGtK+P1eFQpVO/4DoBE03fx3CvYAEnX46DoBUjRQqNQn4VHqrB&#10;IFe/l6A2KFdSfKXRQgf0MoNRT5noPEq8qlE/+itwCgPmfcomnapI7fAdA8LLHEqNJtCSEv3+945Y&#10;G9popMVt/wC5lLP/ACb1J3H5dBKk6d+oP3KazRH6pdcqlxktr7Q2BbcDsyWEJ7upSpxSAdCCaHoH&#10;cPRevTCWApEb9XjsMNuV/Ljx7vMdQUrCdySqHj4UQakJFBUdAlJQliEh5SfzJGNzJLYXtUvY7icF&#10;xCdg30AVK8qh5fN4EHoDT7wWXXHA2HHVPubNhon0H8qJbQWiCjYoDt8vDoMTsSPzVJdDNtyh1pVE&#10;hsPsScJdSQAAdG91Kakjw16A2y76KlICT6cbJr2kk7F1THzWdDSg76lO2PfinxrWp6D26svOW4XF&#10;ClBNwtriykIT6pEzELfPKC2pWg+8xlf5gOpGgr0BJS2ITocotAal3fatsnakQcusWQxgnYnYgJg3&#10;d2lK0OtOgedrUVvAyHGWvWaMcU1fcixEPwZCtEj8zZbNFd95oAOgQZDa4i5u7YpMdx12GpaQVKZb&#10;VFvDLoQDVuR6+PPIUnsC4a/VXoFO1s/avvsGinYrsR5CT5i8Y7rsJpp0pUppxtQhNEJICtygUmnQ&#10;Ll4iIatjadHWF2ffIJWser9xK3t+rvIHrQnSdw1JJB8OgRpKDAafva0lDdhsy57e3chqRJMFuJAb&#10;pVRQ67JfQQk0+k+B6D9FP/4pfPNjzv8AbMTwCG4ULNfbDyRfGbyzEQhp+9YjzbJl8oYnls9IKVvS&#10;n7pcrpbHHkpLa124UUVE9B0zfdFFPN/DU/j/AHdAKm4U1UdPmf7+giXmLlGPxxZGrFYUM3LM782+&#10;1areVUQAlNJF2ua0HdFsluBq4vu6oBCKknoKxvPQfblxHyH7mc/fTd8xbti3sdXegBKveY3UGNjT&#10;ZZVu+1gplrSpiK2B6EVtSj5ug5bOQ82uuZXe6yLjOkzrnfrrPvmUXl5wrkTpk+Q9MkuvLWVFhtbz&#10;ylBJqEAkd+g2L/ti+2a08nZxL585NixrfwdwcDfGnbonbbMgyq1sJnRnXkLSRJg2QgSnkgK9R0tN&#10;gVJHQL3vt94cz3Dcl3fiqyXS5WPAMat6rjy5dre6Y0rDOOHlNqjYJbZCFBKOTuV1FqO/6ai7BjSK&#10;AgoFA0j+7bmJ3IJsHC4gZtMCUzBnXS1WtKUW61WO0stwcPw6GhGiLVj9tjtNpRSiy3uOpJ6CmNs9&#10;CReUyFrC2IFX5TgNdugVUpJ08x1Hbd26BaTPXkeW23eVrbhuzL23HKVCjdqi+lAZSjb+Yv7h1Cqa&#10;1V0Gynj3h4x7NgttvEcKs+POuZHf4dE+pkOWXJCJzVqA3UKUu+kX1KJQ1Hjn/FToL6cFzbPhV0k+&#10;4/O41vumNcfTS5g1subKZMfMM7jKWxbbi3BUtDUq147cVpEBB/KXJb9dQIQkdA2s49wWf8g3GTfb&#10;3cJV5zTLLjNctMWQ6pbLd0mo/wBTOmdmWbPYLe2kbtqW2mGdqaVp0F6/ahwfJw/HG5cjc/fMkH3j&#10;l0eZ2yiJh+5nXR8LGkq6qUClOiY8QIR9S1noNr/EnE8We2xNuMVScXhObm2Xf87JJ7a9zinSfMq2&#10;suarV2dV5RoD0FqZTrXprDjjES3RGVOynXFIjxY8eOjesuOK2tMRYzSCVKNEhI+A6D84P9/H93SR&#10;77uYpfA/CeUuJ9m3A2SvM2Z+3yCzB565Vsi3YVx5RuVKfe4XiUr1omLMq3IeUl25EVeihoOZvIL6&#10;qetxpK1Ij+oQlsGhdO6hLgFSFKr2r49AnCIi3RjMuFBJdFGmFDappI1SaDStO5+Hz6BkXCe/NfW2&#10;2rcgmh212p8NqT39NIprrXoBIsNZTtTQaVUdaKIppX41H4dAorQ3Fb2mil+GlaGnYmvh/f0CI639&#10;wsqPmTrXv/Daa9xTUDoCMhsb0tII00KQQNoAFd1aVpToEO4P7fyUmpP1UpXTw/CvfoCkVnX1lJPi&#10;EAa0rXWh006BOvL5CPTGil0AAPceJA7j4dARjxFzFIRuIZbTV5aa6n/AjwV36B8Q4gYQ3tZSVJAS&#10;ywkaIFNCojsVd1HoDSi6479rGIdmPj85+lENNn+lB1KW0Dt2r0AzrBZQLdbqFxZP3MrVJWR3O6pI&#10;SB2/HoDUeCzEZUkLoFArlPk+ZygH5bZ7hH9vQIc+X90tDLIoyk7EMprRZqNqRT+ZPQAja0hSnDvS&#10;lQDm3RMh/XZHb0r6bXie1egPQoini69JXsqAuU6dPTa7iMlQ8oqB2+HQE5c31liVt/KbPoWyNpSo&#10;O1Tu2tNO/wA+gIhNAouklCPz5ajX8xZqUsBQNdxV3HQKKWnSlLdAmVcAC4dKxYem0VoKApFPn0BC&#10;UtId/KIVHhD04wFaOvnTeBrU7hX8OgLNgpJ3kbGj67yv8bqtUoPxPy8Ogd2MWK6ZJc7dj1saW7e8&#10;qmsQm6J3KiwnFpDrpIP5aAglROgAHQShzperXHvdp46sS0/7Y4zgItzhar6c6+qQFXGUsDRx31Rt&#10;3ePh0DIi2x9qFAsa1qZuOVLFyvrqRRdvx5ghSGFK7pMhGhHz6CUuP5lqk5FfeS7sgIxDi217MfiF&#10;FGpV2Q2WrYy2mm1Tzj4CyB4kdBK8iPfsH4W+4Ul1XMXulv3pMt03XCBiTsgLWQPrZEhLgRWgBT+H&#10;QKsDGbJdc9w7iFt1lHHPBNpXmPIk2oTFn5DDYTMmJkKFUvKQ7RsAk61HQeWzMpUSxcse5e4tgX7N&#10;rg9gfEzDoCTFiyR+ntSoiKbkIgW5II20pU9A4L5ic61Ybwx7aLT6hyXka5Qs+5HeSsB37SW76sBq&#10;etNfKloqdUFfDXoHzOvOP3rlC+Z6800eIfavjCbHjUYBP2NzyeE0W2w0mobefm3YBRpU+XoI7fYy&#10;KJxxHiSHXE8ve7LKzOuFQVTLVgIlhbilqP5kdmQg7ANB6aaDoJJxmZYrRk+a8mMIbGDe2zDBgeCo&#10;0Ma455MZLDsuKD5XnjPcJBFT5egbbWLXUceca8Vb1qzbnzLjn+cOLUfuI2Lxny/HVPUSFtsOgrdI&#10;OlBXoHV/vGDbrly/zdDabNmwa0M8L8PMkD0XLm4wq2vz4aKDctCQt0qSO5B8egT79iyrRinB/t8Z&#10;cCLlk8ocu8suqUUkR3EGTBZnrNNqY8IKWUq8T26BAm3addrXnmbWtpSLtypkcTifjphA/PjY5b3E&#10;Qp8mKlIFGhGZCSoaELPQLT8mJjl+v862hC7HwTh7WF422PMmfn18aEaRIjAaOyBNeWrcKmiR0Dit&#10;bf8Asa+2GPcEtvwOC+OZ2b36uqXeQ8zYU7GL9fKua05KSBWpH9nQG7Ag4zZbDMuFDMsGPX7ku9B3&#10;zKOU5eVN2f1AaqW6hDydtanXoDDyJFpvdnt+1DznFvF83J7lvqr1M65CXsjEn/1JiBKFE9x0D5nw&#10;ZMKwRcZaKXZNwcxPj9tKNfTVJKbrkTp2kLW4lKiFfP5dA6rK5DfuhuBU39grMrneDvRVBseAW9Nt&#10;tbYBFPRXLQaADVR6CZcOt8lyB6j6vVmLta5j5I1TPyybvdZ8307IXfxpXoH0xCQi0F1SCDebs88U&#10;oAIEVx0NpQkjzem1brbT8FdBJuNwC89EjglTkqTHBQmhQku0CElWoTTf4/H5dBze+5bJV8m+5znX&#10;kBtxT8GLms3D8fURVlu3Yg21jyVMrpQtEQCUkdyo0PQQVIfeLSoqXXEsrUFvNhRSl1yh2qdTX84i&#10;mgNQOgSFEIC3SkbkN7EAHUkgoSkA9xU/zPQKkp5VttbEFgKVKkhADaaeeRI+lBFNaEmvQeygnHrQ&#10;3aGCkzZFX7i8lVFrkvVKkA/4UggD5dBMPFc53DcSyCbb1KZvuRtOWtc5KaPQrH9U1thfdD9yX5CR&#10;2QD8egZMFs3LIlurSFNMkIVWqglDXcmuia06Db2+5O4+/bSy2dGa+0k8o5RjXHS3/TLbiIF3uish&#10;u3pOjuuVAtSG1mtS2fh0FEOK2JDeZYkYqN7zN6jTFNp8oMeNT1aEjuUHT59BuL5LtcXJOZ8Clj81&#10;ePWPjW2tBSRvZAjMyFJSgEqSoFdNw79BFf7pd2RYf27vavi6Bsez33Ue4HNJYb2hEhiyyVQmXXlJ&#10;O91QS5TarTt8Og1O8HY+6izWVT8ZQbyjbdJ7LT6EpdxqflC5t2WWVFQULjgXDd0b8wBDMjd2VqA2&#10;OS15Tabre1ySqRk8+FYmnXlKWJLWaZfh+MXhtIPncYg/fX9biU6gLX4E9Aetd0lbMagRQW7nExS9&#10;8hDdvTuXerLn10htfaKBGyZlvKtvebcIOjSCkGgPQTnDUy63KiMuuyYzEt1dteUr0DMgWyDyQ7Af&#10;cU7+bGQINhx9tBTRKw+Eqr26BVnMORMayF1h9qXCsmKZdLalt796rnZFs2NNzKikNfpb1siFwPJG&#10;91T6aAJPQJECW8xeLc26Ffa2m2zobMdW312Zl5ESYovJPkWYzK0pQpAqmpHz6BN5obhXPBsqx1h9&#10;1+5ybCt1LRaSlD9zgIjym1t7N1FREw1Ap3bUE/E6hqxnxw4ypxAO0thQPf6vOnTTsD/b0CSnyoRQ&#10;fW4QKdxQA/w6BdkaMNmgIciNmnalXECtR4eX+3oD9ujOup9ZYS4yj02VJUopNENOOKSoA6pogUHa&#10;vQKc5LvrtNKQG/RTGaWBXcHFALcbdIJSfT3pGmiq9Bi0guupbTQpSCoClAFOPkAClaJKugkvHHNm&#10;XYXIJCFf75wySFq8gSWcltBK3AP6Upb7kbadB+oB+xJm9vtGEe6b29reaTNxzl6+89w4bakmM5Zu&#10;Z86ziJJlQ2QKMtOTMfaUQny+cHuegQf/AJIfvW4o9qP7ZXNvFGR3wq5f95OG5DwbwxgttcZ/V7tA&#10;mv2o8m5tcUqUFwMLwvFn1NSpIQv1p86LFSAXitAflYPKbYtSAAnyR3HSe+0lZQjan6aEAfD+XQIA&#10;Hp2U6ULsh4inYjahAO7vpWnzr0Cjck+nBAAUSUMN6mlAEIB2inYCo+fQGrEk+iunl/PQmo0NEgAn&#10;wGlBWnQJNzNVyCmnd01OlTU6DwAI8D0F0eQH21e5bB2KOltFv9um1tBLzi/t8UwwOFpZG5YB+lJH&#10;jTw6BlYxH+85Z5Ox0L2oy2z8046FKQSrcpF3vcQ7dKPfc2hFO4T0FWJBU5Dt7hpQMrbPj9L6R28N&#10;D0CfN0kKp/gT8/ClP4V6AJGhNO4/jUfQP4g9AMnQrIBHlKR2rVXlHyrToBEChSSSPMtYGnZtO0Cv&#10;jU9AKgKoqoopLQodNVOmlQfmk9AYQkFxCBU7pCEEaCqGEblHTtr8Ox6B5YctDF0ZuTpomz27JMiU&#10;a7FF6LCcag07+b7laKDx6CVbMwIirDCfZDbtuVhlvdDpS1Kbdt0O4Z7fnWXlVa2rddaB39/L8egM&#10;MPvojOSSskR4Ui5KceWUI+4Ywu63Feik1DyXb1VKRpuUR0CiltBjS2XkOL+xx+5RYzbbgBbkRrDi&#10;MRreEpSr0XFPnd+NCNOgFW2XHlFQ+23rdW16akOqR93cMvZCHUkBx1bSgU7gfp7joCaVoMS6FxDS&#10;Upx7JWEIS4Uj1pmK41fPVSPONVQldtak9BmkoTKu/pKWpDd5y2btAIbDTT+KZA06Aoq9NBSCVEa0&#10;16BUdX6sP7ZtsKaj3AJTuHr7GU33J8eDZSjzLY9C6tJoFUrQ+PQYOFLllaUhSnVyllHpEBagm/8A&#10;G4bLvZKfy7vjgSEk1qOgXLetLifumlqbCrmEoXtKmvRn/ZXRfqBO95paWruspUBQ/wBQPQCXEARH&#10;XVrW5JS4086lSWi2iOxcWG5TnqJSULZMeZISopoqlKinQAWLvHYXVLr0Z9L70dYrJdhtRpUYKQQU&#10;AxpNreoo9A/34Tky1Q3FF11lwv7kJTvdYSuUpbscuJ9Sp3OVHkVtB00qOgYefTH7HiCoZWhTmTXi&#10;AWVN701g2WM4tUdClinoB9xKiUp2gJoPh0G+b9h73qJ9mv7mPFNhv11Fn4d9yWP4t7b+RmJrgYh2&#10;oZmxbnuH8tnLlhcS1rx7lktRG2GyA1HvskpUEK6D9L55S2nXGXU7XGnFtuJBHlcbUUKFUkg0WP7O&#10;gA3KV5Ummh7/APY/DoKe8L4zd+VMrnZ/krcmTClyESW3pydr91Uw5/7dHZZTRMOywkgFqKkUUaFd&#10;VE9Bq7/dx90TOTZ1b/b1hs4O47xW4qTmsiMtCosvkCbHDciEpYXtcVi1udEbaUkCU+74t9BqX4a4&#10;3v8AzbyLZ8AsITGTPlocvV1fLaIVotLbiROutxmOKQ0020kg/mKCVObQeg2o+/P3a4P7X+C8D9o/&#10;tpm2273GP9rbrjcbe8iTAv2bo2yCqTJZAau1qxV5Srnc3QpbMqcYzCSUpcT0Gla/ZlCwjEWOPIlz&#10;NzuDVyXnvLmTyXVSLhk2e3BLslhm5SlguPoskeQpwJBUkSXq6bQAFAMivzuQXi85JcXN7twkPKaQ&#10;n6ft2jsjhSu+1DafpFOgS7H67yVRGSkI3+tcHQFBCNxCvRdV5iptkaq8SsgdBaL2x8Z/775H/Uph&#10;kLsFj9G4XWUoBRXCtEhDzUZPg25eL0lhvaO4QoDToNtNtsastnKsCX3LbZoqS9lt3jBIdgWp5Ree&#10;s0N3cUC8Xqh9ZzuhsqpQAAgjci5r/u66wrRbov6VxzgLbcCwWyIzujyZ7SRHS400khTzkZIDbVdX&#10;HlmlSOgsD7ZeDpOZX9WV5ZF3Wxh1iKIyiHEzVsyESW8fiFs//q2G+hDlyIp9zJCWKlttYIb7eIuM&#10;1XtTb0tox7JFKBKWkBKphSdxhR1gfQSKLWPwGnQXLDbcdliFDabYbaaQxHYaSENsMoAQhLaUjSnY&#10;fE9ByBf/ACPP3hY/HWNZT+3X7YMxCORMltgt/ut5Ix2ftPHOF3eMFucKWW7RVbmc/wA6tr4N7U0s&#10;KtNld9BR+5mbWA4G8hyBt7bDhoaYiMJQww0yhKEBtsJQgBKBtDaEpASkDQDoEaEwhn/3OcUhtCi4&#10;wzUblua67TqaEadAgXS4PTnXVLcNCT9J0SlWu1GhokU6AtBgFaUr2hpoaeoQQVimu0mm6vb8egUH&#10;Hm442NA9qUGqz4UNPhX8egS1IU4dzpomuiQe/c0JrWtTXoCL0lKfyo6R4J3n6R4Gumuvj0CJKlNR&#10;EkBwOvk0NPMD4hVO418PDoEdCFOK9ZwA1JIBNdTU1pXSh6AypQQipNB4nw2gUFegbDaXLrcFpQQU&#10;tqoFUqlKR/Ue4NegfNvtqWk+ZFEorVJpVR8F6dgSDqew6A1Jf9IpjxR6kl4hHlFaJOhSmn9KR49z&#10;0AodVb0faM/mXKSKPKSKlINPKSDSiRrp0Cuww1CjF19YJOijSq1q77R8B/2PQNW5XJ2U4W2xsbSd&#10;qQnUj+miafUVeJ79B9GilptbrrobCUfmOVBDSCdUNk/U6qtCfDw6D2Kwu4SUKQ2ENNDbGZr5EoBo&#10;p5fhXx11PQG7k+j/APVsdZSwyPUmumhKyNTXvUr7D+XQINS8sOITRSlBmI1/hT23fggCtfE9AcZQ&#10;2VHed0OEakkf/dk0/Aim4bjp8ugGkqdjsKcUoC4XGoGtCwx22keGnh0CIVUISiqkMVQ0B9Lj5+tY&#10;+IFP7OgNsMeo4hhZPoM/6iYumilDwJ/s/HoLg8V26Lxlxdl3PN7YSm6zG14vx3Ef0cXMlNll2Wwh&#10;f1Bvd3A/pPQVhxqAb3eVSLs8VwoanMgyOU6o0fKVqfDa1K7qfe7D4dAemXmXP/VLsltSrtlElMG2&#10;x2gd8W2pUGo0VlCaaLRT+J6C0uIcYLyPJuMuBIK1Kitux835MfYHkaSgJkGJLeNEhLLaTor5dA97&#10;znVtuvJ3JXN8hpJwvh61rwPjCIsf6d68xmzCZMNB8q1F9JUSntp0EemBd8d4Zt1pSpTvJXuUytD8&#10;5Q3Ca1jqpYddCuykMyXHKfAg9BLrlhs+Vct4RxRHUkcbe3fGBfcwkoomI/e4zAm3Mvr+lSlOANAH&#10;xJp0BK0ZdO+w5b9y89tZveWzHcA4jgrQSWxJ/wDbo64batQiHAoQU6BRJ6BXlYO7FY4g9sjb1Hbn&#10;IY5U5rnhZSptlQ+9ZhT3KVSWmEqUoKNNR0CLdc5TcbzyPzrEjJ+wswHEfB9rKalUjabW1LhINQtS&#10;ElTu4CtegfTOEb5HEntuQ+ERLPH/AOrXOFwKtPu3EG4fb3F3TVtncdpOhUOgDmZo49bOVOe2Y5Rc&#10;MnmNcPcIQlU/0tvWP052VEapoEQvMVJ0CldAp2bDLZMzbjHhiW8lGF8MWN3kjlWWTSPKvRZFzmCW&#10;rdVT7aUpZAOtSfj0DEumRXfKouf8uem43k3M2Uf9PuOI/m9S3Y6HUx3XYrYPkZYtoSjSgO49A7oE&#10;m14zlNzuawhzE/bZg4tVrBO5i58kXZr0qtACj0pM9wkHxSnoAcdszEZ3jPFr8fUO64c6cqOrO6jb&#10;SVzrZBk1ptUs0KEq01p0CtIjS8oxPGPvEpbv3uS5ScyeW2ryuRuP8akkxQ8mlURFNMgeAqOgccoo&#10;yfIoTDG1MLOeRWLczqaDDOP2g7IUE6UjD7QCvY9ATsdwGSzJ2QvDyckcsXC5lShRKcI49bPpJA//&#10;AEZbzKAkDSvQShGntty7RepIqLFYcp5Hlqc/qnXIuxLKwRQfmbAgJ+R6Bw260KEC12jYEyXLNi1l&#10;kBJqpM3JZ365dwP+dbRov+3oLBWlJFruE9oKD0m+T3GUpJQDEhIRa7aECgFA86rb0D2XDebbt0T0&#10;wExmZEdshQ2attwmRT6gUhLqifGvQHMkyljj/j/P83dKUJwrBMkyRtZqEfcWuzynIVdR2mbPHXoO&#10;aHEGnpGHxLhNWqROuq597mvr+t6XdJTs115XhuWt09AzLk0GniE1oSr/AOzUnQUqaePQJ8ZgvvKc&#10;cT/p4o9dytfOsD8pB0+lShU/IdApYxFcvV4uc5Y3fo8cGOmhIMl6oU5trp6SB5T4a9AmyYzj9x3P&#10;ErUlwqWVGtVAqoT4gbvD4dBN9mbS3joaUNqvR00qNApWle9e/QIuA2t263UR2f8AOuVyi21ggblB&#10;ybJTHJCaeYUXr0G5f3t204P7JPb3g0fY3FuvMd9ui20aOrTjWIRLex66aaem/LUpB7UUfHoNb3Fj&#10;jic6xss7g4ZSUJIFQpK3EJUBprUeGg6DcXNUg8/OR9fRQ/hiBVJHpuW+zw1KAIoBqRVJ7dBTT95H&#10;JN/GHsA42tv5T1q445MyecyogB7IMuz2Y29KWB/S4ylsJUdSK9BRO5XlGI8W5Bk1ucq2/j124+xZ&#10;weR6DaPsrfwpAmB5IbK5KmWMtmsOIJKg+oqoegM4rZJVkxjhPHkIWibkll/6jMFrzSGoUTDOWs1c&#10;DNQlxDP6hNhuqI8qVoSmvh0CPxpNVkXKeZ3NlZuNvsdg4yxO2NsqTIbMKPkfGFpjxI6/IhwGHhkg&#10;oqQClJB79BNHD0+JlzmKXAvKlWKdmjSojbjlG5MaHlXCeJ7XnCKpt7L8uZuRTZ6aVhI1PQOS2Xj/&#10;AHFxjjMeGyw85ecKxu3PvKfVFYdcOJ4k7d1KaR+YYEmLY5IQqtXHZBNK9ATMxl6+XRmEPRivps7j&#10;kp1JQtlh5iHbky2VrClR1SHW/wDMATUKAT0BW6FiRGjMfmlluM607Gac3OKAUwkxHHlI+p1+Qpbq&#10;jVRShSCK9Br75ExhOO5HdLZGFILzIuFuSFb0txJba3PtVOgbFPwn0LbWB9JTTw6CIGwVBgeATuH4&#10;kEDX59Ary1KMWKrTVlpoaUAUZFDU66BPx06B0Q2gl9mEEnYuQ1uCSNzyG3GI7gV3oC68dfHw0B6B&#10;SujrDjaXG61fdS6So18zj9W93YBSG2NR26Atai2ZkVR3Fv1Y6V1JIAS4lWor8T+HQPu2uCPkWLvu&#10;EKREyvHNwqEkCLksMqcWdaj00A/8Og7dP2ifehgnDvv9zS+ctZXb8T4mzP8Ab25WzbPMznv+jZ7K&#10;xwHy9kGST7xL9WqhOj2cPhLKApx51xLSEqWoJIcmH7qn7jnIf7n3vG5K9yuUCfYsAgoTx9wHxxLl&#10;eqzxtw5Z7hMcxmxqQ267HcyO6h5263yQlSg9dp72whhDLbYa6LsUtW5tKVAbosZKgQD51JDik6Co&#10;T5tKdAnSWym2WtrRPrrCyKgqPqPHQJ8AEp6A3dCPKkUALiiDUnypHgOwrTXToD9hBEc0IpucUlJH&#10;lBofE6jWnQIU+tXya1KXCrd3JIVXtptqNP59Bb7kpfp+47FVtrCnY9r4DQF7tfWRimF7kbkBNFBz&#10;QaafGvQJ2CBuL7qcchXBv8p/mq6Y3cWlKXQxsiyK6Y/LS56Q3bQxdlFRFTQdBW3K7C/jd0vmPvAp&#10;dx/IrxZ1g1opNuuUu1KIUfqBftx17GvQMuWSZKleB2HvUfSFHXoAwFACle//AOMe/f8AE9AN9OgJ&#10;olQ7+Ppip7eAUr8egFCVDyfAIbB+BUdy699egET3Goop4uHSnlZToR4UNOgGaqkbzoURlrP/AJpC&#10;6A0poadA98cieta76gUEi5yMZxCGpR1Uq63BMmbtP9J+3YAPwr0EvSUqkLmTWEqW2/G5avDbZoEs&#10;i3i2Ydb5DTh1dSlCFgJ/gOgBlpaciZczQgRbdlv+U4lKBIaRjONRgUk6t7FqCtuvw6A3Vz729BZo&#10;A5d2vXRuUgoVf8VtKnWEg03t/bUINQaU6ARw+u6w3UEvS7SqM95m6ok3bLz6q0IG4+puqdap+fQe&#10;W8/dOwHXG0qjTmceZlNOJS20p288c3e0oUEIAIDr0IDcO6gK1PQYRCiQ1DKNlXUsJdSBRK3L7xat&#10;KipxIIR6860UKT/6ia9ArCTGjhDrUlLjLZu8xKWtyfK6xiWWMhRJBTvKZGgJ1STp0BqOy2lDJU2F&#10;RYTljUtHqpSZCLFmdzsjy11Tvbcag39pKqhR2EHUa9B5Ylh2C7FqiNIeiW1CH3CplxMi2tT7RKYA&#10;BLbzYfsqCpQordQCnQOJwLEtMVQK409b0WYkhttyQLo07FcCFL2pDjMqWFNg0qhPeoPQJNgeVIf9&#10;WU20h2NNZkyXCFNNtNKU05NDJSN21f6m+l1BronSg6CccZs0m5We528iczOtkC8TCEusoDyPSjPx&#10;yzHUtADTCU7lBKitQGhND0EUc3W77XKuMcHDL6EIxPG5/podbkyXrjnMpt6W9GdT+WkNQIf5KNdX&#10;CDUmvQK+V7XGRLs91cYOO3wwWLxaSqI9bmozqXLRdbMtRVIhXC1zYwfadoTGfj1HmQOg/VO/aZ97&#10;KPf77BuCvcHdp8OZydHtT/FfPTENTi0w+auMwzYMunqCxVDGZRmot9jakKYuIIJHQbIkpCgFJWD8&#10;h3H9vh0Gt33h+/bjz2c4PI444ses2W80OQnbLDDEpmbjXHU5THp/qeQusKdTdL7CS4VtW5s+V1IM&#10;hSEjaoOVC95fcstvJYafm3i5XOe9MlSpJXLud4v91mremz5DmrkqfcJbyiKnUq7dBa9d3s3BeFy8&#10;M/UI8We3Aaynmu/iQlIaXDb+6t2EoktEBVttJUlyaAf9TMIboQinQa071y1cMuyq98wXvVQSbRgF&#10;meoEWu1+qp2KpbS6BMuc6Pu5W3X6EGgTToIkyvJnTZXIzst39Sv0kXG5PqNZDjbydykqod1XnfMf&#10;HbToIumXD0orMSM2FrIS3uTqouLrtUg01SFfD4VOg6Bdgw7kwxBsdlbdk3i7zGmG0Rm1PSZcmWpL&#10;aW0NA1cBUuiU9u5rWnQbr+E+JnOL8Es+JNekMlnBm7ZXcCoKaYuKmiA088NpdYsTK1IbB0clKWoi&#10;gr0Ej3XJY0OMrEMYcLMUBUm53ZYBefKyRKuUhz+p57VLKDUfAUTToHNxxgUvLr5bLJCZeisR/t5b&#10;rjDCnJFrt6lDbPX6m4OZDciS1AaI/KKlPkVA6Deh7eODJS41tU7b/wBHtcNuPGt8BBUExY7Y2+mF&#10;95EtxFVPOn+omhqSeg2dWy3QrHbY8CI22xGitJQlKQEglI1J+JUeg0J/vl/u/W39vHh8cXcN3i0X&#10;H3jcxWeSMLhvBi4R+GsGkJeh3HmTKLcVKC5bKwqPjsB8BE+4AvOBUaO6lYfmW55m9zyG6Xm7Xe8X&#10;S+3a+XW5X2/329z37nfciv13lu3C7X693WQpUm5XS7TnnHn3nSVuLWT2oOgju3tiUtc2Ur0IzQKk&#10;Icon1VClVkGo8KJHj0CXdLz67gaaBUgGiECla12gkD+rTt8Og8jRUpQHpiiVq8yY4qBrr5h3P4dA&#10;dW848EpC0MtJFKJpUpA0oPAnoCSnG200aSSSDvUqpqTSte3QJEyShob5Dx2+DaKCigD4g6pI6Bsy&#10;Lm+5VEcBKdRUAdjWvmpoKeHhXoAY0Nxag49VVfNqDoU60B8SQegUy0jb8aVAJqNe/wDL5fLoG7cX&#10;XXVogxTueeoCpJ/ymyfM44e1NooPx6B02eyphR0EjbUAldKqcNNT8kadvHoDk2UfLGh7lKUdoA1J&#10;B7gd6JFegAUlu1o2o/1F0eA3KqD6W7shsJqQfifj0CrbreIbSps4n13QFEr+rwohI7g/H49Al3W5&#10;F1YaQpW2p2pAoQKGoFP8X9nQCQbQpCTJkhLaRtXU0AbSaE0r3WegJPrVdJjcKG2VMhaUJbbSd76l&#10;EIHbVSlE1r0DpvMUYvDbgmirq+lJeSKH0gr6WgPikHX59BH61En0QpRB/MlOU1UanSteySe3x6Az&#10;tcSlCEAolSkhDYPePF7FdTqFqSO+h6BTitMhsSHtLfA/yvhKfp5nFD+oBXboEWZJdfWuQobXpXlZ&#10;SQPy2anzgeHl6ANhPpID9KhP5cdNa73jopzWo8hPfxPQSlxlx9dM/wAssWFW5lTkq8TY67k9QqEW&#10;F6iVPuLUPKEIbFSToOgln3V5na5eTWjjHF3UHDeK4KLWhEcj0Z1+2JE2S5tJS462oUr4E9BXOPJd&#10;Zs6bMwfTdu74n3h0aLEZk/kxyo9mqdx2PQS7w/Z4L1xvXJF+ZT/tfj2IX4jS9G5t5UhX6fDbSdFr&#10;LhCqDxI6C1+LybxxTwRlvKU1hTnK3uAuSsYwxpSayo8C4uekVRUj81LbDLgAI0FK9Awr5hKLhfuK&#10;vbNZVqcj2NcfK+SZqCk77xIQJk77txO5J+0j7tVdiR0BleZW25cp5zy0tptOEcL2Z7GMLjmgjOzo&#10;TRhRFRgapK35YUobdaAdBhZIt7tHEEWztF5fKnuhykOTVipmRcUXM3uqp9aESArbrpToLFyLBj6+&#10;TLFh6w2njD2s4ci/5E8An7OfmBifcPNvKJ9N1/1aCnep6CCmcjvTuCZ/ym6p1XIXuByh3CcMZNfu&#10;oWPvPhmQ5HBJW2y1DCUCmnQPWxWCxt59jeLubDx37Z8SVl2XveX7a45otgzPQdWKpdeD4SgA6106&#10;AKNcb9E4rzDkuV9x/wBSPc3lisaxZgbhKj407IS3JTGRqtthMcpaTQ7fn0D4uNotMflHAeOtzRwz&#10;21YQ7mGWKNPtncrVF+9kIkGtFO/cbGwD8OgjoXa8R+E8rypReGd+6LkEWC1UO2SnFo8z1Ji2Bq4m&#10;M4Vob/AdA8nHrTjOWzJLTKHsU9tuCJhRdyUmPKz+4xqOrO2qHZCZrwAP1bR0CZj+LuXC28Wcc3J1&#10;SZWVXK4828rvqB3RrPEWuXCZnOUKkpKK7QqoKTp0Bl19/L8eye/W9pSL97geQ4HHeHNt1S5EwCyy&#10;mkSzHbT5kMrZaA3juDToHfmtxZt2eck32znfaOHMSs3DWAtNgqYeyW7NswJqo4A2l0vOuKNPEVr0&#10;CXKecxyPmVyjkK/6U8ewsDtCgQTLznOfTTPCD/6klsyNToodAvW21G0hGOseb/ZOIYxxxDcbBUXs&#10;vzl9FxvqkeCpDLDm1R7969BIt1iIlfrlsi0U5kGV4nx3CCNUC2Y+ES70pBJFEemwoKV49ugkXHZE&#10;efe7fMRUIfuOUZIFUO0wcdjG227YBqEh8UB7V6Cd7fFMK2WiKtIoWLJ6qQQVB1fr3uad3xBWn8eg&#10;kAsJW7HW4NtGGFNk0IJdZWtYKSfKUuPmpOvQVV9+GZR8M9pPL7in0NzcsasfHttbSqi5bt6uMVc5&#10;thINVbbdGdUqlfKD4dBpWskUQsat8QAJMe2x2qdgnbHToB8iegjy4t+o8hAHda9aA1pTzU77QT36&#10;DK2Rt8W+MFA8rjRCh20bIUDrUJ6Arx+sx71eUAHa8hCVivYJqnw7gHoB/sXpWVos8YFyROuUWHHS&#10;j6lLlvIbQlHx1WK9BLOQxTj5uVscBS5bVvwnDRO0ORgWlih8N6T36CVPaNiScl5OwmG80pbKJky/&#10;PJSApREBpSmDTt/nqT0G1D90e0Ls3CvtwtK0KQq35Dk3qNbCG0y5FoirlPklSlGS6Qn1E9gU6U6D&#10;VvwwwmTyNjDAVUKmtHcahQIcaV2qSAvt8fHoNwN5aW1zsmSpwIS/dooeAoqhbtcdlKddFFIQK+NO&#10;g1w/vHXFEH3B+3rC/WDgwL2zYHMlpKdqUS7/AD7tkTpcA0q40WyTU1A6CgHKd8nMWPE+NHyaYvj+&#10;Gz7qy4hKVRb9OsVyyC4W9J+oxm5eaPvkH/1l18Ogn7Lr4uyZfYFo9RkYJ7AbNGtClFIUzdMtw2PA&#10;9ZIbopBeayYpAOu0a9BFfAklyx4pmuRQXlNTk3q3rdjuNktKg4/gPIOQxX1ECiFt3h9pSNQNyAT2&#10;HQSthRY404DGQSFvKVYMB4WyeG0lYbP6pyhzRnt8ZRs27nYrFlw2OlSq6qNfAdA5eJmWo/FtkdkP&#10;MBNuxOEpaZTjZeNyszuMx5kSO84pLSYyYmQoqFmiAk0106B9ZHapFpudsaRHksRL1hOCT31ymm1y&#10;1MxMRx+8uPsIP5akouVwYcTSoBNe5PQNl9p96E+hMkxBJm3G3KdWtSUW5Tm2fPmFxbaj64LywhRp&#10;tWkgk6dBDGWYkrMsdcRBZabuluiyr3bYSUKclJjx1TIl1hvvBCitUt+O64lRJNVDTXQKNIASk6mi&#10;W0gHtWgoAT3rXw6A+slYgoNdS2ABrTa6N1B2KhXoJDsbTT8iXI0UmC42sEjRS2vXmqUqv067agHw&#10;8OgRypK2YoB8q1hSU6glIiFdaGu3zOa/w6AeEoJCUgVotg17VCUpSlIrQA7tafHoHPJVRYdJotp+&#10;NIK/LXcs7guhoCpD8ft/TToJB9wnLcq7YZxXi0e4SFXS34Rf4eVKblOenLj5RmP+6IFufCVUWw29&#10;H+5dYXVJcWgqBI6Cp6FKTBS0nd6ZlBtpRAqt1SAX1nU1IUsDTToDmQ+RDTQSQSpIAr/S2lLfbwBV&#10;rr0GEhG+Tj8dIrtjMuEE03Kqpw0AFSP7eg+uSvMkDUBBNTQ6lROmhrU9vGnQKtmT/pfMd4UVmhPx&#10;HwBqK6D5dAhThuW8lNalLido1J8qtACanvp49BbrlllSPcvY6oLaXYvBchKdEoKH8UwoN1pTaghJ&#10;IPx8egbV0mGJ7kJt2jLWlcXm92aytkBKyqNmJkDYK+Ra/TKRQmp6By+67HW4ufcnuNRGmBbeXMo+&#10;2DSU+ouz5rAj5vbi662Al5DE/wC6Q3oAjcpPQUmf2qcBqdUJ1+Z7CmvgegEbAOyp1JGlK7dSo1+d&#10;B0AoqoDwrtI/8zjoO3+KR/LoBgNSoaf5iwQO5+lP41/h0HvplKVIH1JZQmnaq3lAq8fq2/z6AylO&#10;4rQCKOSWo6daBSGkjd4UpUdA+cUebclWKNtARHut6ymYuooG7PAd+1CvL5fTDHjUHd8egk9lhxNs&#10;hNuIdW7B45wyIpO9xOy559mSbtI9UbQUpfiGpSNK6joM1s/cM3x1pKixMTOU2d6QUJuXJUCIEpBp&#10;6oWmJSny06A0X1/dOthXqplS7ktbPppqwJHI8VCCkCnld+zrpr/DoBLc2pci3flkl5WNL8tUBP8A&#10;7llrTdFgkpKinRSdFEUPQY2R9SbVbZfqLaSxC4eWsIbC1lSb9e7S44XD/krbQ6U+IVWnQe2dlDbs&#10;NVSlps4D6i29joDf69kuOvFxIIAUhl4Cita/j0Bu3ssvM2tvcsAxMajySEtgly527JMKfLinEkJZ&#10;cejx67ga6a1oegHtUlc9sxH9hEhi4xGN+5KIUy+YyzdGlgpJKHk5JjVRUlNVH49BnFSmQZakJLYM&#10;iRdUAOAufb3B+05EtLKE08yEXKVQAncEnoF2cHJMVKm0oadKQ60khSFevGo7Hdq4Cnat100NRtA+&#10;I6As2hb86S5GWtTM8q2NNhBU0zKWl9DdaglFb2hJqK0TTw6CxuARdz8CUI+2a4xV6JJ2lh8qCg/6&#10;ccupSpDTSQAap3BRBT0EPc4MB73EWqIlExCrBjmCtTWYjRTLZfFrM59MFFV737XamQtsDXeCAO3Q&#10;F2VMSF36NJSuWuQn7iNRSFBz1ng79tCSp1lK51z9YOl0hfpIeUaadB1Df/FK93jXF3un5a9lWVXq&#10;PExX3P40zmPGjEktNxnubeJ7K7cY7cOZMeQ4u5Z5w+ZMZaEUQ7LxtQCfUoCHfLtfQr6CB40BqPxH&#10;h0H5+vIPJV3zG+uy1PqDRcdENvfv2tuOlXrKVXc49IXVx1SipRJ1JPQT/wAYQ7dxPio5Zv7bTuTS&#10;0KZ4/tUgABiStKkuZTLQ5qpMBB/0iKau0WainQUq9wHJFwvC4GBMznXpN7moybMnVuk/cAOKkWq2&#10;SlAla0KdX90+F/Uvb0ENyZiZZhW9JKYNuZUVhSh53SoLlSVKBIK9o2ingaDoGdcLr97cpMgoUUbm&#10;48VIJqA2Njbe1ZJOxI1PfoDlkYamylynXEogw9yN5XVO8hQdVWmu4+UUrpXoNmHs64Q3qXzvmMFL&#10;MZCHoXHVumtlKtqSpD+WONrAKqglqGKUUuqxonoLfZDlrv8A+rbUgiRIC6KSf8z0gVKkTnKkoitN&#10;1K1k7RSlPiC/x/g96yK6W+3QYL1wvd1kNrt8EtgKlyFnd+tXVCjthWiC152kPUSGx6i9KBQbVOAs&#10;LsmG5bi/HFoYTkd3uM83PkLMqbDuSkB9izladzcKMlQZaWrzrSSdN3Qbv8VtEW3Q0GOylpppAajN&#10;geVKE6bu9SVnufHoNff7o37lfFX7ant+nco5emJlXJeRmVZOF+JkTUM3HP8AM/QKo4m7CX4GI2Oo&#10;k3WZto1HSUJPqOIHQflbe5f3Ico+5Hl7kLm/mbK5WZcn8oZBJyHLL04VpZ9Z0+jbbFZIhUpNrxbG&#10;7elEK2w26IjxmkgeYrJCsy2kayri6UpKVLQyVAKcFApIXXRI0/Hw6BvS7rKuqvtIKQGG9qQUgpaS&#10;BQKJr8f5noPUlm3+VsCRLNNzpptaJ1q34d/7ugLB51awtxxR828+Y0P4Co18COgPpe3U1AHz711r&#10;uH9NOgKS5yWUlLY9RajTTwNDoB4mo6BAMZ2Sd76iEHT0xoRrUmh+P9/QHERWWqURrXxqFfxr/wDT&#10;oBFBKQa0+IoewFO3wHQNu53dIcTDh0fluabUiqWyNVLcV4BCfw6BasFl9NIkyR6inD5nSPM+o9gB&#10;/wDeUf8Ah0DhmvED0kncs0BQkGo+CQE6+PQFV+namfXdKPvXEVABFWgddqf+Yg+I6A7aYKfTN1m+&#10;VxwVaQrwT4K17V7/AI9Ah3e7OPvFpk6JOikipr4hI/xHoFew2VlsGdcSAoJCkJURoAAqpCtdxPQJ&#10;t6uy5jv2cNHkUsJShGpKiqmlNFKp26Cf8awCNxvhyOQ8taCbncmyjF7S+AlxxxSTtmqbVQ7UVqD8&#10;Nfh0Fd73PkTZj0+W76sqS6tSU1qApwncRXskdh0BBltDSFOvA+gydzhPd95RqhpPipNe9Og+jtyJ&#10;sjaDR6VVTh12x46TqkGuiSO3QGrhKaXtis+WFCoFFJ/zVCp2g/SddegREByW/wD4VvUCaVAbYT3p&#10;4JASK06Bciht171QmsaGEtx0UP5rx8oVQVqquvQX2wZlr258G3blm6sJHIPILL1kwmI+AH4caS2U&#10;LuDSF0UNqSSTTSnQa+Vuuy5Lr8t5T7hddnz33FFS5Et5wuubld1KWpR+fQKDDMuQtmPHbU9c7xIR&#10;HYZAqtLbqghtKRTygV/kOguvi3Hf+7L9xz7f8ZKn40WSxkOfz2aLbclrKHnGpC0gJSiM2DodBp49&#10;BOvIeW2K7cu3zKAGDxd7YMcNlx+PVIhXDM1MhlamkgBtb7C0gaVIJ6CumM5JcsQ4z5C5guSnFchc&#10;vXSRjmKJWD902zcnVfeSmK+cNoaUEJI08vz6AKLg6rhJ4z4AjPekh1xvPeU5iVA+hHQn7ksTF/SA&#10;hsdlHvr0FhuOZcK65RyX7jbg0P8AZHD9kdxXjZhYpGflRGjBgLjJI2qW7IG+qda06BKzOPese4Vx&#10;Tj9RV/1N9zGWf7oytwkqlxsfflB9th6n5iGlIUkUOlAegLuP2WJnV5yD8peA+2PCxbbSmg+1uWbP&#10;RqL9M12uPqmLAoNegTINhvz3HGCcZo9Ucg+5jMUZdmTqDWXHxgSw41HeFd6GSggUVptHQWRjt4/d&#10;ecLjcgGhxX7RcFcitFe37GXlESIXFkKH5KpBmgDSpNOgrRJdu/8A0Yut6lB5XIXup5GRGhtKCvu2&#10;sWRcC68pOvq+mpK0p/w0/l0EoXWVZRzFHgpbb/2X7V+MVICBtVGfy5UMOOuL/wDT9dU5aUmlVGnQ&#10;NR7HpL+HcS4LNeV/uDmvL5PJ2duqNHGcfjPLkRGXwqigwWyRQ6UA6BxzbnM/6f8ALXJlvbU3dOWc&#10;ot/CXGzIQovMY3bnkQJkiFTXYpDSvp02nXoHRjKrbi2f3u6hAXi3tc4rVEh1oqOvOrnECHFaeRUk&#10;Tn6Cmpp0CLhdtXMb4xsN4SSpScj9wnIrjiarc+zRIkWaPMK+9XlAp3dAVx9g3iHxbb7qgr/35nWT&#10;825ej6T/ALdx0vPWlL5V9EcFKAN3iOgeuLzVqk4td5iABLmZ1zffQoeQRojT8PFo7pJ8yAgJ2n4j&#10;ToHrj6VxoWJzpilJl27Fclz6YVCg/WMkQtq3AitUuIQ7QV8OgfuNxXIst2IyhPq2vEcXxcKr5hcs&#10;mnJuF1oBoFlCjXx6CyZa+4SwUt0Drs1UbX6fWlR7VFKiPBLLayB2pXoHk43Vby1Gu1aEthOoVuOx&#10;LY10Aab3U8B0Gqj9069etjnt+46Q6lLl/wAzyPL5TCVFKnYduZi2tlbiQf8ALC33Ak00INOgoW+E&#10;tRlIRSiUBIoBoAnUCvcaA6dBGVfVmqIG5CErKlE/Somp7fCnQLjTIgWOXKX5DLWtw+CikjaCSfAj&#10;t8OgReP4Cgq73hxJ9Iu/bsKrq4UArc2112gafj0Dp4jQi7c74YXUF5lGW2l5bYp5wzJbWlsaHaCp&#10;OnQTv7ssW/2ZypndloEtv3Bu8xgKUTHvjKJzbWmgCC6QfHToLCft02mLO5kt8WQyHCuwtQmgXfSU&#10;3+ozmI7oSqiihXpnQgGnQbK/3aITcrh7CUlT70vF88hkOOthFGbjbXLS4j1NoU8FOsIc3DRVfj0G&#10;mbgRpS+XsFYCN/3F+jNOpqR+WVoSrSnm+I6Dc7eLIuby3Z1o1MjOYVr2BJV5XJEaGkuAeYBaXiK+&#10;I6DUX+79NiZF+5Tytj0VaJMDHbfxvxzCZaILbTEDHbRbftWqGgShySoAd6n49BQvm6W2/wAyctll&#10;0Ox4eb5Pb2nAvcPRsj5skRttevlai25KR4DbToJZ9wl6TZs0vFqSpH3Nx4A4AshkkULbDWIYxdJr&#10;aUGhpJEdKSBpToEjh+5Rl8Y81xtyQq2YFl+UKUtSjtK8dgYNaGW9o/zEzMmdcFfL5egemcX6EOE8&#10;txxlQLkXi72aQnUlNCqXb4me3WSNK+mr1L4PKqhJPx6B5e2G2/7wxC648JBM9y3cvpQlS0gobtFi&#10;41yOItsyPySZL8p1kpBC9BQaDoLERst/3xknAEyUqDGayz2gTbi4w+062Gciwu449YZ8VoJSfQea&#10;/wBkOpFQrcglKgN2gRiqdV7OLs68u3Rcd5lvljyJpbDmlqiXDH3SqMy4hTJZvVgu7jykE1ShpVOg&#10;cMCMxgfMPIH6hFjQ4HHGVYznP6DODmyVxTyhDtiJkqOFnc/Js91kJlpZXT04ri1gEAjoNdvPmDL4&#10;75n5cwktpaTjGeXm3NtpLa0JakS1z2ghbQDam0NygElNAUUp0ETlRKYXhtde70/pKF/CoHQSRYZB&#10;Zxy4zAkErExKFk0qEM+nX4gBx41P4dAkvpMcxRp+W3JFCNygpuO22Arwp36DxlCwpKq7Q261/V5q&#10;J2E7QNK61+PQOObcG20SH1ECMqG4h0rAPqBK1qLTf/MomgPxJ+HQQrc5ki6XPc4r1HVrTWqipINA&#10;lCT8EtIAB+Sa9Aab2uOW6M2atNvL9NHiS2pBcdXQ/U8qp/CnQYXxxS347dQp0NV8vm/zVlQ8VEmi&#10;ugUXEIOQsskK2xoKEEpUNySI4SCFfJSv5dASuJUqQB2oEivgCBqaD49AtWYhLVKpC/PU07pUkkhX&#10;+HX+Fegb8v8Aznx3oXBQ1OiUrI0GoAHf4dBdPnaMiN7l+OkHYtl/EPbhJ3KJHrofxPFSN6wBuSQK&#10;eIoOgijNlm2cwZc8yktrg8mXiQylFVpbUzkkhxkNqqnd9I2nTw6CxXuRQ3fco5YfWk/fzsbw7LUh&#10;sED7rDL4qy5E46VD8xxVryBv1CKUp8ug1uymy1JW0dC2rZTvShIH49Bk0NVqSeySkeB3LIQP4joB&#10;idQr/CTQE6n00AAgf+c6dAMdAU61o22Bp3JqTToB9FO/JUhIFQT5WUVofCm7oBWyKMVP0iVIPjU7&#10;SEmmlRX59A57EHWod/fQKmLiSreihFfXyOYxb0pJ0FSh1Q+OvQT6tHqP3KWncp57krBMUt7ik0ZR&#10;C4/xNydckLJO4IaPpkilBXoEKyLEm2Q4Tu0ouL2BRtxV+a2JeVXnIXlNChCdyGgTQjy69AJa33/v&#10;G0tl1frQ8UK0UBK0zM6nXEJS4oktrKWtyVAipr0Bq2SdsixrS8ptpDOH+nWoUFu5RkikVUApCHEt&#10;vaE6GvQIkSQ+zjrHppRti2zClEKTVZ/TuRJwSpRoPyi65RVD2/DoFtboYavVfUQ81GmuyGAlDbaB&#10;i3KMa4EeZSUvoREnnbtNUeOnQHpyjAFxQgvIDEC6JbaSlIXsxHkhi5gPpBUn8qFc99Un6fl0HkYR&#10;bfd0LWqgg3hv7kIAA9O05ftcUoUAXust9JSdNBr0B5pK27nAjrcS4w00LSpSCEoQ1GmX7EUhxOq1&#10;PNF+KSajykVHboFeOpbsV1xSEtONLbdaVVb7n281CHny63VLZTvmBKDTug+PcE9DLDLMSYlO1fpm&#10;I6lx0tGseU/H3EkDRbK4igkGlT8ewWV4juDKslsSJbgfi32faILyJamUpMSe76DpUJG8suRAtASu&#10;tCO5r0DD5vgyz7v+Tbb9rtfsjoSzH9T0Qj9HxqBGgqakNroUiPBLifNVVCBqdQju2NxlyYT8h8th&#10;TK47ryChTohPN7UPtL9MrEu5xXw1GWVBSWxUmo6B+8X8s5r7e+W+J+f+M5Crbn/CHJ2G5/ji22Wy&#10;0ZGLZTEusOGHttXIyskYdtUlugR+n5IsrqivQfsa8G8z8fe4/hvin3A8bTY9zwHmrj3FeSsVkofj&#10;yVotWW2mNdU2+Y5GUtlu5WmS85ElNA1ZksrQqikkAPz1OK7KxkN5/V70qlotihKdZV5Erbaottl1&#10;VUJDZoSRUVSPn0Dl5H5UOSXqRc1qSiyWGIW7fCAUGmI8ZOxsIbJ9JJkFGgA0Rp0FDG72/kF8veSy&#10;l+q/dpa/TJUKJjNqogAU3JSE0oK/T+HQK0uWqJbSj1Ch6VUFRHmEdJBqn+mi1HvXUdA2o6Xn3m2m&#10;aKcee+1ZSaf57hPqPI1Jokf93QX59rPtnPKUlOYZeV2jhnDJPqXW4OrMcZpdohSt2wWxYo45Bju7&#10;USnEVVQhpHnUSA2QZjlJfcgWSxW9cZCorMSz2aM0iOqJGRtZt7H27KvTjvvNpHkFUx2qjvuJCS+M&#10;+FMoyGY1GhRW5V0nJZmXCVNo1a4kRpZAnXCU4AiNjltNfTbp6k99O4JKAAQuxh2O47x2i4WzEpj2&#10;R3u6sg37L3Gg0q5O7lJ+ws7KipyNaEup13H1HiKroAEgLo+1XDHZV4uF12H7udNj277kiqkR4lHp&#10;y0KJ7qWog0+HQXl9xnuO4o9p/COe85cvZLExbjzjSwPXe/XJ5aFPOlCPTt1ltMZRC7lkN8mFEaFE&#10;b3OPPuAAUqQH5Tf7lX7hnKH7gnuQyvnzkMybPBcD+OcU8dplrkwOM+OY8hTlqsTWoaXkF0SBKu8l&#10;IBkS1lP0NoHQa1pElMYKkyfPJdO5lk+b0yrUL1/qp4ePQNx5Mm4KU9LcUxFrU6AKdPfa2kq0Fegw&#10;XJbaQI8Nv0mexofzVdiStQ7k/wAegIPTA1XcfMa1p3PgKnx0H49AnGepR3EAn4aj5Dtpp4dB8Lj5&#10;qAUqT5q1pUHv+I79Aqw1tK/Mc8xHbtp4EfgkmvQKpcaR22d6gaUSBUhPgabvDv0CdIfHmcNE+U6k&#10;n4UqD4mnQMa73l13exCKga7dw+pR+khAFKmh/h0Cvi2PJSoypO4biHHVk1UoafkhSq13E1J6CQpE&#10;hqM2Amhc0S20kaNgfSmgFRUfzPQIzs5uGn1lAKlK3FKVCobBJokCtTr/ACHQAWuAuc9+pXEkx0Er&#10;SlZIDpGor/8Ak6noPL1eVPFUdhRCNu1R1AAB8qUjTTt0AtmtqQj9RmDTT0UKoCSBoojsDp26DC63&#10;Vb1IzFSD/gJ3Gv8ASAnuqnh0FsPbXwCMgfcz/NkfZYlj6P1F1chISJCWR6uz82iXASmh+HQR3z3y&#10;o3n+XS5UNKY2P2pBtmPwmiEttQWFFIWhoCnqSCitf8PQV+hxnrg8t5YomvkJFUJRrVR7UCQP59AB&#10;NdS8+mMxqxGIbRQE+tIqRvAFfn26BTWg2uJ6I2qnzAA4oUBabI7A002+PQILqk/5QNWmzU6U3q/q&#10;J+I+A6Aw2hbTKAkUkyyAnTVtqpAp/h3n+FOgtD7buIf+o+Zwkz6R8Rxg/rORTnUlMdMeKPVdQ4s+&#10;WrmwgfHoEL3Pcwp5S5BWm0flYdiKFY9iUFkkRyzF/JcmIQnyEvqToQPp6CAosdO7Y6SWmD60pzuH&#10;Habkt010r/f0D8xCS3bZbuSvtetNaStmzx1apQ6obEu0ofoHb/vPQbMOL7W97euAsk5guzf3XJnK&#10;B/RMOguIBmfc3QFplSAavAguhRoNAOgrNmdqedi4fwHZZRkz3n/97crXVB3l+7T1mW+3JcBooRtx&#10;NFnsANK9AhR77asizcXmUUI444Uta0W9lZBjSrjESpKFhsjY4t2Q3pTU/gegV7RNu1l46yXPpQUO&#10;R/cDeFWPHYyqmVbcWdc2Ldjiu9CftqAAfEdBdF3A4sHHeDPbVBc9FhSGuSeVXdEBm1WsJmtMTVjs&#10;H3QBRXeh6CC79yHFyfkLlXnh9sOY/wAeW44XxvEVowuahKrbbjFSdAt50+p5dRUdAQdw+QjH+HeE&#10;JSl/r3I17d5Z5TkV/MZsjLn37bEwn6EO9qKI0HQSxx1kEVy/c0+5yehKLBxzZnsC4tjlKS09NYZX&#10;bYZh7qCrkhVQE669AHkmNXbGOCeNOIGnXDyP7lMtRlGaLQT921j65KZckSjUOJjkOHvQUHQJN5yW&#10;wv8AMd/ykKYHHvtawpNkx1oBIizsoajlhAZFPTU+5cKHSpJT0DJxTFb5dsJxXGJSnFZr7mM8/wBz&#10;5G6okvxMNt0wzJKnj9aYzgJ70FKdA5svyhu45dzDyBa1JNvwazweGuN226FC7hKCbSt6KEihLh3L&#10;8vboJIyqPCxDJ+IOPFKaNn9v3Fz3IuTb1AIcy68xC/HMqvl+4U4vQK8egZkeLMkcGYbjDgV/uz3N&#10;8tpyK9KIV9ycVgTS8ELqN32zhUKHtp0DlvTyW4HNl6txUHcoyDGeBsLW0VKpZ7WuO1eVx9tSUrIU&#10;FbdKd+gLXBtTF15Yl2xCvTxjGMP4MxFDNClFzv7kdF3DVOyqOndTXxr0DwymAi2NclxY6CE2u28d&#10;cLWj09E/dSnGHbqhI/rJCjupXXv0EnvQW33b3GRtS2u+4Vg7akebZEgIZkT0Jr3SQiigNQegcuNo&#10;Ei5z5adhROz69XJtfmH+ixe3LYhoKaapS4kEfPoJ7t69bY2BRLEa3JWskEqcRDeuD7pHhV6QNtPh&#10;0Dqtkr7iG/KTRAQ9LV+YNSiIBFbWgny1ISTXoND3vpyd/J/eG5aFS/uLZxzhdktENgq3ogyJURM6&#10;c2E9g4t6bVR8T0EF3eYlmIoEEbkq13ABOlBQDsadAyrW2t8uqQSFyHQ0hNApZ3qAUE+HlPj8OgNZ&#10;rNLLceyxPMaNR9ug3rUUoSANSTU69AtzAjHscjwWqJLUZCVqTQFUhQ3POE96qcVT8B0Egez7GlZN&#10;zvgcdQFbhl1tioUqhAPqb10CvgaadBNHv8uUW4+5fleDb2ymJZ77AxiNuFFf+wW2JCeW4mpop15K&#10;jTWlegefsguj1i5tx6UlakJTAaD20qDlESWF1SdUggDvQ9BuC/dHisTOFrpcEFLMFy52F6AgAlan&#10;47jElLyniS2v1RJKQE6DXTToNL/CeP3G1c48QqfaIj3bKLOpt9sVSR6yVvNJ02h4NorToN1FuUm/&#10;c1Y9CtydkiTyTHnQ1pVtUtLV6aDIUCARsUAB8x0HOp7scjdz79wzmm/qd9Rdy9yES0pUtRcSDbMt&#10;tVnIBoSUpXFOnfoKn5hJduWc5qv/ADXblmmVGiB/muzsmnqASBUkuLc0/HoHZzhfmsi5Vze5MOhy&#10;I0LBZYRB3ITFxzH7RYW2mzT/AC2l21YHQH8LkPwuFOfZ0d9Mdcm18bY0pO4JXIj33NHZ8llsEblp&#10;LeN+YChAFdR0A3I96W5dstgocPp3rH+KHY7aSPTSzj2LwGWAvbQJ2NOqommhJ8eguR+3m/ZpPKfD&#10;1quzqBAc9yNisWRRwlKlycb5a45u+HQXHEKSQ5Cay7HobbgOnqvM1BroEr8bQ7WrkX2Z3S4Om3oT&#10;7t/dBwNm6ZLqf0iLbMty63T7bbW4pC0QY6Bk0slKQBoCNR0CFyHHm4rnvu2wW6W2TKfs9hi8pzmV&#10;PLPryuLr1NwDO5SI7yS6j9Vs0uA6UGlGkeoPKVHoF/3MyhhHJPBHuEuEFu9YTyXhsHjvkGIhYet1&#10;5l4NbGm7laVup9MoF74wy1KGkqQAHGUqQpRBICoHvj40ncce4bLLHcbp+syckx7jfP4d2XJXMM+1&#10;5lhNrl2qU7IX+Y4/JhMIecBr6a3Cj+noKYTWlRRDCtarkE/wWlNPh2T0Eg2d1lzGXI2nqBiWVpA8&#10;+wTEJCjX6Ug07969AlzVbpLSBqAl4q77tV0V/EDw+PQHU7yp07d/m7ggbl+qykpqDoSlPQNbJbrt&#10;b+3bWQ0SSE1NFbXFH1aGlPUXommm0fPoGcwTHjPS109V8rZZB8EkfnOD+xIPzPQKlkG931V1KkRn&#10;nBTuHFlSUmniDUdATcPrXFBrVSXWUinYK9RIomumg7f+HQK7JD18urp1KSppCjqKlwJFTpqQnoC0&#10;3zSXKeB7HuKKO6gGh/u6BZs6lKZdHh9wtJoB29IaV100r8ugb8tRMl0CqiVOFPgSQk0FRWifD5jo&#10;L2e56Ebd7lOIUxyqsnjD21SkpTRSkqVj9jCmkIUPIUuMkBPYdteghvmlaFcw8rSY2xSU8g5M7HQy&#10;hSEKT+tSlEISsJLe1X9J7du3QTzmamL5lNiATui5ZGzbC3ytwhIdy7j3GshtrbjoVvWtN0h6JOlf&#10;j0Guy5JUJxLqdq1oaU4mlCFpQELBFdCFoIPz6Au3Qa6dys69/TGgr8KnoBkCqgnSgKUKNakEfmLq&#10;PhWgJ6Aygj1AokED1HKUFdNEkE0qOgzSqgUdpq2ypVe5Lj1Qn+aegGIKUOJANW4zbGngt4gEH4EA&#10;6dA/7DG32dtIQC7fs7x2zM7daxrSESZA7blJ9Z5OnxHQP+U8+izwH0hVHLxzJmCnitaA8IjLdhZK&#10;SlX9BSQFUBFaajoDgCI7EBmLRKWLzY2W3FLAKBjfHbst4UodBKlEg1oTpQHXoBYRDbjMhamUBj/p&#10;vaQhAXRws2K63YvlAJBWFO1WNaaEdAJY2UhdjVu9Msu8QNq3pAQpc6bd3XA5uI08+4ChB6BLcddZ&#10;xiU22224g4NcJitu2qW7Tyap9SwCoFC0OVOmoB+HQKcxTKV39j0Spt6NyxbIYVuURJmW+0ZFC3n6&#10;jQoVt8aa9ugVNxnTnY6nXCxdXnLfV0I3NjP+P48lt4BCgFNqutqSNKebXvp0HzzabhK+5cUGBfbV&#10;a7iyh5lKkFzJsWct63kFKxt9LJMfSg07KUCaHoDi3i8qbcmkj8xyVIQ4iq4qF3O12vLowKG9QtVx&#10;s0hFKUJJHcdArrbcEiVEcDLbaDcIMZ4Op9NQjuuTYSEkFQU0qHc4411Kaa6dB62gSIqfRaKUupWS&#10;0tHqFpbsYvxVo3BSqfc21hKVDWi6dBKuCBTkGJJitqSqyvInuyGkuuj/AE0yNMUvz1QPSgjzI03A&#10;VGvQOX3BPJX7y+WryuOyhjK8ZsFyYYfivtsLg3vA7VEbNq+31affcW6/Gc1SFo8RUdBAxi7bs/FR&#10;tjPKTLaZks94U61g3Nl1iMn02/un7K4+GQCaPM+XtToBJs5LilzJLTK4UuNLTc4p3pedt6oP2V/i&#10;Bwbh+oqsS03NlKaEvW0GlUiod8f/AMTX3lS+Sfa/y/7Hc0vCJ+Xe1TKFZxxqh+UoypnC3Kl7ubtz&#10;t8G3BG2La8P5JZlvslKtggX6IAAO4aMMjysWCwN4zbnkoU+j1LitnVS1qIol1WpVuPhpX4dBA+fZ&#10;C7Bxdy3tkJk3RwQUkEhalOgqXQVKwllkUqTrU9AwrGgIYjtJ1SgIaBFaE+JqaEFKegM3qaXpamm6&#10;bQlKG9pBADdEJonUitdD8K9BNfto4rY5h5Oj41NuT1ttFqgol3VURQ/VZzK1toetdoUaNsTJIX6Z&#10;kL0jtqUvVQA6DenaMIut6NixPFLUxCxXGxHtlhsdsZWxakGGrYgQWKbpMZhRJU+7V2U9vdUdQOgt&#10;9xr7brDh8qRf8k9HJ83mNqfWyoI/ScejemSUOvKO1yR6Y89DSnlOlagPl2TXxLT2M43Fk222z3CZ&#10;10Q2EPXd0gtNrQ6wAUxWgdjVSPL9IFegs1xrgAjpca+1+7/SIcC3JXqlBdbgtuSnVOUoVtulajWm&#10;tfHoL3cORImD4wLjOuECx2a12O45DlGR3Z9iFb7PammXbndbrMnyFIYhRo0NBUtxZoltJJ7dB+fn&#10;++1+72/7/eX2OM+I7tOh+0bhO9TWuPICVuxjy9mrBXBn8xX6MChci2ABbOPRnqlmKVSiA48naHO5&#10;Kn7FLnS/zZL5KmmTVSkoVVQWUE6EmlOgT0IJJnzz6jqty245rRAoKE1NQr+/oCrxfk7XFgpGgQkG&#10;gQkV2jbp3P8AHoCS2lpO4j5aE/H6u1CNadAlyWdoUpw6qUdFH8TU010p0COtJWNoJAr5vA0+XyPQ&#10;fIbCCaVNT8NAddT86dAoNSQyigAJ7morrqag/HXoA3boEJClqCE11BJ70OtND8egbUy9mYShpVEC&#10;u41AO2vcgeHQKVgtDk6RvWAWmxuKv49q9waHoJPcW1EbSy0NSAltIBJqQBu0FK1HQJMh37QKee87&#10;6lDxrtBrQEdtxp0BK2wVXKQqZI8sVpVVEmnqEVohIPYVGv4dAZu92JT9sxRDSE+npQbQBr2pp0Ba&#10;1Wz11iZJqlhJCkJVSrqu4J+Kaj+PQHbrczoy3oTQAeIHYEDtp4dBMXt/4cuPJmVRELZWm2RXUOzH&#10;ikhKEpO8p3UIBIHboLK+5rlm3WC0R+HcGcSxCgJS3fn4ighLikgJMWravMF9yK06DXipldwmbf8A&#10;00qG7X+kkntqCT8u3QKd1lItsNMSPRLzyaVBAKW+xOhGqugK2OIhptdwkaIbSfR3ChUvxc+fQE5s&#10;hTji3ySXXahAVTyND6qd+4/l0BKO16rg31DLY9R3SoUEjRAJ7lXQOTHbROyO8RIkJpT0ydIbiQ2U&#10;JKlVdWG0FIA1Ar0F9OXbvA9u3DcHiDH32/8AfWaxEzcwnRlgPwoDyQTFW4KqBWjy7e/Qa6Iza3HP&#10;W2ghCvSjilauE0KjUVVt+PQLiYhUti3tihJK5LhBqSDVW8gkadBcb2q8GyeX+QYLcpnZiuPranXV&#10;8oIacbZPqJYC/pq4G9fl0FifcXyVaZGa3G+N+mvBeFYSrHikBBSGLtmTzQZDjLf+W4q3oIGlaKV8&#10;ugqF+pXLCcCumQy1qf5I5dkOJaUoVlQbbJVvccRu3FsqbWAj5U6AnacU/WJ2HcL255LaZjzWT8hT&#10;0khLMKPtfcYkOeFQKa6fz6C1vBuO23l7nS5ZpKbDHFnDNtch2ff5YQjWVB3PpBPphcpxqtfEDoFj&#10;krPJ8DEc35IjeqnM+erycTwOLqmTAwSC8YaHmmx+YEy0grqn/EOgY+L8fMXHJuPOGapTY8JaTyRy&#10;nOr+QZTDZmNQZKySmrYSNFfAdAhTs2lZDJ5W5ZgIcF55CurPFPFkdG4uNWZp025cqKD/AEFvco0H&#10;boLQS+PWBcfb/wC1S17U2+yMxeSOUn6AocdZ2SkNXAaJqpSSSF/CvQM/NeR40vM+aPcMpIXZ8FiL&#10;4p4kjj/JVNQkwHJUICiSUu1IKfh0EAR8RuFwtPEnA8YrcyXkvIGuQeSJQqt9q2qe+5jsylaqADRU&#10;tQV8NOgsM9k1uslw5w5mhhLVi40xxHEPGTVApDlyLZhSpUX+n1HH/EfDoETjHj/7rJuAOLZvp1aX&#10;K5m5FWoKKdtFTYiZhIFKBBUnd27dA3eQ7u/kmKcm5s22tV2535eRhmOK7ujFLDLERKWB9RjqDOlK&#10;pIPQS9GkQo3NV4mqSheO+2Xhf7WIkf5KL8q1pBqkaeuqc8B8ajoEuBCbtT/tvxC4q2PR7BlHNuWh&#10;ZFW5lzVInMF6pFFICvH+HQe8ULXcxxYZ20pzPlDLuWryh0AqettiMv8ASVyCe7KPTBHhXToHBb3n&#10;r+1w993X1eSObs25CuSiCQ9aseEgW7VVKoQhtO2uoHQS7jJCpePKfO83fK8sylaSDT0re2tmI6pJ&#10;1UE7P7OgcmINsqg2YqX+Y/YcwuylhIAU9PuCI5JOoNQvT4dBNVvSHGprrawhEV2Y0pShVVYzENkJ&#10;QaGlADToF+KRExSG65T/ACC6oKNC4HnlvKSpVDTynt8Og5frxlVyzjnDlnMLw+ZU+6ZNcy46o0SE&#10;MXB2LHbTXshuNGQkDtQdAs5C8FRkJ1AWhuh0Hc66611Hy6DPDWg/Oi1A2oU86Rp9SapTWulP7+gR&#10;Vtm450w2tNUx5hcIIqCW9U10+I6B28gthuM2E6JUmp+B7Eg/z0PQTX7NZgsXNPD1xpTZnludcNKj&#10;apZQFa6bkEfx6CQvffjEjHPdlyzAkBRNzypGSNLUoKK2b/FZnIcQR5ClRJ7du3QSD7KrCq8cuxm0&#10;KKQWIsb1aAqY+4kNhK9aAGv9vQbg/wBzOzOo9qSmXGioQs0toalklK5H6c00l6jZFENyEEKITpu1&#10;p36DXX7VbQxml+we4yGQlzFs3s15jLWmqW2rWgqdBCddjySB86a9Bsc4SjLuvM0e/pW1G/R7vfb8&#10;l55AKGDbzPuyV7TQKFGKhPbToOS27Ze4vmLI+QZFZciRy1f80Ud3mfkN5ZJuzHmUaFtUpCK17Dt0&#10;EbJnPP3GRcXHCmW/cZFxceQPpkSJjkpbiB38rq6j8OgBlvLccfdUoqW4sFSlHcpRJKipROpUpRJN&#10;fE9A7Wrw1H42uePoUoTb9mVjuctAp6arPYLPdUQys1B9Ry7XdZSnttQegwvV0VdJbExxKUKbsdtt&#10;rtAN7ptsZEVD66d1LSgVPy6Czns8yyNh3LmHZFMeDUK05vxHen0rFW3jaeSrK4A6nt6aIy3FFVaJ&#10;AqeglXNLk7h905ssTaFlrhj9x+1Z63MUtSXLfZrlfs2sSSner8hm4uWGK4o0JUUIr0FrvfNZVWT3&#10;k8sZPPbnqxe/ZHOxqYIYajnIeMvcFhD1lhOxqtFlUWPlUqGn1SAnzJKSKUIKHD7dr9wHtItfGeV+&#10;m3cf9oWDIsdaditrEPL/AGzXxvCuRIjkpbi3vvrpgF6tU9aU1U6FOeWiegoX75seveMczYpAvst6&#10;dKf4S4emxXpDgdcFnj2GXZrO2lQ+mKq32ht1oKqra9WuvQUzvTFWbY4pBCnRIWAoFIUkuHatOlFN&#10;rFRXsaaHoDuOAlm9+UFKIKSneohI3SEqXSg1UrYDrpp0B8sb7kwmp1S8EkjuG0NqV8Eim41rSv4d&#10;AG9L9GE7qUfduyPzKapjNKq+saUQdAkU03K+XQRbKecuU07RsDiwlAOqG20gbdK/Q22k6/LoAJ7y&#10;XHUss/5DCEtMj5JrVZ/5nFEqPzPQOW2o2ffkA7Y8eIwT/SFKSkq71NSQegTYA3XFtZJI+4qdCaen&#10;VXf4+Xx06A5aF+oZ79AVOSkGqhWn+YqlP6u+o6DxxKlvL0JJ1V8ASToAKEp18KdAqWWvoKNfKZUj&#10;cfD6Eg0Heu3v0CS+gOXIIJIDkkJO3ulJV3HxBB7ePboNhnvVjItPuR4Tm+q0iOeHeBZgfS24whCL&#10;RBbZWotLNU7PtdRXT5dBU3Lrsq+Zbml5JSr9Svd3u27d5nFSbrJf3VP0hSFad6joLPZ+lWPKxq7h&#10;xRNtvXts5LQr0yhoQsmxaRj05x0aBvc7Zwg+Cjr0FJOULYbRnGSw9qUojZJkLCEpptQ0LrKfZSnT&#10;6PReTTwoegYjYqUpPYkfy+sigGtegMNaBSqD6FLB7auKASk9vpA6AY18w1qShrwqKkEg9xQ9AMlN&#10;QoU8rkoIHhVLYAIA+XQDp8y6kH82cK6V8jCK02+Gv8ugkbG07H8FSpxLaYrd/wAvkr1q2GPuHI63&#10;AOylegnao9vw6ByOVVj9tYUFhSeN7cSola0mfm+aKefVtPlbVKZ000X469AtZGzHZTNcjodZT/uH&#10;k1bKqhO9i1WO32dpCUpNA628ohQ+B6BXejsxJH2KlKEtnkG0xqNq2lbEHjXc2VIKaf5ztN3hqOgK&#10;2sk22JLOwKaunBrKXVgekhpxy5IPrVFQKihUdCB36DCoax+Uhf2+1fFHL0AKbAq4uFnJeQTTRS0k&#10;eVWvk6Ay5HAu8ZboWls57YY7/plPpBjK+O22twB8xK3G/NrQ+HQFGjJi2Oy3F1pOmNYZdW5SlVcW&#10;5huYycckSmVVA3Fhz01pV2SNegWriw/b2FNLbWmXjUjMbOGkt7THVj99i5bbhuJ2uJVb5jtAPMAT&#10;oR0B+OlyCw7IbaQ7GhrefaaUpAR9vYbu3cW2gVGjxXjeSLFKElsVpQdApNKTHEBagJJC0IfbKm3H&#10;PuIKXbI6G1gklDybfEWDp9WnfoD7a3ISkpYJcjsSl+kChCkLZYfauMMndt/oZaQNddxp0En8UPOp&#10;ut7tSVrK5VvkfpTClFkqXH3pSgPqKWHEiIy2lS1Vpvr4dBJvL1klfrVyy+TEkvDJvbNg1nQ66oPz&#10;bJc7HfZlqiKYkBRQ1NbNg9FCgQFpc8oIVXoKx3191SLdd7UhZeMeBc4DKWQpD9xsBXcGI6AVLH3l&#10;yhNyGVK8ydz5A+qnQEZkjaqPMtam/tZD0a7WaTMdQlhUi47JVlmXNt5Ci1EyJ51dvcUkKSW5lQAk&#10;HoNkH7N3vBc9i/7j3tl5ukyHmeN8vv8AauBuWtZSWpXEvND0Ww2y83Ngyo6HLjiFzjRFSTJWAl3H&#10;W3KUJBCdxPlynHbvLQ4WfXSwh1QPpGWpJWmOlddy3toClfAfDoIxzG8GXeWYoVuatzK1OFSqlUx5&#10;X01BoFNnsfh0Bm1y0o2JJWPSaXvNQpG+lE7hoagmnxPQJbtySh6QpxIIbJUEjU0OpSKEUAIA10AP&#10;QXW9hV8ZtPKzc55tha5dhubjjUxVGVKlvtMJDiklBoiOTSigRToOh+0Z1YMGt1vttmfbXcZEKOu4&#10;3tVKQmX0pWhmCTQpBR3UDuqegd2d8tRsbsUXH7VJEm43Zpt25ykK3JbYkFFYSHU1JUEq3PL/AKq0&#10;HzCRMFbavlxsEfyuNPuRErQEg/ksJTIc310UdqNPgegv/h1qaRj0pwqEYXN5xyS99KmoblVSnRrQ&#10;rTECkj5r6Dk0/f6/eBZye15H7AvbVkZi4dEkiH7ls9sMwhOUyInpuRuF7FcIqxusFtKUuX91tZEh&#10;2kUeVLtQ47p031HDKdIUsAJispA26USlKUim1KU+HYDoCLcdQcMuUdz7gJbRTyND/lHhWvQDKTvV&#10;VRKjodfj8/E9B4aJFf8Aw/t17/HoEmZcm2tG/MSKV+YI7DWtD0CGsOvlSikmpOh0ACqbqE6616AB&#10;UbamqvKK6eYEjT+6g6Am4Ka1r8z407mg7adAjXC4NxkkFW5fglPfXt89vxPQNV12TLVucKkNnsDU&#10;AV8SPnQfLoFC1QDcJSIcYBbiylLihQ7E11KiRShAr0E0sojWiMmJGAU4kUJ03KcIFSfGnw/n0BN1&#10;8sBTrxUXCAad9pPm0+BH9nQJbDT92llJUfSB3OqO4pCRqafFVPHoHDcZrERhMKMna2hATT40Hcke&#10;JrU9Ah26Auc6qVIqmMCO6aeqpI7CulP7egVrjNQw2GmtvYJQEj+oGlRqBtTXX49AsYLg12zO9xIU&#10;Rhx56S82gbUKUlKFGgWug8B26DY7kd8tHtj4xGPWj0XM6ySIGwtOz1Y6XGwHXnCCVIDQV8q9BrIu&#10;9xkS5T8qS8p+XLecccdWoqcdecJU4tRNTUkmnQZMJZt0Vcl7Q7QSCfMpR7JJ7anxHh0DdiR5F7nq&#10;dXUI3b1rI8qG920JH/2dKdAtXV5DKExEJ2NMgJCfA7P467vh8egbCll1dVCpNBTv3NBUePz6BSbj&#10;rcUiE3/mLVufUKfEHaT4eU9Be72/YnaOPcWvXOmXMITAx1l1vGYbyRvuN027GXGkkVVsdUAKdBTP&#10;kLM7xyBlV1yS9PLeuN6luOqClFSY7JJ9KM1Wu1tlsBIAprr0CdEYTGjKkqBAZSluOPBTik6q8ahN&#10;ST8+gdWJ2G4XmbDtsFpT1wvEtphpLaVLcV6qwAkJ1IqVfy6DeFaset/tl9vDkSChtGYZFDSwVlID&#10;q7jNbKKqVovZFQoqoNBToNX7ERnkvOouOJkE4Jx5697yae4olm53cqVJnSJCz5VrLxUkE1qSfh0E&#10;fX7KmL7kt55CmIDdisO+DjMMijaWo5LcYoR9O56gUaajT4dAq2SRcMWwC4ZC4tS+ROYZv6dbQKmR&#10;b7EtZStxCU6tpcaNBX4joNjeMYEOO+GMM4ZtyhByXk4NXjM5yCW3bbicVKZV0cfWPMgOMeRJPiro&#10;K03nL7XlPIWSckvNJTx1w1A/2zgsACsaXPhp+1jKjJ+lS35SQo07+XoFa4m9YTwrtcWtPLHuXvrk&#10;dbq6iVa8Zec9SU8aje2xHgigOgp0Dq4JxK05ByVEuhDY4w9udickuurA+1n5BGZ9WZIUT+WtSFgC&#10;p1JJ6CR7bk9ztXGnMHuKmtr/AN7c1XxzCuOIpTtktW+a7+mwftUmq0hLLhcqPDoK6Z6i226Zx9w9&#10;64VjHFVrGY8hSdwDdwySSj7taZKjo48XNx1qdegcvB8uenE+b/dReEFE96MvDOPGlpJLD05KoMFE&#10;IGtfQaWmm3+onoHDfMTdcR7evbgy4VSJsn/qdyY6dVpW5/rz97pX6N6iFg9A98YyBxGP+57naEmj&#10;90XG4d45CNCr1nU2aOmJ8SdxV5f7ugbj1sgxOZeJ+OVrQrH+B8FTk+SKPmaVfxC/Up63qgpU4t8g&#10;GutTp0AmGQbjkfFOUXpQUm+e53mi345FNPzv9qwLiZtxcbT9ZZbiNU7gU/DoAeTrx91lvPWX22n2&#10;ONWeycJYdsNUma6I9ukCOR4qWtWg6B9Wm2fo11z8wwlMTh/g+z4jFWo+Vu/5DFQuXsI0+43yKHx6&#10;CQp9oTYck4Nx/wBL0zg3t8ybKpiQmhan35TcRh1wD6VrUSfnr0DggNqiKxlTgDX6RxPfbu65Un/U&#10;y0ProoAggq3eXx6AxhspaIWMB0iiuPYb60KJOz9RyBkKKq+NdR0E8445vafTXc09c7+2omqt5RLQ&#10;mmlaK0+GlOganNWRXbHfbxmt7sriWLpa7EwiK8qhVFTImpiPOI1/z22nCEnwJ6Dmfw8n9fy51dSp&#10;Vye3VNSVKfdWoqJNVFSlGp8a9A+708pTDQOoACVUpXygkdtKVPQKuGuBDilkU9NhwghWvmWK0NKi&#10;g6A3g8JN45Thw6eWXcm0LIFFem4tCFfLse/z6Bd5YaREnzLe0KiNOlxW6ajYh5aE00qaoHQSt7Yr&#10;NJuXJ/GkOIlZcZyK3zAlGitkVYdUmo1FSPl0Frf3SI8dHu1c9BAZcewfDFTGgCPTlt2303Aa61Tt&#10;Op116B5/tyW5uRyrGnOoDqY9/sbbjVaJW0HUqG/Q+QK1V8Og2nfuhokucIXPEktuNvvXmJeba4n/&#10;AO4ZSHXW2JiIVSFbi4U7q/Hv0FL/AGe4suxKcLjbaHWGPuH1OCiW1GAt0pX5aVKk9+9egtBgM1Vk&#10;xLlvKS4wHMa4k5GyOQ8+5s9AM2GappwKRSshJcGwGmp6DjvZeccZTIcNXJCnZjizqfUkuuvK1FOx&#10;V/PoC7C0jcdT5hqe5FSTXt0Hjrv1eI30odDWlRWlKadAZ3KU1GR/TRsADsNTqfHv+PQKKhVXYlKW&#10;iBQDuVEqqTqAaf29A+8DuS7dIdeQ6hhpy1rEh9xfphhqLdLfJafQSdpdQ8hOytKE16DY17qbdbsh&#10;57/dMtET07bHj2TBuTYqYjLSm5F8w/MOMkTVrKwgpVcv96TXnFNgVdWT9J6Caf3D89ZRwl7UOVrf&#10;FamXrkzgXF2Tc2lqdbFxxEY/doP3dEjfKtN0tG4oUVaga1FSEYe2q8G08/cq4ZEdSswcnt/uZ4xY&#10;Rubg3my5TZ4x5MskFJUhCrdlfFuarcZ9KqPuLM0ddhHQQb+6HkUe4++LkzHLe61JtXHFi424ugvt&#10;/wCW4nD8Gs7MhLaqJW4lifNeb3KFVbfHv0EAcmWhLXCftaujzaBLu2OcyArDTaXXbVbOVZsS0rfc&#10;SlLjwQXH0NlZO1CQE6adBCtnV6f6y0gncYrZFDQBBUolNDRRrUfHoFZtVJ0EkhCk/fuOOqPZHkql&#10;YFRtUWzr3PboGPf5xQ03DQSSWkhzWhSjcXEJ2j6SpThWofMdA22yI0Zx7afWkJ2N+ASzXzK/5vUI&#10;/wDxR8+gJRklyQ0DrVxNdAa6+I6B2xV0ZvB/oXLQEhR1V6AUkeYaVFdPCvQJNvKQ646ugCWZK6Gv&#10;1BCttaa1J7eHQH7DT7OWVfV66e4qP8s6kj6PNqT0HyjValE6ADVOh18Ae4VpUdAp2bcqHvTUpVJk&#10;Ep3DQlVEnb3KtKdAShNfcZHbGNavXaC0AQD9UtpACtaFQP8Ad0GxH9xtxJ5s4vbPoh2HwpgEJxDA&#10;2KQ4gTE0kEEo9YAdx3SegpAF1XLZUgkGE9uJACFBW6hHc7qjx0p0Fz+Z4hlYmzGCQHLh7WMCkoWo&#10;gl648Y5Sw+txjYpWx5iDdTXdQkEnw6ConPzKVZ5cLg2goavMXG762NoSf/esZtjzqlAVB3SGlncP&#10;q79BCaCKVGlAulfishsDx6AwhNE7ad3EIFf8DVN+umnevQDtrG5J1P8AmvKB8T9KAKjtQdAZbokx&#10;t4psQp5VRpUhSgf4afy6DFKglpJOqkxZT41/reJS0TT+34joH+lKozF/U2XFu2vDbPj7ApRTcu+v&#10;MMLRp28rih0EmS7aEXqXaS6pUSFk/F+DENpUSpizRhdJYQEHzlp9Kj4K006AG6pMix21xz1SzMj5&#10;/c4iiAr1xec7h2lC0KPnXuS1Q18wPfQ9A9rtGamZ3dUMbUR18yXaG0XPyXUNQMCU0UK3bi0n8qne&#10;gI+fQMm2+TGSpTtEra4UuA26KQlF9ucInaskK9KpFNU69AoIdbdjM2wublNWnn/H0kpQAd8v9Uig&#10;J2U2LClGgNRXSnQeuyVvWmTOU3VqO/wHfn1rRQobMZ61Kc3pUR6boG1R7q06Aa6Wp2L+s2GqGvs7&#10;tyxhqUOrPptrK4+WWZtKuyVrCT6fgrx16BwOvsXcXmetxDipt548yLY84EqeiZnjj+K3M00C1MzW&#10;U+opIO006AtaFKXCiokFCiWYTDwKgEuBP3+C3ZstapLyUmMtVaKokdApxkOTLd6aHKXFIt09tCdg&#10;LUiXDXbZYUdoIIv+PtK210U7pqegOMSG5n24CwXHmEtIcG9KDIjpSoELIIQoR1seWlapI6B24ctd&#10;lyiyS33BX1fSEhwKdS21T02kNMt13LeMdvzHRQcFR0FquZ3o/wD0kweY3BKZDd1umL3CWt1TSTGT&#10;MYybHY0hltWz7dtMiStICStBaJpQHoKWRWjOxq+W1C2kyrDclyGFOlxMeHHS+kNvMSAAQv1i0AlI&#10;P5bdBpXoM7bJiX3D7fAWtxlOLSbpjqH3W20Thil8jjJMcLSQHCv/AGzKkzYzSFFW5uMKFO0ABjbE&#10;feRlMKSYpvgdai7nmm2LNkblzR6Txc0K1Wnki16FQ2+jdAnsdQ2tv3lamgUK3RLUl5uE2rzp+8kU&#10;9Z1KBSpTqVE60A7dBCzsxb8yQ5uKlF871lRGldVJV3UkU/h0DvYnMtxi6hW5VKlJVtBVSgFR80/2&#10;9AgF1b4VHW4d0lwN1R9SS6qpcWoGgSkJ/s+XQT5xRmmN8f8AI+EzswmXC3YSbgxacxuVn2LudtsF&#10;zR9pLu0FCzsces7jjcnYT5w0R36DeryVxXyNxjiuOXKXf4uc4LeXYsWyZ5Yt6UvpXCbu1hav8MFw&#10;wXb1Y3kPxHkKVHloSpAKXUFHQGsXyJeSQ22ZLyU3SPBKGQtXlmFlIUyuLuO4qfQCkpKgamo7U6DZ&#10;b7ZZBvzkGalpwfZ2aQaEApRJfU1BQToSgneomtKU6DWx+9/+7B/+z9iifaV7esjaa5ZyKzV5CzC2&#10;SkqXx9YJOgt8Z1k1ayK6prt1BaTqeg4abtdXrlIekyXnnk+q8+px5xbr8x+Q6p+TJeecKnXpEl9Z&#10;W6tRJWokmpPQIQASTIfKK1AaSo0SyB2Pw3Hv0HvrBR77q0O6tdK0NKVr0GK5CUDcrQaUKu5/AH6q&#10;U1+XQN+XPW8djRokV7EHdqKg108NfDoCbbCQN7la6/UTQAmutf7eg+cuMZgbUkFQqK9wD200Fa9A&#10;mvXVkoKlqSANaVrWnjSpUdfDoG1NvgUS3HG5awarSKbaAa/BOvQNNx4lZceO9wmu4nQKBAIofA/D&#10;oPkF+Y40w0lS3XSEpQKhJqTqoaeUU6CYbBam8dglSz6lwlAb1JA3N1FNgGpFafy16BTW4loeu8dz&#10;6t1EnUIBGlDTSnx8egT0Nv3N/wBJsnb/AFr/AKUI/EHufE9Auuus2+OY0egoPO5XUqAPcjXd0CHE&#10;ju3OSolRTHQdzrhrQkKqUprQUNf59AszpjcVosMpAQAlCQk03HWo07pJ7mta9AHjtnl365sx2kLk&#10;PuuIS2gJJHm0AHcq2k/h0G1DinDsf4RwSfm2QoYN1+zVIYS6lIdS6GiW207+x3EdtQO3Qa7OSM/u&#10;Wc5JdMguklx12Y8sMhajtYiA1baarUJBHenQMS2xC+tct8DYgVTuNAkgbidfkOgTnxMyS6R7Ta2y&#10;4C4UqoCoBKaFTq9vYJ/s6BzvxmLDGXER/mt1S6sUq48PqNfgP7OgYcl313CVVoSR3qK/If8AbXoM&#10;mEpaSt8jcG0/lg9ismgNK1O3uB0EtcUYTKzDIbXamkHdcZTZkPKCqR4SFhT7qldgAkHv0Ew+5rki&#10;DMlWvjHFFhrE8IZbiuJYVRmddUoAddWE0S4GlE6/4vw6CplsZ+7kesaanYgKB1p3Vp2pXoHG6lMy&#10;UxBaqliIAp3bqkkVNCNKn5ePQbRPYTwoxfLzJ5Gv8bda7KUotKHWah6VSoeSFeXagimnYdAle/Xn&#10;V+Xl8PBcbe9aTBSptSGFbksyJIDTYCU6ep5tB3qOgrhkNqkcZ8YWHjqCaZtyU41cb+4kkSmLa4Un&#10;0XTQuVUpdDWmpPQQzm7cBu72HA4akG32JDMm+OoNUvyqBamlkaKAFa/j0Fo/avha+Y+Z42QXhonF&#10;cHiIMaM4kmI23DAUhNPpSVlFT0Fnefc9lY/iua5jD0yrky4J464+hp0ft+NxVmPLlxh9SA9RStyd&#10;CAOgrvheENZVkfGfBVrIXb7E43lXIc5vVp6UmstbclaaDa2K1Kjrp0DT5o5QGScq5LebHV5uxtJ4&#10;342hIp6cVqMoQ5tyjtp8ocekAjcNdqR0FvV4LL474M454Hs3qf765wvMWVk76NwmN2h9xMm4uvqF&#10;Xtim6g6gEq6AfmO9WG0ZbEs7Pp/7A9tOJNFEVBSItyzyZF2RWgkeRUiKnUVqrcodBrTvt0v2Rvt4&#10;8wXZGVcoX9E28OIKlP8AozJSUswq6qLaQoJI7USeg2xz8BsuOWXiXhUFluw8dW5PIfISk7Qw7LhM&#10;plNNzKeWq306JVqadBWzHctkTLJzz7lJqFJuWVyl8ecbMlJUtDUpZgMfZBRrRtgpJCe1egm1jGrf&#10;h9k4R4ouKkN23BbHL515QKqbVzmY6lWOJL0FXXpqqhKu+zoKmwcmnysG5l5QeKv9wcvZO3hmPk19&#10;YQp0wOPpYJG5SERghBA+FOgum/Cb4+uGBWdxDbdt9vHA9wzC4hJAbRluVRi3FU6BSklKCogmqteg&#10;rni1rXPg8BYxMUXpWbZfd+WcnKqKJhwlvT2VSdfOlLgGqxp0E2YQleQcY5XfEhS53NfPTFnggpqp&#10;+12m4ei0hHi4hLccGlO3QS3zMWbfyj7hZbK97OG4bxtxHbHUVQgSVxG5dzab2miFCU6AU1Gg+J6A&#10;HLEGE3n8ZtB9bHuGrTESK/5Tktptbh3agE7qfHoAsVYIn2sK2BB4vwzvUje5e2lU2d0qI6CZOO5J&#10;fipcUtRKsky5oJNCVenMbWag+KR49BEnueVKle3DP2ojqk/bNR339hKQuHFvIU625Sm/t/HoOemy&#10;KTGvuUEk7V3SoI70U2Fggf06q6BzXF0rjoUPpUaE/wAe20DVNOgXLG8mJZZkrtX8pChpXWvlNdT8&#10;R0Ege3uH+pcki7uAelbGZM95eighECK7IXp4GqQPx6BAz6Qq43lJHmS/JefqSakvPKXSlDRXmHQb&#10;B/26MFZyv3DYdGltrMC3LjPSVhJSpCVyEIcXUAlNG0noEL9xfIouV+9LlqTAUpyFYpkDH45NDu/T&#10;IiG1J+CDuVQj+zoLMftdWhM7kpgyApLDmSRFulAFVtxIzjoCVKO01dSKjoL7/uFx5k6w2R6NPlS5&#10;Vnv0eNdbY4hRbYtybky9VtBFCH0qJNNApPQIHGGOw7NjOX5vGSgWi3YvIlLVuoUT5MVUaGyUApLo&#10;WtxVT206CA8nyxy1+zD3k5gqR6TieJXLLCK1f5xym8QbT6CSDo4ErNPh0HLkSUR20k/5bDbYFK6I&#10;QE07dAA2drSj8+/wJ0p/4dAGVVTU6klX8uwJ7U706A7uP+j3akhumvzon4af3dAYW8sqUKihBJAA&#10;11p3+fQH0yJEW1uusqTvXEfQtKgktqZJ9RTa0K8pQS2Pnpoeg2v84vC7+7PldL6FwYnuT9i2N5FM&#10;C1s7HsguPt5xPOoc1px2iVtryzjtvdTatfnA1V0Bvl+Zbso/aL9r94nqEi9YnyxccUs8xQV6iYsh&#10;+7tz7cXFbj6LERAO2qE1SCAdT0Eb8DXR+188/tx8il1DcPObFY+H7ypWwp2YxyJkfEl2YkpWT6iD&#10;Yr7AI3aFoAUpToKee6XMZGd+5/n/ADKVHaiOXjmLPnm4bLpfaixYORTbZCjIeUlBdSzDgoAVQVp2&#10;6CWOUBCvvtb9pWTxSW38bg8y8TXhgBO1U7H88YzO2zwQqpcmWjMylYIB/JB1r0FV4KVCRPcSKBcF&#10;KdB33ONpI71P1a9ANdZbcKsxZCggSmWWzoHHS8DTwJR5dfl279BGu5U2Spx1RKTV19Veya1UBXxX&#10;Wg6ApLf9dyqaBAoEgCgASNoA+AA6DOOC3+YCN4WhKR31UoAECncdA4WlelaZNdQ6/vJodCVOlSaj&#10;QqoOx6BOiUS1IUNaRnND/VuKQTrSpAPQH7LUwZBAG0yglXmI7sGlQNDU9BkV09QigNFEFSSrUIIA&#10;TQ9z8T0CpZtwgMp7BC3N3xrUroPgfP8AxHQeYwgPZrjaFA+fILXqD2/1zelaE0A+WnQXx/cKWhXM&#10;uEyilHpniXBw2B5UKSyqawVkpB3KJTX5/wAegpmwayvOU0VFfS2da7dNwI1B1Pj8OgulOmryK48Y&#10;2f0krbvPG3IHG5bFfKq8YLBvcFDm5NSoSYoUjU0rToKs84NNzLVxbfmgT+q8RYap4qGomWOTcrHL&#10;8aqIUwAof00p0FeW6JOtFJTQ9jQ7U7tQfgojoDIptFDqEJ8pNdXCe3416AwhIo7tAKqtspINaDQq&#10;AGv/ANOgNP0QqVrUttNtJp4lRSDSvgOgwABKkgAkuRY6R3qlCkrX2FO2vQTFiEFeROIQNXsq5Vw+&#10;yNp187EL1Jcgmgr6bbYHjp0Dht61SclddKlBmVyhm14G5aQhbWPWacGV71a1QNB8/gegyhtkxcEt&#10;+gK8OwlTiFguBb2Q8iCeo7e6C8ADTxPQPKTKd/6hX6pQ021yjy5eW1ODT1rZi8yIG1Nmi2x2p8/w&#10;6CPopfZxW41o5HasPDi1roFhhTmQyJLaFq0LRNSKeNKdAbZko/UrUohpbLmccqxFa7UpROtAqglP&#10;5gKjRSa6CnQCRJbkjBr20hxbhm8J43OQUuJQGZOE5jsRubpR0tNOePmFajoH9lc1j/cmYXU1VG/X&#10;+JuQEqcCSv7bKMdbs922oUNr6XDINSBrpXoGq00GrU0WlVkM2jILO24kUWmXg1+avlvBrUoW/a3S&#10;EjXVPQL6YynpNzjKICXb1fIjOqQlkZTZmcnskhtQAAKrjCqkj+ommvQGLfJVIcL8VttLklueW1tm&#10;u9+7wY+W2luoII9G62uS2CRQKUR0GfqtIkpWwVMJQ+1KjtqNEFTjqFsuhNVVIYnsVI0KUV16B2yJ&#10;DvoRXYb0QybbMbkNoQkpccDrKHY6nEK3NnRKCaEfRWnfoLoybexnvt8zCK6kCTBFmySBHLrq5KIk&#10;1C4F6uaX4zToUYTj+4A0LYBJNCegovh056Nd4zs+WmPFvcb9LmPSWvVhRnJnrsuyFkBSgGnUzFJ+&#10;o+qwQmhp0AaITtlyt+2SmAFyZUrFnmnmil775hcrIMc9OM0A6yxNWi5wSoA1+5QPCnQY2hyIqfkt&#10;gnLU/wCpCdvDTjbig5JgLiR4t8eYR6W8PuWUQb0yU0WHre9UbuwbMrrOYYguxkUCw0vQj8ze+AEi&#10;gp56KBNOgidtD7awAkuKU4keQ1oEitSVdynuT4/j0C25MJaZaShXmp620BNQipJChXQKIFegN2t5&#10;Lk1Du0OIjn1FJrRQIpQEg00PfoC2WzFONuod13Mr3kirai5vqk00VuSdCO4HQdTH7eHMkH3F+0q/&#10;8L3J1i78lcV4amzyMdkOpNwyDFI7DT+JX+B6mqnoYbTFU8kbo0hhsiiXDUG1hdvtUC6G1XKKWpN5&#10;Yi3GzyiNj0i3Tn3Ybr0RKyG2ptqucd1mS2n/ACn29ppuFQSPdD767X+3/wC3nKYlrnxL5zfyVcrp&#10;bMJtMZ0rNrissqi/rMpskuMMGQ6qQe1FaDoOK7PMrzDkTKr7luZXqZeslya4yr1kd8uD65Eu4z5S&#10;ytalrWolDKK7W0DRCQAPHoGV+mshe4vbtnlSAfLUj4V2kj8OgDXBiA7lrJVUVBoK07Gh0HboCS5M&#10;JlXptoSFVHYUA76qpoK9BkoxnUeZpJSfl4n+2nz6AAx4YH+S2BQ1JTt+e4mta9AmSXIKEqbDbZWo&#10;aEagV0NKkVNP7egbkiNCcqlO4EHtoodu2vYivQNiZY21EltaxUU2FR2KHiPiB/PoG9MYdigNoZOp&#10;H0DQfEDxJoP49AjoaWtQ77iaBJBBJIPlSKV6CUMasbVvZFwkJSqQ4kBlKgCQrTzbf6QD4Due/QOg&#10;q2KL8g1cUDQV8fgnXxI1Pz6BFKXZ8koZUSVECtSUIANAfwHQORIZtsb0WzucIo85Wiq96nv8O3QI&#10;CG37jKLaKhBILpr5QkkeP4D8T0C+v04jZjMUS20BvVQCpA/qBBP9tegSkMu3CSlDYKqkJTQHQCmt&#10;B3J8Pn0F/PbtxRDtFvezjJUNsRISC82ZICUp2ahSd/ep/megiz3B82vZ3cV2Gzurax62OKaAQaIk&#10;LQSmooQFgU1PQVijRlTnh6lQykDudEj46fPoAb5dChKLZb6lS1JaPp93CohOxISaq1OnQWIxzDo3&#10;F+AKyW9NoGT5KgJt0ZaU7o0ZxKjvoqpTpqfj0Fdb1PMh0p3lVSSpVa0VXd5tDXcegRkNqJA03KJp&#10;20r4+NBToD7Mb7qShhH+U0EqcUO1fwGvY/29BcDGp0XiLjG5ZU62kZTlUc27H2VAB2NEWgpL4T9S&#10;dKqJ/h0FNZ8l6Y+tTiluvyXFOPOE7luOur3uOLOpKlKNTrp0C8whECF6oCfUKNrAV3J1qdD3PboJ&#10;P4qwK45tkdmxy3suvzrzMYDikgr9KOtxIccURWiQD0G9vLLhj/tm4IdbiFiOq02ktN02oVLubrAR&#10;QfSVn1D4616DT1wZYV8n8k5Fyjmi1O2XGhJyO6PySVNOvtKcejxAtZKQEkCnwAPQM/Kc8dvWSZNy&#10;dcUFbsp92JjEZShSNEb3NxAgKJCfL5jToIYhplOtvzHd71zvUpVFnVxSnl+agFVGtaCnh0G6f2y8&#10;dHjniGhAj3rLmwHHaAPsQnGw5KdWo0UENt106CjvM/J8TIeT511iKD+PccsO4ziMMeZl65J/LnXF&#10;Ca7CpUioChrpXXoJYxWS/wAJ+3HK+Ubiof8AULlt52yY646QJSY04lD0hoKotDbTVTXsAkdBDvs4&#10;4xRyZzJanrmFPY/iJVeLg46SptbsUqfecWo1BU48CT8fHoNjVkyqLccs5g9ylzQHLFg8GRhPHMZw&#10;BSXJMMGMpyKk+U+vNKUjbrp0FDOWZcpEazYHKkeve79Ik8m8lyFKIrLmLVJh295YPlTGQEpCT4N9&#10;Bh7J8MZzXl6+cm3tvdjeAw5NxZW4je0HmG1iEhO7ygjZu06CxnNOVXaHxndpMVbhzv3DZOjG7MgK&#10;P3UbGUP7FqRQbgx6J1IGlR0BvCcMgZRydxZwfb9jmD8I2xvLM3eTRUOZf0M/dOCQoeRxTRQfq11H&#10;w6Bn+4TM5KcQzLImVLTkfPOZ/oVgjg/nxuPcZcMKG2yitW481SCaAbTvHj0GWE4CzkHNHBHCUdpt&#10;62YBbouXZf6adzRuclCZ8kvEClWUCnm1BPQPXna9SL1b87Ytjizdee+VomJ2ptJo6MJxB1EFS0f1&#10;JjLW0tQKdCOgZz1yjWu68wZnCSPsOL8EhcU4dSgCr/cGm4k1ccCoU96zvhr0F4ODeO2oOU+1TjqQ&#10;EBnDLI5yVk5cT9Ex5Crg466gkfmFptRFaanv0EQXiY5mkOTfPP8Ac8ze5XIL6jedynrTabqIcIOd&#10;97SWo5I8Og+zTIWkWf3MXh5dAnILFgdvWf8A1D/pmiw3SgKfCg6CUbHZHEZE9byx+ZGxXj23MtGg&#10;XXeh8pNDVKjSungOgMcMyVvuhp81UnOc9hLAJICWUuvJVQ/1At/29BBvuNvUp72y5m/AeKVSCpue&#10;mpK3YYyFaXE7ddppQE9BodU56N6vBHlLr0N41FPrYAP93QLzj3qRkgEChqKVPw0ApSlegcEtaY2M&#10;wWtErfSuQsiidFKIb0+dOgsnwfjr+NcPcg8kTGfRTKYax+1PuCiXZd1f2vpZrqoIio1pqK9BBLDz&#10;l6vyVjVqOvdXumoI2J+ZJ1Fe3Qb6P2u8JasVmzXli7Q3vtXHjYrU+hohQKWlBx9DlBtSyUlZNd1K&#10;EdBqM5bvqsq5g5Tyhbpf/Vc4v77Ti17gppma7GbIWSSuqWBqdeg2u/tqWFyFkNjlSEuNl1Tt2UG1&#10;BtQSltxQUqo2n8sa1rXoL58/bMoyCbAkPMTIbzDCYCAgJKWErCWzJUPL65NVa6qBHanQRHnt9hYD&#10;7aOTIqFAvyWo8WM43RCkRmlLUpjuVKSXSkCugJ016DXh7j8kNk/bdz5SHSiTnuZ8aYn3oVIbmO3y&#10;Ykio3jbDBUPDoNAbx8pA8TT5/wAO3QBKICAn+Xz1r/f0ARGrY77iBStO5BP8+gUl0S6yDqGwD4US&#10;lKSQNPmadB6t01cFAkbjQ/BRH8iB0B540tZB1rHLdBqpSnKjaBqK0V0G2/lJ6G977Pb9jKmUvpxf&#10;2ucWYTd4q0JaZW+x7ectflMKLy1BxLbFwSFFVApaTQDToILzrJHnP2y/aRjAlKW277kPcFcJEfy0&#10;T+j2HGG7elak0VtbN7dUlKq6qqKdA3OPH5KeOPZ1kcd2knD/AHfZZi8IJcHrMi53LiDNmS22KrDf&#10;3SF0IFNyjTXXoKd589IkchZ6/LJVLezjL3ZSlV3KkOZDclvE11qXFGtdegtLdmGFewnjO5BC/uIX&#10;ulzuCtYSKLbu/HkV0tpVTe5sNmQSCaJqKd+grLCcY+1kuuL2FDYLu/6Q16yDrp9awkgd+gjy9XNd&#10;wlOOKNEBSg0itEoQDoAKaqI7nx6AktQYjpaGjjw9V74gdmkGviE6/wAegT0ip/A69AbOrjDSDQla&#10;DWv9RKQCTpqKdA4HV7LS63UEeuyhQpVe5LO5RrWgB3fj0CdFB+2lrCSoCOkE1+nc4ANPgrw6A/Y6&#10;CDNKlKAD7FQCNQUK1ArTcKd+gxc+h0U0KFd/+bSlTTzad/DoFe1pAhpVTzb1g6q1BApXXaVBXQHc&#10;FSlXImIJXXarJrQlZOtCqe0AoprrQgEiug6C8fvubKs24wlOIdaW9xuzHcStanADAv1wbLje8EpS&#10;d301KQBp0FMwlKX2FA6OB1IIJoqiTorQAf306C00W5rtF144uzilD/bfIHD63XAohCIOR4qq1yEL&#10;puKfVYbKSfEJ6CK+arSqHhOAx/zCi03DlvE97hBCGrLna5sNrckVG2LKqEntXTToKrIAKVqr/SNO&#10;1C4ugoK9to6AwBoonQKe8KUo0ANPkT0BuMjcGjUVUHJCwTQd/KUmuhAHQZKSVlFQVevK9RWhrsbF&#10;aGnxPfToMmVHeyogbVOPyNe/kBAJ+VaDoLJcLFFmu/Fd1uCN0JiZyLnS2y2Vp/8AYrJIjQnHU0NU&#10;KloTr2FPx6AvisQPWawTpDsVp9HH/MuauFxSqrdkJXEjtr0JQ6s1CK+UgjoFKylMnKsEZUpgtR18&#10;F2NxK21LbSIgVc3W3kCm9IKfzBXUa16BOE0u3K+XIpS4iXK5zuLQSfVUPUbWyCSonehAXoruBrr0&#10;BaSkM4xmLbdS21ZODoxUyqraSqYZBC0KG5ZJrTWoPQJ8BpKL/CG31Gkcl5QwUqFFUk2JZIposaa0&#10;PY9AXsK0rsNsaUpA+44t5FtlErCfVMa6F9ttSVdnE0+OtBToHq+6/cLXdGwpLi5Xtqxm5pGwOkP4&#10;xdIr7LiDoppbCWvqFSKkePQF5klg5LMXHBagv5bjd0UEuVS2xmGMJgz0I3D6XZBJOny6ARh6Q1Bk&#10;PIUlb8fDbXeyVObnBOwfJTb5LlBUBa7avaUkV2/LoDjcxhiRGUz6rb8BdwZbKyEJQ1ZLq1eYGxaN&#10;HC7Zrm80d3gPh0Cgw4wj1YyZIT5XoCXHWkOJDcecu2bEUKkqQmJNjr3DsUDoFViT6bUMLWplUllT&#10;SpLJSUNPBTskBSiSXnVsrfaCdFJKB37dBsC9pN5NxU/hlwXH9C62u9Yc8xIddaoxfIqhHZVI2+my&#10;oh0qSU13E9BQO9WmfYM6yrD5qnbdcLZeb0GoS90h1MmA9IuIj1oG0Pqm2u5AHYKGR/zdAuZRCXeL&#10;ja5VtLLU7JrFETAcdUlLjWb43JQ/abq++pS1IVJv1sY9RJI3IuJI8qugaGTXBbFyxvkHGqxnGE2n&#10;JLfHCEenHtF7XKki0SG1lX5VpvyLpaH2hWkZaEk6joNk9yqvdWtFKBUtVdwqrco11TtINAe2tdOg&#10;RxFcdSVNbKFSyCVCpQB5toAHw+HfoMylhtncaFJDjYKhooJ13qHc1UPlr0GdraR9q7KWoNNvqLaU&#10;+VNdnmV5tCpsDSo7/wAOgbd2fTOcLLBU82Sdy6jSgSNlK1IAAGmg6CYOFfdFmPtY5QwHmjCb2zbs&#10;oxT0VyLc64p2BklnVWPcsfvkZCqPWu7QUltxJqUKIWmikjoLX+6r95u38tRraxxfxWMIest6k5NZ&#10;Lk7JZEixzr4y0vK7OkMpP3tjudwaS/tJFHkBwDcT0Glzmnn7O+bMrfzHOru9d7wtsRo7j61LagxU&#10;HcGIjaiQylStVHurx6Cvsq4PvEKUtRqo6/AVqTXwB6AFMgpTQk+XuSa0oKivwGvQJUqcpwlCCnaN&#10;d9SdwI7ajTToE0CvjT8f7tadAZjqKKkf4xuAoaJofMBWvelD0BC43JX+S0KqrQ66fGpp2I/s6BBL&#10;i1a7lFRNTr/DT46dAOhAHmWvU007/wBpp8egIS5iGk7iqpG4BNUhVDTUA+HQNp6SZGp7E1BrSvfw&#10;oB0C/YrKh5abhKSfTbILY26rVqoUJ7kjoHgtbaQp9zyIR/ltpqEp0O2iaan/AOvQITsh6fICEAkr&#10;O1AGgCT/AIgOwHQOJDSLYzsB/wBQU/nLP9JNSEpNK1IGtOgRVKfnyCy0TQmitdNpoKhQNVV/megc&#10;jTbNtbSy0gKcUCVnsVKBANTQkJHw7dAnOb5DgQkqUpa9xNNTXTWngB/CnQWp4U4j/VFIv11Z9OAw&#10;A5udASnYkFdaq0+Zr2HQLHOfMYMMYBiT4j2qGj0bg/G8nrkChQlSCK0Negp76annEo/pJTu3a13d&#10;wVfEnv0Bm5TWbXEDbRSH1ooulaJ2+B7agHToJj9ufFQy28P5vkyfSxnHh9647Jolp9bQKwlO4VUT&#10;tFPDoE3mbkBWaZNKfhr2WmDugWplNUtpYbO0rCD5RuSgUp0EFhAccoDUaEkakrBIAHfU/PoB3SGQ&#10;ruXlgAJKT5NdR+J7joJW42xdFzmodmD04EICdcnVjyemg70xyfDfTXXt0CbydmbuWX5S0qUm1WxC&#10;YVqjJNGm47Y2lxKB5QXNvf4DoI7tbBff9ZQJSFbAaajUVNPHToHChozbg00mpYi9wkUBWFGgodCa&#10;9BuW9iHCotVnl8mXqGhMmb+RZkupqUsgVLqUqFUE/LwHQVz9/XMUjNMzt/F9gkKkQbM8n9Rajmok&#10;3B5YQ00oJO1YQdT0Ef5K0eN+Lcf4htDnp5DmQTeMxfY/zY9sASVRnFp8yaghAHzPQVQyeU3c7mxa&#10;IYCYFqT6QQkUbK0hKSskV1oKHoJx9t3Hv/ULkm3oktFdss62nnEbSQS0obU0A2lIIH49Bs+9y+cI&#10;4e4lkiKtuNkeSR04/jUZugcjRn29j0ptFdzexCSSR206DVVxRx/ceRc3x7FY6Vvfe3BpcxaipXk9&#10;VLs2S6Rr5UVJJ8T0Er+8XPo13zqHgOPrpjPFtuYxy3sNkFl28uNNomSAlPlUpA0B7g9Bajg/GH+H&#10;vbDdcnjslvNeTXmrBYEpBEtSrm4IwWgkBZTscJNOgmDkC3WfBcL4/wCLFrSi0YPZzyLyE8TsRKnN&#10;I+4hw5CqVcck3Cqyk/4eg1XZfkk2fj2V59OU4L5yXe122xNqP5seztrU00lkHUNIY7EeJ6DYNwtg&#10;sjj3grEsMhtehkvLN0juzyAEvtWZJC5KnD5S2hMcHUk9+ghvkzkC1v8AL98ycqQ9i/CFnGK4dETR&#10;TcnJ1NbH32W6+dTTwA3Dx6C1Xt8wm6YpwNf8zuRWM55tuC45lOGsluHc3CX1gkBaUNRSqh8KdBUT&#10;JLra+QvcZHjsbDgXDFpTFaBKftgxjjXrTXtQU75NxQAfiUnoLC+0FM2TC509wU9ClXLIXpGO4w64&#10;klReujpjxm4/wDbKkfT2A6Bm5BPhxeSMmyOS4leN+37A34MRSx+S7ml0YLj5SK7VyjKdoaeI6BAx&#10;DFZl1svAHGDwLt95VzdfJ2YI1U8LczKVLjCUDroaUr4DoNmuL3RmHc/c3yuUByDhnHV0xPH30kpS&#10;xJatws8ZTBpRKlyZCqDvoegrDi1v+z5M4Kwd41YwTjJ7Nrs3rQXC6tvXJbjgrUub11J+J6CGs5+6&#10;uPGGGttFRmcle4dd1fR5v9REhTzs9QDVaAAKeGnQX+wthibytmb7yKxrHIsMBRSR5VWiyLeKSO27&#10;eoaU6Bg8TIQJfrttUD2aZlMcIonYl2BIWqn/ADajx8egoF7jM/dt/BluxiE2FIzC55OzNkkEKEW1&#10;Xj7hKGq6lSnDT4U6DUPOfCLvPcroGIhPwG0KSCPhQ9AttP8AqsJSKHcU6Hx3UFPAVBI6CWLLitwz&#10;XJMZw22NKckz/tYxS2krKUVQFKVQECle/foLo+7WXaeMMSwXgLH1pbexy3MXzKw2QA9eriylMRlw&#10;p8xWwzVRB7dBUzDbK66WGWmw5LnPtMoFSCpx5aUIAHiaq7dB1C8Z45N4V9nzkdyC3GYhYLkOWuvr&#10;Q0orkvWhbKFuAgrSQ4TtJ1SaUIJ6Dm5wuwycwyFiG2krMyW5OluKG4lL8hT7lRSqqlw/j0G9f2zQ&#10;RgttvM8RilTNnjW23vthSEtPOp3LqUGqAG0nd4608T0C/dcifkymiPULjshxYJSXN1UlCQs+ba2j&#10;U9BVn3nZvJtfGGP4ey6WJ+YXSspCVkD7OIpBWopRUhKlEd+gqB78bw7Y/Zz7esKLhQct5JvWUvtE&#10;0D8bG7A3b2HzXVSS9Np0Gml4E7QO5P8Af26DB7QJFPh2/A69AGQC62keAH9tB/Z0BpxW5aNKfl7C&#10;fjqAa/y6DxxVPUGurqtKa0SkU/u6B047bze7zjFmSRW6ZDYLSKiqf9fd4cQlQSFKoEvEnoNiXKOZ&#10;RD+4zlV0YmJMLF4lzw2PKUpLraBivBt4shUkNrUG2xJaoEgj0z5dCD0Fe8uuD49l/tatS3U/bjlz&#10;3GXZtsE7kkw+NoClK3V2pKq0I07116B68Xx31cLcMXdKaxsa9+2NQpVAAgSMpwfE7hbkqWklxPrp&#10;xeQPpIon+HQVP5b9Fvlnlb0Nv27fJeflopVvQGUZVdygpV3UgNjv4joLSc0PLwL20e2jgZNTkl8l&#10;X73G5hDfS2HLUczt7NhwmHvSStpMqwMPy1JXt8riVeIqFI7vcPTQYLDqloSrc+72TIeTpoB3abB8&#10;te/foGyykOOla/8AKa87lADUeCQPErVp+HQAuLU64pR1Kie3wroPwA6DNICNT/P+7+Feg+jn/UNE&#10;ivnGnzPb+R6ByzyU29xIASPvljQ0IKWGkq8tNNT8x0AMTW33HZqPSY9QUH0+rRJSKgg7+9O3QC2Q&#10;7YEsaGslrXTwbOgr3JB/h0AbtaLPf8vsQKnXXb317ePQLVrVWMlPwWFVqRokCiTptJ/l0HmNPph5&#10;rjskkJ+3yS0uEn6U0nsA1Arp0F/vfS0o3niuWour9HGr/Z3FvN+kt1yFfESUvFOiE7mZaaUoOgpC&#10;shCGlEqFCtQ8Cdya0p4KpXoJ+zJf2+P5yEqUqRZ8Z4MyqIULKShMZxxh1xKtPOz9yBXwr0C9z3b3&#10;F8cfqBBcZb5iySQ08ohThTl+D2W+pbWgaIS66lS93ia9BQ+ORQ/iFU//AIaan+FegFqEtitQfTUu&#10;g7VcXTw8QOgUmdrbTqtTRpDKdND4mnwPavw6DOiUOIrp6MRaq1/9RY8D8anSvboC5OxCie6YdP8A&#10;CfOa/Int0FnGlKsWOLecQkLsXt8YTEAVt9OfnV5UFOJKFAqWY7h3A66kdAQtzLkKw5MlxSXBa+AY&#10;EJIUsgxn8nv8RKkt0pVaw7qPga+HQO7GGFQ+UMZgodZkGPyNjqUlxlJRTHcLU8oq2VSUNqVTtQkV&#10;Pj0EeQ21fpMGed6TOsHMM5Kw4EKBVKLW408vjQilFdugX7vBSm18gsttlpEeFwZK9NSghVJJZbXV&#10;FQrbvVUnWlQfHoEBp5YvEVTYSlZ5eugT6tCpG60JZUgvaEtkV0Pfv0AWNpQuJh7OtXInKtkWEJQo&#10;qJZXJYSvdodtfx8R0D1xuGi5s4WpspV+q+37N7dRt4srW/Y3bgpTZKa7nEpYB2K0UOgQ3UboEuas&#10;r2SePeOcpQ4EIB22q7IgyXKJINGkmhI1A79Av2qG1MuqILjiIrVxb5Hx5l4gbHnZ1uN2hRiokEKU&#10;6BQnvuB6BItqZElqHKQXHFPw8fccUSPyRdrXLx6VvTSjmySwgE9+1egUEsb3YvpgNCYxEW35lKab&#10;kXWzORVEtGivzbvZk1KfpUdegPurUtph8p9EGQqftJSkPOp9G4sktoqlO6NcHglQ0IR8ugs/wjfn&#10;42TOwIcow0y4UO5pklYDrsyxrT6gS6NyW3ZUVwpCu6AkHoHV+5LiFxw/lvC/cTYIKE41zpZrRlLM&#10;lDgEFfIeJfpsHOLM76AAg7rlARNLZSPUjz1rAoT0Fc5DEGZaZcu3PobgRpNkymwSXkIafRYb4Ew1&#10;PyUoPqBMJwsICU1Ul231OvQEWogvES640FMsM2+eq62abJW0PtrByuttbjDpDaHnUWflC0oS2Ugh&#10;r7tQ0CugvbPkuOObwtSUI12p3baaHaAADQmgp8D0AAkK27aFGia1P5YSSCQCDVIChrpqegLz307N&#10;tUJ/xrV5QE6bgpYBFQNaivw6BoZNyPjtniogNvJlLjMpb9JokIU7qd6tp11NKePQQXd+VrlIDiYI&#10;ajoUSfKktr1ABFBr9Pz8Ogh29ZLOmvgyJjj61bVJUXCKJ8PL2G0inQJAmreIO9Shs0qdBWijXb5T&#10;U9AWdeFFknQDt+Gtda9AituF98KV9KQSQE0SdtSkE17116AORJLx2pqEU1HbdoPqA0oKdATNflSn&#10;/bToDDbYBq4E0qkgKVTd27DWo16ArPnpbJaZCQqm2gprUkVJArQV6BBUlVTWilqNCPGvxBHhToBG&#10;29uppuNa/Ch8B0BCdNRHSVE1polA7lXxPjT59A1VuOPuFx4/VqE0B2j+P/YdArWW1O3OQCpJTHbN&#10;XFEeUlJqodqEJGvz6CQ1rbabDSAlqOyNoqab9v8AUdNFGvboG9LkLlrCGwSk/wCW2O5Uajcad6pH&#10;8OgVYTSbcgLWGzIUipJAOypJIA0AUKf29ATecemupYaBUVmlfMa0OpPyGnQLiI6La0lpC6PFNXVm&#10;m6qjqK0JGnQFgFvLShG5SlH4kmnzr2HQT9xFxNPy+6x3XY6vsWlJXJfWkhASnVXemlNPn36Caua+&#10;ULbg9lHH2HrQJvohmfJjqoGholSKorRWnQUYedXIWpxxRWtaty1qqpSialaidNST+PQGCpu3x1Ou&#10;/Vt/KSomp1rUppUgU79AY44wa7crZlEs8NDhjF5C576QShuMlYKyVfSlO2uvj0FrOZ82tWG2KNxJ&#10;gy0MwoLQavkyPRKpLyQErZK0akKI1qe3QUvlOqWsoTQnVCRTwJoT/wCap6Aw22iK0FL0VTt2oo/D&#10;v26AWzwX7tcGwEb9yglAA+t2tBX5V7/DoJjye7NYljbeMW5afv7ggOXd9o+dAV3aURrVVNvyGvQQ&#10;A8v1HUtI1UogA18fhXwAr/LoHA3/AKSIG2xVxSR4eck0oE/x7+NOgn3gLi64cg5rYbA0w44iVLZk&#10;XN5KSoNxELCnd3elR/LoN3HMnINg9vPCstEX7eM9EtSrbaIzZHqvzFseilaEgarUtXh2p0Gk7iKL&#10;/uPLb7yjmbpehWd2Rd5EiQrcJFyXucaYSVE7lN6afAdAZya8zZFrv/JF5KhcsokriY+w4o7o9tSp&#10;TcZLYOqU7PMfj0EFwWHG2FLUd8uWTRR+vzHzaaak6/HToNvvsT41Ysdin5reWUsR0JU+p58EbkNA&#10;lStygKBI0p4/w6CnPuq5ed5g5ZuT8N0KxfE3XLTZmEEiO462r05MpPgQop2g616Ce/bVZI/GHFHI&#10;fPV7bCH4dnl2/HVvAArlvNKQ2WARoVOUFe9egpPxZjF05e5XstrkB2W/d72u6Xl5W5RUuU+ZMhxx&#10;Rrq2FADwp0G6xi123IuUsZxtCUIwfhCyovFwSkARF3WPHJjhQOhUmlR/zHoKV+5bOJ2Rtu43AWs5&#10;Ny9kiXZqRu9WFiMF0MQYx1BbadYTWgoDU9BW+34yjkXnTC+NrYhK7FiCocF9KdWQ+0UPT3FJ7BSG&#10;kUPw6DZDn+WwsXYzjPU0RZ+N8b/2niySRsXen2SzuYoKb6qA8tafHoNZXFGMXflfkPEsGT67zNzv&#10;6btflgFS5D0iT93NkPGhC/S3lI+R6Dcv7lMot3E3HUiRFLceLhGNKttijJptXfJ0cQouxKaJLjSV&#10;1HiK/HoNNVpmScU4mvd0ccWMi5SuRtbTpURJNqbdXJukkq+v033Vq1/q/DoNouFtRuJfbzgUKYER&#10;WrbYZ/I97QoEJXJLChZmHQRqVurG0a6joKhXu3XO54/xnxkpKlZPzhmTed5iDvMhVqdl/cx2JA0o&#10;0lgilf8AD0FleIH4Nw5+5Z5HQE/7c4Rw9WIY+VAFlqXDhfbL9GlAFrkKNKfDXoLhW2wTYvtCkMSU&#10;+nK5dzaztSBt/OfYE83OapagN4bS09Qg96dBUvjDJGMk5Z90vI61brRhuJqwexyCCpDSYcT9PCWO&#10;wSpRQRp8ug8Zxsybl7Z7A61VphZyFaF6D/VTS966vGobQaePQWM4PuC75H5py9LhUxKz3LWWXgaD&#10;0rXF+wb2k6bUqb6BvcZP/puMTbk8spVHTnt0BI3AfbWl+iyaVBFNPj0GlblzkI5Lh2KWpIV6NiYv&#10;0p1w/S7LvNx9ZdFaFSW0D5d+gphKUHrlNNfritV0FCSVbfmPDoFPHyqTJZZJBDSw66SDtQ2ghRBP&#10;ahpp0GzP2XWi0WO45pztljQ/QePrJKmsJdSNr9xcbKbfDb3UHqreCSKa9BU3O8vunJWfX3Lry8Xp&#10;V7ukm6yt6t/pIddP28ZIJ0bishKEj5adBZ72qYIc95nwqyhqsGLOTd7mB5kpjRUhxsKSTTatY6Df&#10;3yvncS98E8xWMOtsuosjGF2WICa/psWKtD60gAAOBxIJHbUjXToNQXtZ4jfTkkRc5pJdIdcWpwAp&#10;DbKtrevYIomp6DaQi3t2jHZQaBYaddccITQBTxqhHbQ1SnQ9ugLYNa2r7lNktACnRLcYjLNB+UVl&#10;S5DgqQkrYjoUqp0qnoNbPvOkm+8x4vaYq/UhQrdITESDtSpv78ttSFCpDZeSgE06Cr/7nM9MR32u&#10;4G06quOcRz7/AD2FGiW5uSXcBC0p77Fx4YoTQnoNWQTucpoAkD+7wp3NegAeqVjQmnf5/wDYdBgl&#10;Q+4BGoFBT8dP406AytJ9VKU/Ikn4A6jt8+gwf0IAB1Wok17kn6f5DoJZ4ZjtPcp8Yoer9ujPMWky&#10;lBWykSNd4zrznqbVBsISNV0O060PQe51mUiRy9yrmNqkpcXfMx5IfhTVn1VfY325XeCmQ2sgBTyr&#10;VJKULp3Vu79AZu+UoufEnDuGsrQpvD5vJ11mNf1MzcqvlnLRWT/it1jbIHwNeguv7Qcafz3g7l6z&#10;w2Q/ccF9xvtB5QtyCoAbVZRkOG3UuJ1cDIh3hFVoHlIAUQD0FHbRZW+TOaXbdJIZgZTyRd5l7kNK&#10;DaIGOv5HMuORT96iEoagWVL7mpH0gdyOg+5s5Pf5G5IzbM1PpcF/u7se1JSgNM2/D7MhFmw+ywWk&#10;+SNEt+NwIqNiRQKB+fQQG64p1ddaqPb8TonT4V6Aw/WO0mMKbid7pSr+rwTUeAHQF0J7fE/Hw7/8&#10;Og8cIB2j5V/Hx6A1bGvWmsooTRW6gFdR9Ne1BuI+XQLd0/8AuMObtXZ0qqD3SG/TQCU/Oh6AOH/+&#10;r7qBrSOydKUG19ND8SNe/iegzsZJiTk7dyfVYrSmwHaqhVXsCR3GvQeODRZ17DTtUVA+XYjToFa2&#10;CiCmgosabq0ApXZtOpJI/s6BGdWqPcW5AJCmpjD6e9atvoWkiniCnoNmPvrLtws/B2S0Jau+OSlq&#10;JqKPP2+zzAmmqFKKCSFd1Aa69BQmoeYTvotY3ag0FEpokkgdkj+PQWFuEZc6Rf7a447LVlHtltty&#10;j/SS1Jx5DE1tJNE7mo6YKh4qANPn0Dqz+c3f/bPHupQpchdx4pvTywj8r7j9AvWHzpC6V/NddtyE&#10;mlNRr0GvlFA25p4EA17VUBX+zoDCtSlOp1YRTx8qdx0+FegVgn8hhIA3POFZSNDqqiaV8QB0GLpq&#10;ZnwKm2066hI0oKCncdAUl1o6gDcohpoH41UKJr2qD0FneRIyIVg5IS0QlNus/EONttkrCwf077yQ&#10;lPdOjhO5JIpXToPsgjqZg5oQogTJHE2HIAJCwlLEW5vpOiaJ2t6jwNK9Av2V+KzyrGlxi4pu35Fy&#10;XdErqUhbNuxdyIw+nTQtuaV7EdBG9sllrHLWhXpqUzxVmS/OmtV3m7pSVDxS8qoIqKa9+gd93KAr&#10;laG28qqY3C8RKHEhS1ejKgpICj5kegaVI8NOga0pQaucsLSD9vzMva7QFKt9rU26hSNDQ7Aa06Ar&#10;h7zf3WIhzcGmcwzaKVJqfJMtToAAqdQrxNTToHpx64lDfDBSkIrC5ax55xJ3F8SG5mxBTTdvCHdo&#10;BFCOgQClZx3FQoqAn8R5LDQd4IWLVeJC0oI02BKkapOle3QOS1vxmrnaZkxRciQciwC/yQgKQ85F&#10;vtsTaJ7adPTQgEAhfiR0Bx9yMlvchthtMVrILc4mIr7YLVjOStTmG5jaSE0ehuFVRQlWo6DO6MNJ&#10;ct67eVoaSbyxbVTqIO6xXpm9MBbiU7dyYk1Y0/pOtOgGXHZbjtMlaozkaVMbeAWFBpmJLU2ztdII&#10;/Mt13TQ0oQgV6CQ8CnuQsgtDjTrjD0eW24rzIJCnkGGtkhSdhSoIO4E7Se/QXx92UOXn3sagOtIM&#10;g8T8n49ksr1PzHf0/MYEnEbjNj7vJFZZlsR/VSkEAODWlKBrS4PuIu6ZeIzXjuhwru3ELrfrEWa5&#10;JV+qJQmhW65bbioPgrohtD5A1oegNXO7t2W94/OvMd4wvVuGJZPFU0GZP+2MrCFSZaUgb23bFkcZ&#10;VwYUDVCigjoL+/lJZLr7wQlNVFa1ig7E0BIqCK/y+XQRjkHJ1jtJWllaZbid6PKBtJ7JFU1KgFeP&#10;y6CB8m5Tu12Stptwx46aUSg7aJJP001JJOtT2+XQRWu6PPFa3XVKWonctZ8691CKnQipH8OgIuTD&#10;sqo6UJ1NSB8/+1egbbj65D4pVW5VQkK0qP6h4VoegV2yW0hNew7/ADpQnw016BKlSfVUEJJKRr4d&#10;9TU6ElI6ABTu1vaPKFaKIoFLp2APegr+PQFwd3f5ECp+Ov8AHoBBppXT+fbUd/n0BaXK9EFP1OjR&#10;KfBNanU666/PoESq1L3KqVKr4a11r38egNtNab16KJIKgQQANdRWladAmXK5NxWylHmUpJogCuqi&#10;O57hIP8APoGi64864t15e5StQBXakDXsPgOgNQ4js15DaK7VUqaeHbvSorXoJLjsMwI6IzQAAH5i&#10;/j8u9df7egR5cpclfpNBZQDtSE+JpSpoddf7+gU4sVEJkuOBKn1J8xJ/ywOyU18dPDoE2VILytoN&#10;dQkEf1bqigHxr0CvbmBCR6qqKkOAbRqQ2BqPMTQn418egF3OPulIBWpw6+NVV799R0E2cUcY3HNr&#10;1Ggxozi2itBkSdqtqE7huqrTygfDv0F2uVMlx7gbBUY5YjHVklwjlpS0hJeaUUbVKcHh9WlNeg1g&#10;XGfJuUuROlurfkyXFOvOrVuUqqiaan+mvb4dAr2GzOTlOSFgIixUh11xwbUADXv20A/n0DKvs528&#10;3RMG3oU4FOpjxkNjeXNywgEGgrucP8B0F4cYbt/t94wdmOJaGb5RH/K+kvRm30fVQ6jaD0FNrxcp&#10;EyRJmyXFPSpTjjrzqjuUtayVFSq61NdPh0CZCb9RRfc0CaUr4/Dx0oD0AMxwyHkst10UE0BBqa/C&#10;nfWvQSTjb8bHIq7k8EKebbKYrRGpeUkncASamvidAOgjy73R+4Sn5klZU8+srUanSprtBr9KU/h0&#10;Ba2xypSpDgHiEA+Cf8Xfx/l0Dus1uVcpaXVJUtppQS2kD/Mc0SkJ11O7+XQbwfaBxJE43w1zN8ia&#10;aj3e8Mqleq+Ni4UBKArQq7EIPy1PQa8Pd7zLN5p5QRjFgeW9jtkmfp0FpvzNPzd5bcfSEGjiUa96&#10;69A127I7Ik2DiizktRWvTueWSkeUem2At1Dy/wDnPevQMHlXIo2SZSzZbTRGPYu0IEVDf+W48yEp&#10;fc00VQop0Dq4R4yuPJ+b22zQY6lRESWlS3dqihqOlQ9UlRFPp8D36DZh7pOQbfwTxDb+N8SeajX6&#10;+RRbwWCA6xFLex6UqhqkhKjr8eg1PYjYJt/u9pssNtb8y5TmGCkVUpx19wbln4ghRP4noLt+8rKo&#10;fH/HXHXANjdFYkKJeMnaYUKqdQgFuO/toSXHz460T0Dg9kuEx8Sxu/8ALd5YAkNRX02wuJG9T60n&#10;aEVFCCogadBc2M0cO4hut8uqkxr7yTOk3O5yHj6brNp9QuqQVEkhJYAA18eg1kM5E3d79yJzddAk&#10;2fFoD1lxZpwflKcZSuPEDApQuKWSoU7gg9AtezGC+1cMp5EntqfuckSUsOrBKlTripZ8hI7pKwK/&#10;LoH97yL+rGcawTiqM7/rZ5dzPKtp/MckuKKorUg1JP5rg0P+HoJU/bm41rMyHkydEqiIz+nWx1xB&#10;P5xBU8tkqFBtr4V6BkfuB5+u/wCZY3xfCkD0WXRe7+EuaestYbiNvbT2bRUgfLoKo43BVyjyzg+G&#10;W1O60W+ZbLDDZA/LKS82q4v0FQfI2RX4dBsm9z0hM6/YTxRbnQlWVZBY7HIZbJAaxfHW2nZgWkaB&#10;l1TQB7g16CILPdoEn3B8u8jHYqw8LYNKtVlNEqYjzo0MxWENE0CXS9Uig79A/OGLDOs/t1EiVv8A&#10;1/m/O2H5ilCrzkGRPMmRp8FIUe34dBfr3GXNPGPGVltslxpNvwzFpGSIS3tAbfftdIifA+pVaR5t&#10;ag006DWjwzBnW/2h5rfEhxN75Y5EjQ2l0PqOR37ggLUP6iCXFVr+PQWYnzYTHKVtjNlJRxrxytch&#10;egS07Asy3XCVD6fzVCvgT0D/APaQ1T2c5nlElLSHb1PvtwD7p/NUZ90lyVLbH0glBFVjzEaDToGR&#10;b0uxuGb1ObUUleL8hrQ72q27blhJGvm76dBoPyNxKscZXoSYgH/L5lo8D/UD0EBTnS1cVgEDfEb3&#10;K7AUqCKaAqp0D5w20SH0xo7DS3J16faYZaSKqLK1BLdBUqq4rv0Gw7nCe1xVxLhvB9pdDdxmQYeX&#10;Z4ps7S7Lfa9S321+nm2tbt1DpoOgptjbBdW5KdJKVKKiV6lWyu1NO5NfD5dBuI/bywtNstOVcqT4&#10;+1T2622tawEqDTKT6hCiCNVa0GtPl0DwkcsoyU5XYGXCUNZDMjPbVVDhccKdqiDtVSn4DoJ14Px+&#10;Cx95eY6SUtRzGYcAAKVAH1jQU7HT5g9BKWe3liGzb7cmlXKyH/MQUsAUQFpAoAT/ADPQHuCJsVu+&#10;3a/Poceax/HMkvDlFAKZf/Tn4kEhSlBNWn5KTTX8D0GrPkNX+7vcQuIau/pbFptaUg7vVdlOpUsj&#10;uSpxxzt4EdBSj9ynIUXr3Y5PZ21lTWA4hhGEIRptYfttmRJnNpCSUj/Uyqn59BQcJ8pVU11Omg8f&#10;xPQAEFSz8iK6/LoAWfM6ojSpoPnQAaePfoDKCC4fhUA/j/f0HzjYU8lOpqqlK96a6fxPQOa0XSfY&#10;J8OfbXjGnsJdQw+ACphTqPTW+3Wmx5snyn+k6+HQNhatJBFaVUAaknzKoDUklRPiT36BRbc9O2gC&#10;lVOLCaf8yqKUf5U6DZr+3rydjnDWM+8DPsv2vWG1e3d2PBtq2fUNxz6bfLe1xmiM4pSUNTI2ZmMs&#10;CoPolatQkjoNZEa5SrJElBiStm4XGE7DmvNuEPIiytrktj1RRYVOOjmuqPL4noGXIeLqqD6QT8dT&#10;46eA6DKOA2DIVSidEVFaq01p8v7+gLKUVqKjqSSfn0AwqhKSdNNP46/x79AATUk/E9ArWcqamxlg&#10;EKcdDaSaU2kK3GnidKa6dAamEmAwSCP9XLqK1828aKPY/wAOg+glRhXepoPs2zTwNH00OlNBToBL&#10;GqkeX83GQD2pouprrQ0/s6DN/UGm6pCQaV7hZP4Anw6BYtoIbQsmp9RsKOnc1AB70/HsegRbon/U&#10;uK7blbhWncFNQR9IqR0Gzf3FoGS+0P2/5e2tDi4Fwt0OU5qTHTcrC9CXGUVUUpCZdsB00BV0GvNl&#10;8qKlhJQQdikoVUBIaKS4kKpof5a9BaGzupj8m8U255YcRdeIV4s4slPpli+Y9exHSsaAuB1aQmvw&#10;pr0CnjcNy6+13MYS1uqVaLFcHmWAQUeriua2+4djqPRiXdxQGlAT0FAQdu5PeqwPx1+Xao6AdSyX&#10;0eJ9Q/zoEgD5DoHIpI+7jNEAhltJ296UTuUCRSqjXv8AHoCDmiTtr5pHxoSKdj8hX+PQGrNF/Ur9&#10;ZLeElX399tkUo7+VyY02sildKHoLNclj1bXyKpCy43febrPY44UN6nY9htgYQlDyaoVsUqhH4HoF&#10;vL7dvaEUNpd/U+e4FsS8g7qs2XGLchLQc77W1r7Gugr0EeQbi5AvT8t9oqLmN8pFGhUW35kp6EXQ&#10;lJSpKUbAD8OgS2mgLatkttuKRxfZIqSrykLuV/bClIUDq5rSorVPx6B6Tf8AUyeWJDAK/VzXjeyt&#10;b1hTygw+hHpGv1ISpjUg6eIp0Ef3GW3GWy+sgKTybkUx0uDcmkKL6YQoVJPm0Ov4dALx6EyJOJLT&#10;op7KMpuKkJSFEJYtDxqAshLiRWhHenQObBJDIj8Qeq4UbM2znesg+m03IiuIBTso4PMakdh0HljS&#10;1MRx5BddU42rGuSLc4GiFKbIkzXkJW2qoDalJBFK1Go6AK0S0Nw5ZcKXVTeObPKjqFVBiZYL0w8H&#10;D5gUFppKgO4oaePQPhUNTNwucJ9MXanNLtCkCVtRGcjZjiRfbcDyQoIS442Ck00XToEdyT9zZ7Ul&#10;YU3Gan49cFOLJK2WL3a38bue15B0ackxUFXxWAegMrn+rGSmidno2w3EoS3vJLT2J3B5mhFfUcZj&#10;uLpQ7hu06B22QFxpD3prbnMJRIcU2Q28te4CU2tsgblNONOJHYVGta9BsZ43S5yhwFzLxU7KS7e8&#10;nwe8x8bW96dZMtuN+uWyIyqilEw71YVMAih3vJHjXoNM2H5W5i+RWTK2f9L9jcWheWVbytoFJYu7&#10;L7SUqK48iCpaigfUtsaV6CeeX8dkpj3KcUJU5ab+q1T1xHXXYxhXiE3d8cubJeotcS7sNK2GlEgp&#10;TWvQL2U8r3O+rWxGeLMRJKG0oqKp7AnUHx0B0PQRu7OW4lSlqUokqC9yislXc1roAfECnQIsuTQE&#10;7u9FEA+IXQCmpCiP7OgDYWVAntXUad60Cie9RXoE+fK2hSRWg0VQjzKJBH4gDw6AC3An81wVoCak&#10;fE6EEUAOv8ugMTJCRUeby6K10qdKVGpBrr/LoCKFHZuXoo6kgUr8BTT4dAVWv1FgnRKVAAK7lVdS&#10;PnT+zoDTdabvlqPh2TTXv0AUmQmOg1ILigQhFKnX+o/4adAiJ3uulxZ/5qipFewAr2oOgNobpVaq&#10;DuUkigoB/DWvQJFyuqI49Jogr8KgAVPiof8AY9A1qPPK9RRJP9VVVFa9qqIpp4dAejwlOlNQaqpT&#10;xp3JqkeH8ugfENhq3RwraPWdFEjQ7agVr8e2p8OgKy31KUWgSonvQnudAkfE6fDToD8KIIyPUcSC&#10;6pPev0JNDRPjU+PQF5cndQJqR8PGtTqfH8OgNQoiWQJEgAuEhTbdAQAfpJ+B6AzucWT3JUrWgH1E&#10;/T4Jr8OgkfBcLuGS3SLboMdTr77iUuqSivpgkbk1HwGtfCvQbJo3+2/b5gf3kj0DeXYpDY8pdU+p&#10;skAAioSlXcdz0GsjPs2uudZDOvlzfW6X3llhC1E7G/6UgEmmg6BLxvHJmRXGNCiMrWt9VSpI8rbY&#10;pvcXXTbT+PQLXJt2h4zG/wBl2V0KfQ2DdZDSgaqWBVkK8VKOh+XQOvgLjyMkyOQsqT6FqtCFSIok&#10;Dal55A3JACqA0pp0DX5KzqVmt/k3N5akw21qZgMD6GmUmiNiAUgVFD4dBE6lKkvbQD31oNPgNNdB&#10;8egUJDqYzGxCgFadtCo+J+XQAW5ipVIc+I2kitd1NxHgT0Bm5TlOANgj02wdiRTyk6KKtO4p0CGw&#10;0qZISj+knWgHbWg7d1U6BxBr1HW4kdOqtqVAdwkGh7fP+XQXt9rPB0rMMltV0nwlpsFqdRJeU4kF&#10;EqQgkhAr9SajoLPe8jnsYVYEccYtKTHuE6H6M51k0MKEU7C2koVVCynSvevQa7eJrPHiQr7yNdkE&#10;x7Sy63a/V1+5mug1cBV9bqlqoD4k9Au3G9ycGw243Z4//hnnbzhSVf5sWG4moCQrzIaYbP8AFXQQ&#10;Vb4j59Fhvc7MkupqR53HHHSKD47lKV/b0G9T2ncSW7ifjdWW3qOlu8XCCblKdfSkKYYQ36gBr9BA&#10;NB0Gqvn/AJIk8r8p328eqp22wpT0C1JSsltMaO4Qst+H5qx37dBOXtQxKFDuN85WyJCW8eweDImN&#10;PPgBp64JaUW0JKxQlsJrpX5dBVrIr1d+b+XrhepHqyHMgvivtk1Uv0rc276cRlPeiAwK00FT0G5P&#10;D8LSzasG4whI9NgtRpl52ACjLIS4sOpHbcdOgh73ycliC/E44xx7a+uHHtLTbCift2FBLb5SEHRS&#10;gaaDuegpfz1BTgfGXHHFcYbLtfFDJL+yCA4Gvy1soeAAI8xSkA96dBYD2iQT9zDtj4CLPZGH8kv6&#10;1Haj0ozZdabXXygb2/4joKncqZdP5k5iyS+x1LfRdr6mxWJlNVBFvYkCNF9IAmiXFAq6DfPxLi1u&#10;4d4atdqd2R/0qyG63ZRCUAPIj+u4p1wkBSiRT5dBz8ck5rKzzkTN88fcW4i5XaU3Cc0PpwmXFsRU&#10;oP8ASkpSTppr0Fpv2/MKF+5njXWS2pbOOwJN0eUU0DbjxLTSnFnsUip+PQSxkGbxsm9xPJmduPJc&#10;svF9qn2u1qVtW0JyUqL7iaEgLU7RPc6DoIqtgmwfbvfrgvd+tc7cmRbcwrUvyLUZpcfp2XsKAQTr&#10;0GzPGcQTIynhLAYrBETErTDlSWW0VCJTrbYC1J13FI3HtuIFOgYn7mmchrBp1rhvpWvKL3a8UhKb&#10;oj1LXC2/cFKBrVSmjUjwIr8OgKYbirdh4t4FwZ5AQIif93XRlSQQAy0qX6jgPgDToIZXeVKwn3Mc&#10;jyXdrjtoudotz+6gSZ7q4jaEf1atEUA6C1OOzGuMP29bap9tLKpmOOrDhWQpcp+M0yw2GzTcVuyA&#10;Unx/HoG1eI36H7V7XIlL2Sl8fZM/KJNFIEu37UFROn5ql1HQc+mWqSzYmGaiiY7SR/yqVRSv4660&#10;8eggosGfeo8VNdqwlDhSeyGwVKUCDT5dBsG9oOAQr5m7ubX1lKcTwCI5epjjyUpYP6ekrZbqvyq3&#10;LSK16CKeWs0nchZzk2UOGv61dpL0VFfKxb0OlqCw2B9KW44TQdugTbTBc3Q7VFRufnvMsBJABLry&#10;ggUOp7q79B0B4XYW+LPblAtrKAy9Hx/7l4U2lU2Q1uW5UDVZ3fjr0GtPi2TLctGcXpSlOSns3Wy1&#10;XUqdcdqlKR3rRXanQbeOGLYqJiLUV1sl99MZUjakqV65T6rpRoTon6tKUB8OgjLNrsb5er1JQofb&#10;x5KYccpNd7UIFs9qjzGp/hXoHH7dMlVM4q5xvZU2tiTeImI2x009VTTUpL0ox67lKCfQovUaCh+Y&#10;VC4+wp+8e5aFedqnLfKyeI6+T2DNtSlxZB7BILRqT26DSl7iMtXnnPvNGYLd9UXzkjKX2nSa1jRb&#10;i7Ai0PiAzFAHQQyQQjwIJ1p2oe9PDXoCygQFKJ1p2H4dj0HzCahRFKCpGh+Xbv36ARoUWT2O4Gld&#10;exPcdugOxG/VmpUr6UEqAp4/Cvzp0Bx7aFOqpTY2vzCo3LXpX8a9AiKG1in+JaTqPGtP7ugMp86Y&#10;jKa+ZdSD2ruJJr8NegmiJyQzinDvJ3HMeEl248o5Hx7Ll3Bzbst2P4C/Ou32rdRvL10vjzCiPpCG&#10;KmtR0Fb5UguqUSdxOtTUlVT3VqQT0BVtBdWE/wAVH4Duf49AI+vUNpoUo0FPhXTx79BihGorUfHX&#10;wr8R4U6Dx1e5VB2ToD4GmgI+GnQYIFVAHt49ApwxWcwkaemFKFDTUINPNqBSnfoDUgj9MZpXzTJZ&#10;Hw8q0gn/AMxr0AsI/wDtl3IBADEbTvWsgU766AdB9Y1UZmAU8yowoT41UdwIoagDoBpIIQSBt0Ao&#10;fj6m7Tudp8K/3dArW5QVECqAJU6hJp2IGlKDUHTxp0CXeAN6VCqQUqG6mhCSBUaDSg7d+g2RNuOZ&#10;V+3W46t7dIwnNbW0hJIU4Ibd3cR6jaSAEpSmfRVPpI+B6DX5FUkJNFBS1LIKD3UkDygeOw7v59BY&#10;R2U0xyTwzPSUek1ZuOUOthQU0oGe5b5Pm01CHyCNKdBNXHVtS3j3M+DupCVWnKeS8eQ0haA62xfs&#10;fuCohLTnmejIm2VIVQaFXQazRq4ARRXrCo79jT5VA6AywCuaygahT3YHvr/xA6BwhQ++fWaHYlQH&#10;412U/kKeHQEXKbUA/wD31Z7a0J8uo+XQPfiWIzL5HxcySExoE5d0kLIqEIgtqkpJTrUFTYHzHQTQ&#10;3Hk5K7wzYlLcLua8r33J1JQim77m+MRUOiui1FDR2jwAp0D+snpXDNONYS3HH1z/AHMZbMeYDYK1&#10;xoL0aH6qUKJStLjbBG0iuhHQQdkAUm93FxoUbctPIS2W+xS3/uCaNqTpptGmlCNOgNxQXZ6Yh27h&#10;ifH0I7QkEq/VG5FVIIPmKfAamnQLlhkG4WzLfUWNk7muxreWPK4EQ49weCwmhV6dUa66U6CJcid3&#10;2GzvkhRlZLmEytPqJk+mFJPYpI7d+gkHgpn77IsShJQh9xqFyNNDStpNEY3IVvIPfYEk0HiOgBwQ&#10;B6LxMls1dTnOSsbVEJH58YLQd5Bok118egXMChJdyfj1kH1UuROSG3m1GiKsouerZFClVBu+Xh0D&#10;VjBLaMRQtwONXLDr5EKAChQAcmJbb9RJ3LIdbFCP49BLuVyo4usyche+O5jvEeSSgWg3skojtWuY&#10;XUCgUstrIKwBXx16BDMPdYLzEQtBRAtl5ajLbO5EhWP5IxdoyAaD1HY8aWSU6EJ6Ag0kSkyI2xz8&#10;6Xe7eylKUgoXd7aze7ZQGpoJsc011rp0Dhsk31mmCw7ufQ79w6grV67kSdEbuLra9wIU0zIbkJ7+&#10;XtToLue2bMDiucY6ptx4qh3NoR30FKm0h9bM6DHloUfSSh6dDDbu7Qoc+PQUv95nE6uHvcTyTYIU&#10;VLOJZXMjZ/iq2qiI/iedoGQWqRD0FY8KTJeimn0FlSD0Ei428zyRw5jaHpBdvcnH7lxJJbbAVTPe&#10;O2U5bxk/NCgXW/8AeODKkRUOlRSuXbFJ7qp0FZ4smrqgVKUK6JGoIAqoUPz/AJdAtJcUpJVSn8+w&#10;HjXv36BIlPbiQBQAn5VJJr2+I16A0lfpRwVE1CDrQk1V8QSdB8ugbTzpekBpup1A8SKgaq7a/wAd&#10;OgVR+WjYkkIQAO+lRXWulOgJpq+7qT6SDp2oaHv8CAeg+kObilCDWh1oaePwHboM2mQSFEUCK6D+&#10;rTTTx0Ovj0Gcl9qOgKGqiPooAN1dKAeABqa9AgFSn1lSu5JJJqB4Cg+HboDjbaRuVVKUihNVU7aU&#10;HwJ6BFud0KAWY+qlaHzdqim4ntWnQILUdbpC3amtFKJ8xNe9VV06D12XEj0bSfUdqdqQmp1OlNtS&#10;RU/j0Dktza22g+8lKVKAKUE+NRprrWnQH3nlEkqO5xXYanaTp2qfj/HoD8KJ6YDz+q6ApFaU8dfH&#10;dToMJkqlUpIHcU8ST49+1OgyhQwUiXIBUAR6SFDvTxKe/fT4DoFApU6dE7jU7QB5tR2H8D0DuxrG&#10;5l3lssR2VuOuKDaUhJV6e4+UaaldP5dBsv4vwOy8VY0cpvobTM+19VQWUpUyCnclIK6bVfGvQUO5&#10;v5Vnch5FKV66hbIr62orSVEIUlCiEVFaECldOghaBb5E+U3HZbW888sIbQgFVVKJoKdqkn59BZK5&#10;vwOF8HDywy5ml8jhEVkgByGh1BosoFSgtg1PQV4wLD7hyHlKEyVLcaVIEu6S3NRqorcBX8Ca9+3Q&#10;TjytmEeLFZwXHFpYs1raDclTWgkOoACgVJ0KKip+fQVllyCtRQg6Vpp8NBStddegMxGw02XFDzAE&#10;VOmlATtPiKGnQF221T36AqDaalRV22/4R2FSOgVJTqI6PTRQEABI0IAFPD406BtvO+oVUJIHgKak&#10;6V1+P/HoFaG2iMx6ij53BShNABQdz8B2PQTfwjxvc+Rcst1shx3nPuZLZfeQmqI8bcN6iaUqU/29&#10;BuzvcvF/b7xcpbaGGnLZbilumxLkib6fZVdqlEHXTv26DRNnuXXXkfNZlxlOqckXeedoJUvY0tyj&#10;aakqoEpVToLc2LB0TMfsNjCTHxywMJvOQSCPyZC2B6rcdwkhJK1jsfAdBVTOMi/3flc64NilqgLV&#10;BtLaNW/QZVtLqAe/qKTWvwHQWE9pHFDvJnJ0FcpgrtVmcanS1bSWyGlbm0KroCrb/PoNinvX5db4&#10;148bwewupYu+SMfYo9NQSY8BCAl1VBqmrWunieg09YnYJl5mxoENtb8y4SW4zCUpKlqU4tIKgNST&#10;VXfv49BbX3F5FG4v4zx3g/H30tzZ7DNyy99gguKKgkmOso1SXnqJ1P0p6Bsezzj03bJXsomMj7G1&#10;ILoWUkpK0Cqf+U6+Hw6DbJg86Nj9mzHk66j0kMxn2LaXKEJjx0qSFIB8oKyOg1kccw5fOvuDm5Td&#10;yXrVbpz9zlPPAmO1CgLU40hW4lICtgqB0EGcr5UnkvnTI70VJVa7ZNFjtaUU9JMG1lSHCgVKSlTg&#10;1IpUDToLKi8/9JfbrluRN1YyLkmSMfswrRxNvUn7dx1rxCaFR+HQNb2TcT/715IgXSYypyzYoG5z&#10;7q2yQ7OJqyhRKaFSTU1+PQbGve5yQnj7hG/RYjqWrtlxFgt6ErAcDb6Qh5SADWiGa1/DoNEsqKq3&#10;WK1RVJIXcF+sQobVBtA+okCpSokdBtJ9nURvjPgblvmKaEME2yVEt7zlAtX27C0NIbWaEbnVV0ro&#10;OgpwmbPt/ElxfJUb7yfkqy4okh51qbKU6sVGqvM5/Z0Fp5lmZc5R9vPErKd1v4+xdnJr40BVP6lJ&#10;bS8kvJ/iTQ616DZzwo/Hk5nfs2lI9RmIl2BC8iyQWGS20pvYQU7VU84+n59Brh9813OXc88S8csk&#10;ufb3Bu8T2EncA/cpbaG0KA0NEV1oK06C4vJnp2GzXq6N7EOY/g8ex24o/wDTmTGEslIIIo4kHsOg&#10;pFyGp22cF4bx3HSf1rlbObch9A1eXb4shtTy1UopTalDU9BaT3pXZiDgft59vtgNZVzasLN5ZbVt&#10;Uv05DcmWFtpNSyna2kaD6egM+7i6R8P4CvVpbUG/tMatmPRk6AmTcFMtqbSn4+kk1GvQc8Wfy9kF&#10;hkUSpxQSlNK0Q2kJG35afw6Bi4tbnpD65CGyqROebgwQPitQSVJGlNylUHQbYM5s6eDfbDaLBFH2&#10;t+z1+PHuTifLIchFgS5fmFF7TUJJ7U6DX+2n1Ho6kgkJ1KaaEJ+ZHlAFOgnv2/Yo7mnLWHwVIWYq&#10;bzGU6dm8emytKzT47UgdBut9y18Yxvj1VrZq36zbcZCT3DLCAlR2gg607d6dBQL26465eLZcCBVi&#10;ZmTs4oWKNpDawlK+2oNPHXoNvNtaXjWEO3NW+ImJBkPtSS26lt95EVbSGGXhRJXtUVHXzD49ugoV&#10;keYDG+Pb7kExwocdTPciqcUUqMqQXUx2wVVX5yqoHw6B88KzHsP9s2LfcUbeyC93e8yioauFW91R&#10;cJoo1UvSvQLXHCYeN4fyXyrPV6MbEcPyvI2n1hXpiQi1SRGRvoUoU884lIqQK/h0HLs5KcnLfnvG&#10;r9xlSZ7tdSXZ0h2Us1J1O5z+PQfLG1IrrVIOlPGo+Pf49AScoGqahSiB8u9Rr30A6AZobW/4U/7v&#10;516AeMAXFE00bWf5JNP7T0Bu3gb3Fanak66GlTX8dx6AxIQNi6kn1FpQPgnXuPGvQJMhAShBrVO5&#10;VQPAJBoFfMjX8OgOzIUi2KhrmICFPQ40+K2XEn1o0tkOx3zsJKGlJ1oaKroadA2LjPW+pRUoKWrQ&#10;mtTSlAdewA0A8OgRgFLNBUkmn8+gOK/07e0UK1dzT4j+0dAUR3r/AAH/AB/l0Azh9NIApuV3PegH&#10;gPhXoC3QCoFBXxP93QKlqG6UtxRICUKTUaHsagClD28fDoPnzWDGAIp68skVJ7ujx7E6fy6AzEJN&#10;uuu3splkmvhteOqR8STSvh0GNn0YkpqfOtopA+KQo/wNCegMyv8AKT819yaVHcDwOlOgU7fuETQi&#10;gUkeYa+opQoU0BPYeP4dAVuu1bKFgVospHYd/qrTttPh4dBsU9ustGQezr3B4Y65UxLdOu8OK42F&#10;eu7GRDuO+M5T8uS0Y6iBpuAPj0GvRlYDrC1CmgJ7juPLQivx16CZ8tfUwxxxegoeqrEoTyXEhKRu&#10;s92kEGqeyiWh8OgtXirzEDnblS2sAKbyNGJ5pa/Xb3RlrnN29couhR3hqREvToqO4716DWtlFscs&#10;mW5DZnEbF2nILtb1IpTaYc+RHoN1CE/l6dAn29P/ALgz/wApJ+YAB10/HoFltf5kpZ13HzH/AO0a&#10;6HToCb1RtA7UqOwp3Oo+NOgXMRmuwnrlMYOySLc5GbcpVSEvnYsppQlZSdOgtPj/AKdo5g9rNscL&#10;bf6WxjkuTofTTKutxfmkuA18y0lNexB6BZxooj8ncHSHEp2v8v8AJMlWqgVA5HMbSVKGigBQBQ8P&#10;49BE2RIH+4bZCUmpj4fly3t6DuK5l1uL+1IJO5I3ChHcdALHXvzC6rJbIYGExAU6ISmJG9UaJ7FO&#10;zXxr0HmDth7Fp88pQVr5SkvFbilAqQ3Y57wO8D6Ss6nWh6CGrxJacseMMNq/MYYvUl9G4eRyTPWR&#10;2NK7R+PQS/7Wmy/zDhzRT6jf6XmaXWyNwU2vGbmHKJ1Ndo16AlgbrcZfGziTuSzyPe9yNTtBYUhB&#10;1FAkp6B04GpTF/xaQhDi3LfG5WknapDdUBqZ/lrXosoDlaHv26CPoO0v8bpSTufhykqBUSAl6XKS&#10;KCm5IUFaj49BKGSMqbgQHnVKUi88OW+Q0s7j+bY70pstOGlBsU0RStKDv0BW2S1vvXbctCg/KlMA&#10;KIUlTN8xunqqbHfeuOBuAroPHoC8VxsLYkB/01qtuHXZTZ3JQFx5P6U+pVNFVbd2mlFePQDWlCWL&#10;n9k+AyluTcLWtS1lK2zbLkXEqWoDzLXBnqoBqQOgsJxrfnLTc7BKU4wUJekw7gjaraqXZpaHIweL&#10;Z9VIQy2VFdDTtr0FuvfJgaOXPbrZeWoUQPZT7fb81iuVutJU47c+HORnWbpi1zeUQFIaxHJnnGCa&#10;FtDEkGvfoNa3tsvbkLL8m4tmz2bazyPbobuLXGUpBi2zljAJTmX8U3VTyvMli43OK/aH9v8AmR7m&#10;pJ06CJIzp9dRND59QBTsmiqjsToOgc6XQlsq3aj5+JFU1p3J6BFDgce2eINSfiO5OvgK9BnPlKaZ&#10;LVQFnyhI+HYnQ9gP/DoCcBraDIWTVX0imummvwrXx6DN98uqSy3WpNKeAGtaKPfTv+HQZKKWWiB8&#10;gBU1JPY0HYf2dACwkuq3eah1KqGmhHevy6A3JkNxEaVLn9IrqNO5AGgqa/h0CEVOSVFSiT8daACu&#10;nxIqOgOIQhtO4mgBrSuo/j8+gRLlcaKLTNCVdwn+nQ07alRHQJMWOXF7l+YGu4kbh2r4Hv0Cfe7i&#10;WEfasKoVDYrbUEAdhpr406AxjtmJKbhMBFNWUKFDr2Kq67jrToHmtxIFSN1DtSnwApQHSmnQHoEO&#10;tH3wB3Lae9Va1JHenwr0BiW+EVSn6qAVB1/EfPoC0GN9wtT71PRSSQlX9dPhX5D+PQKylFagBUge&#10;VtNBXaVEgf8Abv0Dux+wSLjJYZYQtch5SRQAlSQSKCo0qT0Gw7hfiWFj7TF4uraS/QOthxIog0Cl&#10;Ek/TsIpXx6CLPdFy62+n/aNlfKUp3JkraXTypBSvdtJGtaU6CiDTan3UBO5SlK8tCFFSlVr4Ghqe&#10;gtPgeI27AMXe5Iy7Y2GGfUtUR2gU4/qG1JQfMVFWgH8egqzlWSXfkLJ5FzllSnJbxahx6/lxIxUd&#10;qEgnykAVUfE9BMlvvsXj/F/0m0qbVeJ7NZEhJG5HqfVuIFQoHRI6CErlOWta1KVV1xSyupKjvVQl&#10;Qqfj36BLjN71FStQSDp3Br3J+ZPQGZK99GWq7tE7R+IAAr8v7egUkJRAiBICfVUncvsRu/wkHtp8&#10;KdA3pLynCslXfWh0qex07ADoMYjJfeG4USnWoAoKH+8g9A5oUCReLjGt0RCnFOuNNBKASo71BCQQ&#10;AQCtXQb1/a3wvbOLsEbyq8NMs3OZD+4cedTRTDISVlCnFUKDt6CgHu+51ez7JpVgtEnbYLO84zVt&#10;RKJD7ZH00IqBXU669BWfi/Fp2QZDbm4rTj0uVLQ0yhKSaBSwFHQGhof7Oguv7jb5G4xwS0cW2d0f&#10;7jvrCH77IaIDkeMpKQ6lSkncN9dqa9BRKPANWojIJKlJQlIFVFalJ8op33K6Deh7Q+NY3E3FkrK7&#10;whLFwu8Zc6Q48EpU3GQ2VpSSqhHl/n0GqX3HcnyOW+WLtPacUu2QX3LfbUhZUgMsrIddodB6ixQE&#10;f09BPntewqDAZv3K+RhMewYjb3XLeuRQNvT0trUVJJHmLdNKdzToKdZZd7xypyJc7gn1ZEu+3R11&#10;pobnA1EU6UQ2QNSEIaA/ieg24cD8cO4jgUSwMsqRdbt6KZW1NFstubS4do1FUn+PQDe8zOmuPeNb&#10;Px1aVJan3oNRyy2r80pV/mLIT5hvqe/QV2tKE8Ae2q+5XJSWstz5k2y1IVpJSmWPTC0AgKFUqJJH&#10;gOgpFxnYZt9yayWSMFPS7pcGWnl6qUVSHwqQ6pQ1FCSVdBP3uuyqLc8wxrjazuJFl49tMWK4hoja&#10;9eX20pcUUoFCtKBrXWp6DZ37MuO/9lcVQrlKZ9O55EoT5BUAHSlQq2lXjQJUCKaHoKL++zNnc+5l&#10;x7jm2vmRBxlLKX0Nq3JNynqCaqSNKtMg1J7dBTzP2Uf7uTaYw3ptEeNbWUpqQZC0jcBtoPrI/DoN&#10;j3Oyxxp7QeMeNGFhm7Z3Khuy2W/K6uOUplSStKabkUGunQV7xPHRlvKvFGDIRvt2PsMXu6JSKNtM&#10;wmxJcWsHyorsANegmXiq4HLebeYeQCqseJKdxy0rrVtLMAGIgMkaFCikmiT+PQbVuMbKqw4BalOo&#10;2OXV9yW6T3Lbad7g2qBr5ljzfEU6DUQxNVyb777hcy4JMOyX1MNhw+ZDTNpa2qp3CfzT86noLt89&#10;SnXLDbrUxX7jJcsZQpAruXDhqCQAkUNNyanoK+261DkH3n8ScfsoD9t4+szEqQlAJbTLeKHnlueV&#10;QSUAVJoaAdA5blcf+rXvcu8pZ9ay8eLNltyUkOMByIKuqbNSKldBp8OgZv7hOXlvHMTx1tfmvd9l&#10;3WSkq7xbU16MRJTWuwurrX5dBpCz55cm5QYTSqqKSqn0+dzQ1+CR4eHQTz7a8Iby/lTEbJsW7Agy&#10;48qUEpBqlkhw76ggVUnXoLd++zJPu8yxvFGKNsY9ZkFTCFjYl58hCVKSCKK9JHQUYDyWkEgnds2g&#10;6VFR3pT6T8+1Og2Tft+4km45lEu7qQtUZuTNCljVtCfK2pKlU2rJOnQWM96V/cW83CZWSIkR5amu&#10;1SRqpYp4joMfaVZopxG2SVoSVS30PvINE1V6gKkqV2CVdifh36C9/uIuq4GDJhxfuI0ZlpEX7H0w&#10;2zHS+hCGnEKH/wB0LU0qgUKpI8wOvQacOccqcvF4xjja3ueo0JkJ+4NpGql7khplVPN2JPidOguZ&#10;y4F4vxjgWKRGyyW7HEaISPOmRPWkrXsGoOzv49Ag+5HJ2eLv27+TmFuKRes9nYthEIkpQtbE2SZU&#10;2igoKI9MAGoIIr26Dm7DKA80yCNiD9XgEitO/gEgdAE6aqIHYGoOmo7A/LoCzuriEd6HcR4Hx1Hh&#10;p0BhZCUV+NP7dfj0GbBFHlGujR2k1FCSB4/HoD9uFG31HSu0A/hqafPoMZrp2obFdTqfGg+A+PQF&#10;nQlSW3HSEsNVCU6hx5QAOwUHY/1K7Aad+gb9wubj7pVu3EigJOiEpG1KEipolIFAK0p0CPQqqpRN&#10;Se/evQGmG/THqLHf8dO9KjTuegLrUXV61pU/w+XyHQCoQCa0oEgkH5jWnz06ABaipRJ+JoPAdBiB&#10;XTw8fH5DTv49BkDt7j8dfjTWnyp0C1aQmklxdfLHfUkA0FUIBAr8da08egAoFQ4+4mqlPKGlTo4R&#10;Svz6AxFJMe4t0oftklA00o4kq0+JrXXToPbQR6L6TShcR3+OxVafOnQHJaqpaAP9Z10qaAAHUDsB&#10;36BQt3/3MtAUuhKdDojRYrX+qtdKU1PQFZxJjOpOhbkkk6HwprStKGop0GxD2IFN7xjmzDnClSbn&#10;i4djsgVUpx2DcYakN1GilFQ76H49Br8U0mNJWy4FpVGkOs9idqmnXGlVR3HpkEfGvQSJfpSZuNYZ&#10;Hqa2+1XKIKrG4ITc3H0IJAptIcNRqD0FpVPSbfyXwNk61VZ5K4hslveU2hLpck25mXYnEbQaLkty&#10;beyQK7ugqJ7ibQ/Zeas8jSUFtcm8JuuqSjcm7RI1yUvaqhSSuSrTwPQRTa6fdqVrRLaqHwrpQE60&#10;qf7egUW6BL9T3UKf/i9u3Y/j0BZ3uajs3X8CU1r/AC6BexFv1pkJii1JmS2I6koFVFDjwCgkaArP&#10;hXToLUZuwub7n8XttucDJtt1w20wvT8noCHBiJqkAApWk1r8D0A8ZxcbOOCmEuqcdjZ5nTi0jaVt&#10;vryialJIOh9c617a9Az8uhOxuWHrYolZZxVbJ9RJOxMje+6gIJ3pcbLhpqant0CZZh/+EmUzGlEt&#10;t5HDjIdokjbGtMhRSpB0IAGn8egdnGUBtzgu9XXav1onKs71FbErbQyrDZjrZ0HqNkun6vpodegq&#10;Y8urEbXtGcr3pVS1muulD8fHoLHe0aNIm84YU1FBLyI2TvFJ3f5CbDPU9tKamvpV+Ip8Ogb+JqQ3&#10;d8EbDnpn/qZe6K2bk+nvW36gSfKoCtKdA58ZeLNxhpWhp1mJB5SQk0+kqLxqtSTuCm91U1pSvj0D&#10;EYKmrrxn3VW2srOlT533lgaaKoe3w8egn9aLddME4sdmlZErC+YsQdUg7VNy7bdXbna9qv6k0WQU&#10;nSh6CL8bkJRKckAb3WoeIzhv2kFNF259Pp6VQUODX49AMpDgYtiktp3HGcnieqAd5cttyVJYQe4V&#10;6AQKfAdAoTJTqL85L9FhK3bjZpgQW1OMvi+WcsukgnR5S6K76nXw6B92aX9lKU8hZPoXi3znFK8q&#10;y1PYS3LKk9gVF4g08O/x6Dbn7c8lx6/2e22LOYzVywjkPCci4q5Bs0iQ62p6K0h6IxLD/wCaRIg2&#10;+SmUy1ShXGSUmo6DRzzJxhkvBHKWWYBeFOt5VxLmSYDN2jK8lxtsaS1dMSyiGsV3M3S2KjSm3B5T&#10;v+R6BiQ1pD6tSdan4ajvqdadAuKd2pNSKAa1oKitRoOgKRlhTq1q+G74kakUqak0p0BVxX3UqgPl&#10;r3PgkfUad66dAbkPBlAaQddRQDsCPH/mV/HoPWQlpsuq7qGpPgmmvyB6ACi5DlE1CTrUjQDwr2+O&#10;nQHXXm4TVBQq7UrTwpXd8j0CCS7Kcqomm7uagqBrrTuOgO0S0nU6gdtPNXUkf/XoEmfNJqlJ11Gn&#10;ceHgKA16BNbjlSipQBWT8Ox0oNPh8egPKSmOyo181NfxpptHhr49AlQrQJMpU2UDsSapbWNCr4k9&#10;yegdddraSoApT/lpA7EdlEjQVr0BmJG9VXrODyCu0f4v/L2oAegUX5KWk08RoBp5BQU70PmPQJ0d&#10;hc57evyMIO4q1CTqRQ07V8egWVKASENiiUiiU10J+PYHUdAt2e1vzH20htS1LUlLTYQdSrTeRoTX&#10;wr26C+nC3FzFuZbvV4b2q2JcbDqCSkgAqVr4qAp4dA8+YeWoWF4+/Ggut/fPtqaZaSob01TtCTQV&#10;83f5dBrHuU+Zerg/NmOKekynFuOKUapqolQTqaeUfz6Cf+HuNmJ7pynJEoi47akmS45IBQiStvzh&#10;tG4hJTprTv0Ebc3cpOcgXv8ATLUVM4tZ1/b26Mg7W5S2vIJBSKEITTy6dAwLK0m2MqluJBkL0a18&#10;wBFT4VA6DCbMUsqddWVKUa1JJKR8KVoKdA3jukPV7+Y0PfUeAp8f7OgOOOBhsJSRuI8w03bq+Ya6&#10;gg9+gztzNSqU6moTXYpRGpIO460106AvOll5ZAFQBt8a00Hj0CarcSlCe6j2IqNT8OgV22/t2kti&#10;hcUaHSpqog7RWuh8fh0GwX2ZcFuZRkLOU3mMUW2ApL6C83+W47UKBBWKbEgfOnQWf93/ALgY+KWU&#10;8d4nLQmfJZ+3lOMOgiHGSNitEkU07eNeg09uLeu9wbZBU6px0qXWq3Fla6rUo6qK1qOvQbNeAcDt&#10;fF+FXDlrL0Nx026G69am3gG97yWyUKQF91BRon4noKSZfklz5EyW/Z1eFKrNkOfYtrJIZhoWoMMI&#10;TrtoCCfmegmz2u8QTOS89t7r8ZblptchuTKWpBU2fTIUlJPiSU9BsJ96vLsLi/jNGGWWQhu73qOi&#10;2sMtFKFR4gb9NbhQPMkJB7aGvQamuLsDuWVTorDbLzkq5SW2U+RSikOOAOK+QUD+PQXB91+SWzi3&#10;jfFuEcacQ1KfiszsmcZKUrWlKQS05t8xW88aCvYDoGT7GeKlZdm8zJblHC4FkjesVrbqhLxFUgqP&#10;lAQkAfPoNwuHWmLbv1HI5obaiRUvONKUCENxY4JUdytKmhoOw6DV7KRN90PucuEtO57EsZuBhxTq&#10;tj0oiz6yxSqAFKQRX4DoI395+fxsk5Dt2CWRY/25x9CZhpbaI9F25ekEKI21BUykHX59Bl7f7LEw&#10;rG8o5hvyEoj4/bpbdoDiQPWuLrRCS0VCinEbgkd+/QQ7xJjN15d5Wt/3SHZMnIb+q6XRxVXEtMGQ&#10;h9wLIqUpS2AkeHQdA94uFv48wSfcFqRGt2MWB1aNykBsGLHIRtB213KTX8R0GhbDLorKcvzzljIF&#10;laEyLhdGXXT3eeLggtArrTa2BSnQfcDYRP5W5Qgeo0t5uTd2580qG4Bv1ws7vDaAAmp+HQWc92GU&#10;xsj5zx3FkKQux8aWNiOpoKHpIkhtPqkJToFBLYHfUnoEzhaT+iYpzhz1cQW0RLPLx7HFKASVSX0q&#10;bH2xV3Uryig6CRPaTjkl/GrTHcbUqTklzNymrUglagtwvOrWfgVKJJ+PQbSeRMhh4Vx/e7o08RHx&#10;nGZjiVLWAkSRHVQMpoktoBIBSSSVAnoNNfsmhSci5SybNJSHHXXXp0svEGqpVylOropRrqEkU76d&#10;BfDkp+NJ5Nxq2vKC4eL2tVzm1/y0vrQX1KIIoCnZrXoIe9k10Ejlf3Ge4u4gKj4dYckNrfUQEh/7&#10;Z6FBS2o12krdGmvb59Aje0qI87eMuzielRnX2Zc7nvVXdulPrU2AojcKpIp0FXPfNkJunKkCyoeL&#10;reN49FjuJ31DcqctUl1AH9J2gVHQazrhSXk9wlEbmoSG2GxWqfUUntWhFUj+/oNo/wC3tgCn3cgz&#10;mWx+WylMZh1addxJr6SqePQV891V0kzOb8yEjcfQnR4zYVXystsBSaEmoSr+VOgre7IUSNpoCKg6&#10;kKFfDxA0pr36Ddl+3tZENYxMyBYISqMiAyopoKf5jg8Pjrp36CHfePn0P/e9wtkR4yJKWiw6EqB2&#10;Eiuo1pT4HoLG+yMu3/CLRHaAcfRdERwUn6XPVGmugCfiTQH5dBfH3mvxrVi0UKcSWolnQ5LBoFNS&#10;IjQdDR7FSUbRtVQV3EDQDoND/DcaRyFzIxeJh9ZCbiJayrz+Uv8ApR2xWpASkA/j0Gxfk17/AHBy&#10;VDsTALke1pgRVtqNUoUwygueUilATX/zdBUz913JEWHjH288VsSSHrw9es+vUMKCS3Hij9OslUg1&#10;KSlZWK9yfl0GkJmivVeIJBAS33okEmnfv26DGm5f95JG340pT49AGEbnCo9te/iB2ofmR0Hj5+lI&#10;/wDD/sOgFKghlZp/SPwrTT+JPQKVvoIyyrxVWvcAbdfwA6Aiqr76UggeBJ+ltsEqKj8kjWvQIVxm&#10;lx1SWlENJOxFT2QnQKofLuURUn59AkBBV5idP/CtOgFQkKUnTyppUdgf59+3QZOuFw+nrSunbw0B&#10;OvgegwDRTQaV8T2P8egzeO1G0GhrrQ6io7fHw6An0GYNPCtQNRpQ/DTx6D5VKDWp+PjTvrr8+gU4&#10;lUxJKuxDDlK/8xA0PxPQegUhxCdQPVUASdKuGu3/AA9ALAJ/9wSqtFQnKg9ydydvfUU7/h0HtoP5&#10;cgeG5uvYkEBdDTvTv8ugMyDTaaGm496V1FQa171+HQKtsIKXAokKLdQT2pvH018SPHoCknzRphpQ&#10;/cE6EaK8oJNNSANa9ugvp+3zLDOe36MpSvRm2dmM6G1a/wD3VVgrA+pAWSkj59BTnNowt+Z5XECd&#10;v2uUX9lKCkpG1u6ykpr8DTX/AIdB964Qxb/UIUhZeAbPmQSogpSoabakVNKdBcq/MSHfbx7aOQYa&#10;SqThWT5NZi4gU3IhZG1PchlaKKSQ27uGtSCadBDvvZtiWuULJkLSSGMqwqy3FCqlQW5HVIjLo4RV&#10;wpbS2kk1OmvQVPtNPUfr/wDevHt9Q0+Gp6BQQAW3DX/1agkdwmgoa9AUkK27yCNUakeOmmvwHQPv&#10;jWOh7JMYbdp6KrrFW4CSEqSh5KykkapKgk0Ph36CyfCbSsx94WCpeSXPu+R2nSFq9QhqK8opQtSv&#10;qRsbofiOgN3lgwfcRgNkZSR9hydlERLJSBsbk5XOIS1oB6RSvy17dAJmdpQPdXd7E8r8qK43BWtC&#10;VFaGY0MyKqSCTuSE+ceIr0Ea4gpEiVlMrRaXuRhHABHpOh+33BtNEdj2BB06CZOBmUzPa3z0wnaZ&#10;GP5ixdEJLW5xDUmwzICyhw/S0TQKToSaHw6ChL6qRI+nm+3QB/5VGo+FCnoLVezRlTnMTD6XCw7b&#10;sJze4R39xb2usY9OI83/AOUrt8Br36COcOkBzIeNYykgrdyy6z3KGpq7Kd2mlappSvwoOgdkBAW+&#10;5Q+mUxOSHlOtpG91PqLohwpNVorpqNOgYNylNwbthbyFOEQbNbXCF0qlS0Eqp2JSVL/gOgnHGpYn&#10;8aYA2o/mQOVc1tQLwT6SY+QWYPBKAAFJq6PHoGFYgY98mR9u1xWKxNoUQohyDc2tEVp3A1HgO/QL&#10;9rQZcuxw3gnY5eM3twCFBC978N+SKj6UBR0+BHQFmFsOuWtx31UBVjxyS4FqUG1vW6e5FBZNCato&#10;TqT36B5OOoiyZaQlXpvNuJSoEK3LhTHkrSAQDtW1t+ae/QXd4Kypj7G9ORHii5Wu/wBlyKCytSvT&#10;Lcu37JMZyMgAKbkFg7nPjXToHr+4Xxg1yZxtgfuaxKH9w/iVsY4o5ZYhtqflJsTTq3MPyGS422DI&#10;bx1+UuA6+oAiM41U0T0H/9lQSwECLQAUAAYACAAAACEAKxDbwAoBAAAUAgAAEwAAAAAAAAAAAAAA&#10;AAAAAAAAW0NvbnRlbnRfVHlwZXNdLnhtbFBLAQItABQABgAIAAAAIQA4/SH/1gAAAJQBAAALAAAA&#10;AAAAAAAAAAAAADsBAABfcmVscy8ucmVsc1BLAQItABQABgAIAAAAIQAgDwgafAMAAHMHAAAOAAAA&#10;AAAAAAAAAAAAADoCAABkcnMvZTJvRG9jLnhtbFBLAQItABQABgAIAAAAIQA3ncEYugAAACEBAAAZ&#10;AAAAAAAAAAAAAAAAAOIFAABkcnMvX3JlbHMvZTJvRG9jLnhtbC5yZWxzUEsBAi0AFAAGAAgAAAAh&#10;AIXflTzgAAAACgEAAA8AAAAAAAAAAAAAAAAA0wYAAGRycy9kb3ducmV2LnhtbFBLAQItAAoAAAAA&#10;AAAAIQDLzaBQU6IEAFOiBAAUAAAAAAAAAAAAAAAAAOAHAABkcnMvbWVkaWEvaW1hZ2UxLmpwZ1BL&#10;BQYAAAAABgAGAHwBAABlqgQAAAA=&#10;" stroked="f" strokeweight="1pt">
              <v:fill r:id="rId2" o:title="" recolor="t" rotate="t" type="frame"/>
              <v:path arrowok="t"/>
              <o:lock v:ext="edit" aspectratio="t"/>
              <v:textbox>
                <w:txbxContent>
                  <w:p w:rsidR="00C252CE" w:rsidRDefault="00C252CE" w:rsidP="00C252CE">
                    <w:pPr>
                      <w:jc w:val="center"/>
                    </w:pPr>
                    <w:r>
                      <w:t>a</w:t>
                    </w:r>
                  </w:p>
                </w:txbxContent>
              </v:textbox>
            </v:rect>
          </w:pict>
        </mc:Fallback>
      </mc:AlternateContent>
    </w:r>
    <w:r w:rsidR="00C14D3A">
      <w:rPr>
        <w14:ligatures w14:val="standard"/>
      </w:rPr>
      <mc:AlternateContent>
        <mc:Choice Requires="wps">
          <w:drawing>
            <wp:anchor distT="0" distB="0" distL="114300" distR="114300" simplePos="0" relativeHeight="251642880" behindDoc="0" locked="0" layoutInCell="1" allowOverlap="1" wp14:anchorId="474819F0" wp14:editId="0802FFC8">
              <wp:simplePos x="0" y="0"/>
              <wp:positionH relativeFrom="column">
                <wp:posOffset>6365298</wp:posOffset>
              </wp:positionH>
              <wp:positionV relativeFrom="paragraph">
                <wp:posOffset>-31865</wp:posOffset>
              </wp:positionV>
              <wp:extent cx="3020837" cy="4725407"/>
              <wp:effectExtent l="0" t="0" r="8255" b="0"/>
              <wp:wrapNone/>
              <wp:docPr id="2" name="Rectangle 4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3020837" cy="4725407"/>
                      </a:xfrm>
                      <a:custGeom>
                        <a:avLst/>
                        <a:gdLst>
                          <a:gd name="connsiteX0" fmla="*/ 0 w 3020837"/>
                          <a:gd name="connsiteY0" fmla="*/ 0 h 2908546"/>
                          <a:gd name="connsiteX1" fmla="*/ 3020837 w 3020837"/>
                          <a:gd name="connsiteY1" fmla="*/ 0 h 2908546"/>
                          <a:gd name="connsiteX2" fmla="*/ 3020837 w 3020837"/>
                          <a:gd name="connsiteY2" fmla="*/ 2908546 h 2908546"/>
                          <a:gd name="connsiteX3" fmla="*/ 0 w 3020837"/>
                          <a:gd name="connsiteY3" fmla="*/ 2908546 h 2908546"/>
                          <a:gd name="connsiteX4" fmla="*/ 0 w 3020837"/>
                          <a:gd name="connsiteY4" fmla="*/ 0 h 2908546"/>
                          <a:gd name="connsiteX0" fmla="*/ 0 w 3020837"/>
                          <a:gd name="connsiteY0" fmla="*/ 0 h 4725407"/>
                          <a:gd name="connsiteX1" fmla="*/ 3020837 w 3020837"/>
                          <a:gd name="connsiteY1" fmla="*/ 0 h 4725407"/>
                          <a:gd name="connsiteX2" fmla="*/ 3020311 w 3020837"/>
                          <a:gd name="connsiteY2" fmla="*/ 4725407 h 4725407"/>
                          <a:gd name="connsiteX3" fmla="*/ 0 w 3020837"/>
                          <a:gd name="connsiteY3" fmla="*/ 2908546 h 4725407"/>
                          <a:gd name="connsiteX4" fmla="*/ 0 w 3020837"/>
                          <a:gd name="connsiteY4" fmla="*/ 0 h 47254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20837" h="4725407">
                            <a:moveTo>
                              <a:pt x="0" y="0"/>
                            </a:moveTo>
                            <a:lnTo>
                              <a:pt x="3020837" y="0"/>
                            </a:lnTo>
                            <a:cubicBezTo>
                              <a:pt x="3020662" y="1575136"/>
                              <a:pt x="3020486" y="3150271"/>
                              <a:pt x="3020311" y="4725407"/>
                            </a:cubicBezTo>
                            <a:lnTo>
                              <a:pt x="0" y="2908546"/>
                            </a:lnTo>
                            <a:lnTo>
                              <a:pt x="0" y="0"/>
                            </a:lnTo>
                            <a:close/>
                          </a:path>
                        </a:pathLst>
                      </a:custGeom>
                      <a:blipFill>
                        <a:blip r:embed="rId3"/>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252CE" w:rsidRDefault="00C252CE" w:rsidP="00C252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4819F0" id="Rectangle 44" o:spid="_x0000_s1051" style="position:absolute;margin-left:501.2pt;margin-top:-2.5pt;width:237.85pt;height:372.1pt;z-index:251642880;visibility:visible;mso-wrap-style:square;mso-wrap-distance-left:9pt;mso-wrap-distance-top:0;mso-wrap-distance-right:9pt;mso-wrap-distance-bottom:0;mso-position-horizontal:absolute;mso-position-horizontal-relative:text;mso-position-vertical:absolute;mso-position-vertical-relative:text;v-text-anchor:middle" coordsize="3020837,4725407" o:spt="1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9jasdQQAABUNAAAOAAAAZHJzL2Uyb0RvYy54bWy0V9tu4zYQfS/QfyD0&#10;WCCxJMuXGHEWTtIUCwS7wSbFto80RVkCJFIl6djZov/eQ+piOllA8aL1g0xqLmcunOHo8sO+Kskz&#10;V7qQYhlE52FAuGAyLcRmGfz+dHc2D4g2VKS0lIIvgxeugw9XP/90uasXPJa5LFOuCJQIvdjVyyA3&#10;pl6MRprlvKL6XNZcgJhJVVGDrdqMUkV30F6VozgMp6OdVGmtJONa4+1tQwyunP4s48x8zjLNDSmX&#10;AWwz7qncc22fo6tLutgoWucFa82gP2BFRQsB0F7VLTWUbFXxRlVVMCW1zMw5k9VIZlnBuPMB3kTh&#10;K28ec1pz5wuCo+s+TPq/U8s+PT8oUqTLIA6IoBVS9AVBo2JTcpIkzie+N/faWO+warz6+yaaj29n&#10;d9Oz6+RifpaMr8dnF8n8+iyaxfPrSbxaTX9N/rHRHTkpJz/a1XrhAG163PKxflBgsjuNpcXYZ6qy&#10;/4gN2btEvfSJsvgML8dhHM7Hs4Aw0JJZPEnCWQvWibOtNr9x6VTRZ+A3mU5bTzZp6y2TQujC8D9w&#10;OrKqRPJ/GZGQ7EiH0cq9Yv/zmD0n8UU4nyTT9kC90R552lvNwxi+UEgGMZDB3oN3Y/hCrQ/DSGMP&#10;6R2x8tnfjZGchnHMPhir4/SdnG3vzKHm/59sD2D4ibPZHkfR8InyhVr9yPYAkp++H872AMZx+gbz&#10;ccx+5AEazqarcpp3hc/2oq18rAjam+0pts3UUts247cB9JRuizJvehikLPeAMArWF45OEkZufOH4&#10;JGHkyBcenySMaPrCiS+McB5ip3A12Ju0dDepCQhuUhUQ3KRrK4NoUmND3i3JzuvV+aFVW3oln/mT&#10;dJzmVaMH5oFaCp+r68rW4C43HQfbrgt2zb+95p9Om9BGk9kkGrctunagVl0ynzr/x9EkjGcuZ3Ck&#10;J6OuHNk7wDYmR1idBY0Uegus8y4E8Hcc3b/P+caPUmreHDsbT3eH9oF12IerbV0W9V1RljaOdt3O&#10;CMjL8CTVTB+3km0rLkwzTileUoNZTudFrZHfBa/WHNOB+pi2kdFGccNgFV1kALbTQmNrT4CJvlml&#10;qxwhrZkNp33jhoHmzne3v3kpudVZii88w0CCmoxdgbpRkN+UijxTHD3KGIyNGlJOU968noT4tee2&#10;l3CRcwoP1ra6WwV2zHyru7Gy8S6zotxNkr1hTefoYY4Na4R7CYcshemFq0JI9T3PSnjVIjf8XZCa&#10;0Ngomf1674Y1V6L2zVqmLxjglGwmW12zu0Jpc0+1eaAK0wwOI8Zz8xmPrJSoR5SdWwUkl+rb995b&#10;fpwfUAOyw2i8DPRfW6p4QMqPArPnRZQkUGvcJpnMYmyUT1n7FLGtbiQShyqCdW5p+U3ZLTMlq6+Y&#10;4lcWFSQqGLDRgw1aS7O5MdiDhO8Axlcrt8b8jKK4F481s8ptnGt4/rT/SlVN7HIZGAyMn2Q3RtNF&#10;NwjihB54raSQq62RWeGO8iGubQYwe7uj1H4n2OHe3zuuw9fM1b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5gKfoOEAAAAMAQAADwAAAGRycy9kb3ducmV2LnhtbEyPwU7DMBBE70j8&#10;g7VI3FqnodAQ4lQIqQIBElDgwM2JlyQiXke2m6Z/z/YEx9E+zb4p1pPtxYg+dI4ULOYJCKTamY4a&#10;BR/vm1kGIkRNRveOUMEBA6zL05NC58bt6Q3HbWwEl1DItYI2xiGXMtQtWh3mbkDi27fzVkeOvpHG&#10;6z2X216mSXIlre6IP7R6wLsW65/tzip48Pf4/FU/muqJss/pNb5s6DAqdX423d6AiDjFPxiO+qwO&#10;JTtVbkcmiJ5zkqRLZhXMLnnUkViusgWISsHq4joFWRby/4jyFwAA//8DAFBLAwQKAAAAAAAAACEA&#10;2+IHCCiQAQAokAEAFAAAAGRycy9tZWRpYS9pbWFnZTEuanBn/9j/4RkORXhpZgAATU0AKgAAAAgA&#10;BwESAAMAAAABAAEAAAEaAAUAAAABAAAAYgEbAAUAAAABAAAAagEoAAMAAAABAAIAAAExAAIAAAAd&#10;AAAAcgEyAAIAAAAUAAAAj4dpAAQAAAABAAAApAAAANAADqYAAAAnEAAOpgAAACcQQWRvYmUgUGhv&#10;dG9zaG9wIENDIChXaW5kb3dzKQAyMDE4OjA1OjE2IDIwOjU1OjE4AAAAA6ABAAMAAAABAAEAAKAC&#10;AAQAAAABAAABPaADAAQAAAABAAAB8AAAAAAAAAAGAQMAAwAAAAEABgAAARoABQAAAAEAAAEeARsA&#10;BQAAAAEAAAEmASgAAwAAAAEAAgAAAgEABAAAAAEAAAEuAgIABAAAAAEAABfYAAAAAAAAAEgAAAAB&#10;AAAASAAAAAH/2P/tAAxBZG9iZV9DTQAB/+4ADkFkb2JlAGSAAAAAAf/bAIQADAgICAkIDAkJDBEL&#10;CgsRFQ8MDA8VGBMTFRMTGBEMDAwMDAwRDAwMDAwMDAwMDAwMDAwMDAwMDAwMDAwMDAwMDAENCwsN&#10;Dg0QDg4QFA4ODhQUDg4ODhQRDAwMDAwREQwMDAwMDBEMDAwMDAwMDAwMDAwMDAwMDAwMDAwMDAwM&#10;DAwM/8AAEQgAoABmAwEiAAIRAQMRAf/dAAQAB//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x21hrS46BmsKvQ177TaRG8zBPbsjZ1zKwKXO2erz8AmZfqAz&#10;3/ApKb1LvEQVbrd5j/X5qlU4OIJ0Pgi+/wDNdtHdJTeFjIE6eCibqgTP5UE03QCSfJM9jxq5kpKZ&#10;m2l0Q4EntKg4yNI8BCZjWgglgB50XPdZ+sLi92LhuLGtJbZa3lx/drd+az+Wkp2MrIxsdu7ItbVP&#10;Z3P+b9JZHUMzp94/R3tLmfEAg/urANhcSdZPJJmfinZVbZ/Nsc8/yZSU6g2ubLXglo0AM6qNjpAD&#10;Za5wl3gD/JWdN+O8EtdU8cEghX8ez7VRLgA6t0GO890lIvRMyCQODrzqktAUjYRHZJJT/9DHqtx3&#10;uc+wtncWtDyNB/JVtlVRHs2j4FI4VEgbJAkiGotVDjYGtmO2iSmTa2hswPvUTUHSA+O8ByuNoc3V&#10;24jwACrW2VtsAa2yeZA1hJTJjGh3usmdC3cdEWxzmDbWA4u5BJOiahxeQ5rbAPMDlXfQseA6Xg+O&#10;iSnn+p5WZRgZdvpsaGVO2uEkgn2f9+XEARovQfrJjv8A2JmwOK92p7BzC5cCangbjBb3LSHQf3bN&#10;n0Hf1klJcWA8OPiupwXsawOY0CIOn8FzlFQDNxGiu0dUbVWWV1tsd23vjRJTq9TsovrgtaTGoWTg&#10;4wrfc1hPpO2uaJ4Pu3NUHdTbeTLDWR2J3D5ORuk7rr7QwF/tDi1vIAOp/wCkkptCv9GfCYSVkssA&#10;DPReCSfbA1E/+RSSU//Rm2i4gB4hx5Ed1CzE6k1pNAIPwC22U5nDnMMayAFIjO+iHsg+TeElOXjV&#10;dU9IG2RYedAiehmSAHEunsBK0wLgCX3taGiSfaAB4lcd1r6z3ZFlmPg3H7MBtdcIabP6u33Nx/3v&#10;9J/xaSnWyMl9LtcnaWGbIIIAP7xjbv8A5CrP6xjVz6+U5n7rToI8+fcubx252ZkMwemVm7JIB3TD&#10;WD94u/M/srpMX/FhkWkOz7JsePfa1wcG/wAllTvckpnj3YPV6LsWq71HXVvr9N51942NcW/u7iuG&#10;9OGAWuO9jHVOpjbsc3aBv/fb6jLdz/8ASrd639UurfV/OFrN1+Jq4ZTCZDP8Kx4+lXtr/lLncj16&#10;LrKt7vTc4mDrMncHJKbmFazc1rgCB2PCNndGp3tyMUN9M6updu2k/wBj3NWbW8Ag+C1ce51zRW1+&#10;2RqTw0eKSms/oz6unvu1dayD5Qf3QrX1Voy25TsmujfTax1X2idGERY9nbfY53pMUbM/Nwg+sYzL&#10;mOLmtuLi6WO0+h7f85bX1erxR0es3NcHPstcwAGA3dt/6tj0lNh+Nkuya372+yTHmQkjE4pcHbXQ&#10;BEx5R+8kkp//0txuPjbSQyw+YaUX7JQeGPBP8lS2u1Lm0hv/AB3/AJisL6zdcd0vGFOMGDMyQdj2&#10;v3OY39/bHs/ru/8AIJKcn63dWqZa7pGGY2H9dsPjz9mET9D/AA//AGyubortyMurGpYbLbHAMrGp&#10;LnaMYhk7WlxJcf3j3dy9y7H6gdIfWz9u2MBffLcafza2nbZYP+Nc3Yz/AIP/AIxJTuYnTsT6oYNV&#10;mTeyizIM351lL7avUgfobXUx6DP9Fu9j1sYn1krfbXRmV1sF/wDRc/GsF+JcOBttH6THs3e307m/&#10;9dVy+M2h2O8e2wRpofxDmrnOn/UjD6VfbkXX7Om0/rF9PFQ9Nm3f9Jztztm+1JTvdTFN2Nbj2ast&#10;aWOB4hw2rxDq1D8XPvxLdbKHbCefNrtw+k17CvRmfW2nPc1jabaaclz2YtzxDXvaC4U/ybHt+j/L&#10;XnHU8v7Xn5N4Mix/0vFrPYz/AKhJTVa6DBVioCwGt5O08Qe/8qECysjVXeidPb1HKsx35bcPbWbG&#10;Pc3cHOBaPT2l9X5jn2bv5CSmOJ0zMzs2rCra5t1xgWlxLWtA3WWu3fmVVjcvQG9NeKK8ej02VUtF&#10;dYJcTtaNolVuhdDxOkufk2ZV2XkXM2NtrqDa21ktc5te59u/e5jf0q1gyhx0uyRuiAGsH8ElND9k&#10;vgt3Vboifd/1SS0hhtg/pMmI8W/3JJKf/9PoDDZN2XhsrqG610PDQPE/1Wry/qnUHZ/UcjOd9Gx0&#10;VCIDam+yr2n3N3/SV/rPX87q7nY4cKsYu3GmvRsDRu930rXfy3/9brWFc5peWsM1tMlx4J4n+p/1&#10;aSklbK8nJx6bXbWZFrKyfCtzg13+cvZ+nGigW4xaK21vcam9hW/9LXs/q7nV/wDW14nVRZfvsaCW&#10;1jcT39upiF6p9WevYedRVhdQeGZtbQ1lh09Vn5r/APjElOw3rXRciy3Ew+o49XUml1bKLiWvbaDs&#10;2vxrfSst935jfprEv6/d1g2fV7Kpfuqe0Zl4Yaa3hh3mv0XF7m+r7P0O9Y3156HmHMOVW8ZVV4AF&#10;oHva9ntZ6n8pn5lv+tla3rTujYFQyr/WzNo9W3cXOsee+93uftb7N70lOV9YXZXS8rKxGOApzmsc&#10;K2BrWB1Ra2rLqqY1vo2Nrb6e78+z1Vh+mRWxtbZsMiB/r/JWu3pvW+u5RzH1OYLCGte/2sa0fmsd&#10;Zt9le/1b7f8AB/zqV/1d69gtdeKPtOM4Br/QO9j2OG9kSG2/mepXb6e+m7/R2760lOdTiHIbGO7d&#10;bt3Gk8loG79FP03t936H+df9PH9f+brrPrLa22BofW8SCROnj7v3XbmuRGX+m82MIsGm2dDH0vot&#10;/d/kfzVmy6lWMV4Nb7STskG5gOokjfcK4/S1+z9PX/xaSkGLkZeORbhWml86ipwaZ/qfyl2f1e+s&#10;mJn+nidQre7Kedtd1dxZuM+1mRT/AIN7/wAy2r9EuVfjU1WuqtO8OLmNdVEE6B5DbNjXfy2OfVXd&#10;X+s0XexExem1Wl7K8o05VW+zGIYXsta36fovEWep+f6ez/S/o/tP6KxKfSYwt8ehka6T67p+5JZ3&#10;7Y6U7o4zxRY7qTMeC8Wv9NuSR6O9zd3839q96SSn/9ThbrRU1zAfc6d0cqrDnuayIGkNHmr12Mxj&#10;Hcue4+53xPDVHa2qHDkkOgcgA/8AkUlOz0nDNeMHbZ1giP8AXxUOsW0Y2Mxler6/bWO8Dj/oreY0&#10;YeOxu2TLiPKFynXnt36/TtP3N7pKR2/Wfq9uN6Drf0bRA5Jgfu6rp+hdEx8J7MjMLLepbWuN1ztz&#10;aXu32tq9HY7ZXtp2/aP5d3pbGMXL9Cw25XVKK3fzbIssMxoPP3Lun3iW7XsaMh7wQNujmseyyb2n&#10;3fz7/f8A6Cuv1qv5z00pJXkBuK/3tcGzvtIbLizZ6fqu9S1jvV9FrGfo/wDg/ZVZ699ijGF+917T&#10;ZXPqB1RftLnD1H+nQ9v71fsvo9K3/BV+pV+jVbHtyTafaNrdfTAhxsILNv6X0rWbrHs99X+B/SVV&#10;fZ05cW0s9Xnc6wFweYfvZsodsNf2p/qN/SN/RUel/wBuJKczrX1Xw82z1mVvwnkul4aCXQdjXWVV&#10;eo71m2/z/v8Az/5Fnp8pndD6p00i8sNuPucGXsna6Cf+q9Ny9BdW1lTKsmzeKWve5lYLmPa95Yx7&#10;nbm7mf4Gy1z3+hcp3Nn1WNqO54DGVOc4VPcI9Z91O78y7be+t7/T9O/9N/wiU+ZstFjNlRksd6lb&#10;N20EDc/094j9JX/gf/Akq7fUe1lMtc0izHMhvuPsfuja1u/2bf8AiKl1nWvqlVfc63Fb9ne0FxDZ&#10;MOdFtTLtNzHe530G/wDGWf4NcpkYV2HkvxsxobaW+1zeCCHe7T9/9G5JTepzLfQvzKX7QWtOTTEl&#10;xluy395rq7vT/N+nYkqDMhgsfZ6REgH0NxgncH7d/wBLbv8A0n/gaSSn/9Xi73ufc1r3Ty6AO3CE&#10;2o2ixs7Q4lsj+KKXB2a7wDB927/yKFjZAY9zDrDyQfmkp7npObhdb9J1QFVtVcZNIMgOJH6Wvd9O&#10;i78x/wD1qxY/116XRj5NdrXalpkfHssfoXUB03q+Hkl2ygyyx2pArtaWWe1vu/R2e/8AsKfWeq/t&#10;XLNrd3ota4Vl+hOn09n5v8hJTc+pwaMjNyeW0iscwdsl26d7Xe306/5uu5dIx8O9J49QMadzPSNd&#10;jyw++wOssf6fo179n2q70rP5r+bXOfU8huLkjf6djr2MY4Oa1xlrdw3OfXtf/wBx/wDh10hJZjnc&#10;QC8miwbQ4k6M2PbV7qGfzfqV76b/AFP1r7Ckpg0usEM0e4sG2XB5BAdTc5tm306rXt/T+k67f6f/&#10;AG7ataxlID9C9u/1Ggh5MuaX+jRufW5rf/Q5/wDxqrZVt46fdYGmnYPVdW8gu3OLG2ezc/Z9K302&#10;/o8ff/gP9AeuzdimLIaGC173tJY703bn+3bstym0v9+U+z7R7/5yz0v0qUsX3Fg27L6dhFdBJaXF&#10;rmvtrdjV7a9u6tns/wCKs/T+pXZkWmWVWBtt2y6obGuAdXsLA11dOxjG2enU79Gx9v6X1LKLavQ/&#10;wCzHZVLL7KqttLQGue1mpHp7C5gqDave5nvZ6383/o6rP0KnU97bCbrSXAl9ji2psl217Nrp25Ox&#10;wZ+k22fzm/7T6daSnQe31TWLtrsqQ5pp3HbLrC3+abZc21m708j/AAXv/nL/AOcXO/XfCLsanqAn&#10;22lpGr3bHBtTvUtk1/onMqf+j/0n/BLabNbnVuO2uw7DW4DcACR7zu3bvU9Njv0n6b/uR6VizPrL&#10;WMjouVZVFrmD1HPAJf7H1+o9xZXXXV+jGz/hf9Ekp4wgCwGBDqJDDwfYeD/Xb9H/AK0khF5c0HSa&#10;5j4HT/qkklP/1uF3n9oWk+EaeSrnS5x51Km15OcTPJKTmgucfPRJTA7nDbqQHHRv0gSfdH8mzapt&#10;tBtEjbzIHABa5rWq6ei5D6sbJp/7VMLxHiCWP/6TVVza7cd7aLR+lY3katg+H5ySna+pzi6nJaXe&#10;xtjbLG6at2hrnPaTtcxv8v8A7cXUYT3W2x6oDbIaHNfNx/MNrLLGt2f4P+a+07/5z9F/g+R+qrAa&#10;coOgw+t7WO49jbdz+W/R3fv1/wDXLNlS6esuF7bHPdU9rT6lcBrGk6VO/Sfo62WM/wBHVVk/Q/T/&#10;AOASUj6mGfsXKFzpfXS57aXHe4QNll7SfV2+30/0vqf9tfoWWWehWOGPVU25uM6ypnqOiGF3v9Ku&#10;px2sc21jN3/sR/Neon6oC/DyKGtLftOPY5jLCXTuADiXH3etW93+k9P/AE3ob1ndGyLMfo32qvdt&#10;bhhjR9IFxja4Ncz+abYWOsq/wn+Ds/n0lKyra3ZDy15ZJDm1uGyS4P2tbu317r622V/S/V6vQq9O&#10;9WMcw8OLtlzdzngyHE2O/mr3vdt22VM97Kf1ej9H/O/o1ntMYTXtc6QBVWbWuDpIfucA/wBT9HY5&#10;9mze36Hp/o9n6RaNVAsAFW5x9R1L3Wwag0B36Bza4cxjXezbbv8A0n81R6lrM1JS+80lwsl5ZDWb&#10;QWOc8hmzZuc/2Wub693/AIL+s/zg+p1C/CzKixzrPSNPqMEuDwHW7du7bs2uay2z2f4D/hVYa1ri&#10;bjWxpZsDXw9/qNL62M27z/PV5DduRu/0f6b/AIFrLNtVdbrPSY1m6Hhzg4ObY1zq3bf0tdu/0LPU&#10;cyz1P8B636RJT50XEViwCS5vu8A4D6X/AKMSUfQs3fZ4O4v9EN1+kHensj6SSSn/1/O2n9YnxJRv&#10;zz+KA3+cHxRgZefNJT1/QMlj+i4rSPfhW3VnvLbP09T/AOy43MWF16xj+oZT2xFLW1j4gbn/APgl&#10;iN0Z9ldV1rCGitxNs6hzNu/03N+Xtcsv35FQc/V1zy558/p/9U9JTufVNgGJkB5AZZaxm7TcHtY3&#10;Y33h7P0nrezezZ+if/pFst9rqx7XWt2H09z4O4yz1HO3tZ/hPW/V2U/4L7TWsf6tGt1GUHHcwXML&#10;qy4NaWvP2f8APc3Z/wAaz/ib/wBWyH+htv3Vsa0m1rMpxDagwFm+N8+ntd6D2e59r/S+nbb/AKP9&#10;KlOi7a5vvbaadg3OaJcRo0WV2b3731sr2W/8JV/1qzl6y9n1Wpe7a31TXTtA90tdXY873/nenW/f&#10;+Z/mb11B9OvKa7Yf0jia7aXa+4VV11VCWuftjd+j/T3fz3ofTrXJZT2sxOn0vBO7IyXv092xm6js&#10;6n32b2f6P9J70lN/Fe9tu0NBbj7NhdBDtzdra37Xur22Tt9PZ+YtCu2tmMS0Cy97LmhhcQ4tafSu&#10;b6tbXfTh/wCjf9D9P/N/TVDBrN7XXmdp94aCNp2n+br3n9HYy12Rs3fv/wDb1quqsta9tbnzW19T&#10;ZbvrI3OdtsYLLsb+b2v9L/T/AM5bakpsDGtssguaGWepsrc3V53enZYy+xjm0/pPpbP5yn0/R9H9&#10;Gn3Y1rQTa6x9v6Sx/pj2bm/pGZG39N/pHUV/mV2f4S/Z6YLgHU2F9JFVjWN21uh07t7WsaW1tds2&#10;to/Sfo/Uru+0/p9+QplxfY9xdYXMcBU0bSHOB97WbmbmepbvZ6/pMqsx7v5qxJTxn2eevens0GTJ&#10;ZIiNwyA/ft/mtvv/AJv+bSWnaxzPrXRZtbtuqNmwWOj02sf9K7+d/m/z9m//AIL/AAaSSn//0POR&#10;9IooceQg6ydCptJ8ElNynILMDKbOtmxo+eijS6KyPjr8Aq7iRXt7EiefzZRa5LT8gkp1vqvkvoyr&#10;am2GtrmFzy0lpmlzbtzXNLdjvSfZ7n/5i6O9rWUOG0117iTY4aAkOtaaN4/e/nf8Lvsux9/896fI&#10;dGuFPVKi72tLhvdt3ENcC2zY39/2rs8V/qUOoN1rrC1rnVVEw4N37/1jb6bPUvr3/pPTfR6lXpV+&#10;nlJKTY1zX1UuxgXiqGPpJNkNc1jTjue57XfSfuue/wDTY9P6P9H+iXJ1ON+X+casRjt3Z4fY6zLf&#10;9L9xv71f0K10zKnnGyQ8CxzXeoanaMGwlnpVbfbuZ7NnpfpmP/nP+D5z6utJpa907nuNl25xDXho&#10;dcx7mtbs2sf7HM9at/8A00lO4W47a3uaXtaxzbC5ntH6M7a21bQ72OjZQ1/5n86rXrY9dLH3OfYW&#10;ubkMrr2kPMD1H7m1+61rPTd7H49fqfznvruVellVQDWM9auppcx4cDIdtZXtY+v9H9C3027dn/Cf&#10;zSRFu2wXvcGuc9rDU0mXtFrbW6fomsq2O/m37/Wv/nfT/oyUmFRDww1uY0lrHH2BjZ3OzWWVTuuq&#10;su/4X0vT/mcj1P0z2sbY7dQ2x1w2tstteW7C8bnMc1vsrrqZsb/pq6v0/wDOfaFEMpeytzj6Tfa1&#10;4mxzbS1ljmW+h/PN/RtdZ7f+Po9T/DQv/SVVnc2z3RYGkOD37GNbD/8ASO9Bn6L0LKq/9Hd/2oSn&#10;Ly62jrWDeGV+qRY5zddnqbH2ep9D+jes31v5r1f8H9NJHvsc7qOMXG2WPc5th274LXNFjP8AhPU9&#10;V30fT+0/mekkkp//2f/tIRxQaG90b3Nob3AgMy4wADhCSU0EBAAAAAAADxwBWgADGyVHHAIAAAIA&#10;AAA4QklNBCUAAAAAABDNz/p9qMe+CQVwdq6vBcNOOEJJTQQ6AAAAAADlAAAAEAAAAAEAAAAAAAtw&#10;cmludE91dHB1dAAAAAUAAAAAUHN0U2Jvb2wBAAAAAEludGVlbnVtAAAAAEludGUAAAAAQ2xybQAA&#10;AA9wcmludFNpeHRlZW5CaXRib29sAAAAAAtwcmludGVyTmFtZVRFWFQAAAABAAAAAAAPcHJpbnRQ&#10;cm9vZlNldHVwT2JqYwAAAAwAUAByAG8AbwBmACAAUwBlAHQAdQBwAAAAAAAKcHJvb2ZTZXR1cAAA&#10;AAEAAAAAQmx0bmVudW0AAAAMYnVpbHRpblByb29mAAAACXByb29mQ01ZSwA4QklNBDsAAAAAAi0A&#10;AAAQAAAAAQAAAAAAEnByaW50T3V0cHV0T3B0aW9ucwAAABcAAAAAQ3B0bmJvb2wAAAAAAENsYnJi&#10;b29sAAAAAABSZ3NNYm9vbAAAAAAAQ3JuQ2Jvb2wAAAAAAENudENib29sAAAAAABMYmxzYm9vbAAA&#10;AAAATmd0dmJvb2wAAAAAAEVtbERib29sAAAAAABJbnRyYm9vbAAAAAAAQmNrZ09iamMAAAABAAAA&#10;AAAAUkdCQwAAAAMAAAAAUmQgIGRvdWJAb+AAAAAAAAAAAABHcm4gZG91YkBv4AAAAAAAAAAAAEJs&#10;ICBkb3ViQG/gAAAAAAAAAAAAQnJkVFVudEYjUmx0AAAAAAAAAAAAAAAAQmxkIFVudEYjUmx0AAAA&#10;AAAAAAAAAAAAUnNsdFVudEYjUHhsQFgAAAAAAAAAAAAKdmVjdG9yRGF0YWJvb2wBAAAAAFBnUHNl&#10;bnVtAAAAAFBnUHMAAAAAUGdQQwAAAABMZWZ0VW50RiNSbHQAAAAAAAAAAAAAAABUb3AgVW50RiNS&#10;bHQAAAAAAAAAAAAAAABTY2wgVW50RiNQcmNAWQAAAAAAAAAAABBjcm9wV2hlblByaW50aW5nYm9v&#10;bAAAAAAOY3JvcFJlY3RCb3R0b21sb25nAAAAAAAAAAxjcm9wUmVjdExlZnRsb25nAAAAAAAAAA1j&#10;cm9wUmVjdFJpZ2h0bG9uZwAAAAAAAAALY3JvcFJlY3RUb3Bsb25nAAAAAAA4QklNA+0AAAAAABAA&#10;YAAAAAEAAQBgAAAAAQABOEJJTQQmAAAAAAAOAAAAAAAAAAAAAD+AAAA4QklNBA0AAAAAAAQAAAAe&#10;OEJJTQQZAAAAAAAEAAAAHjhCSU0D8wAAAAAACQAAAAAAAAAAAQA4QklNJxAAAAAAAAoAAQAAAAAA&#10;AAABOEJJTQP1AAAAAABIAC9mZgABAGxmZgAGAAAAAAABAC9mZgABAKGZmgAGAAAAAAABADIAAAAB&#10;AFoAAAAGAAAAAAABADUAAAABAC0AAAAGAAAAAAABOEJJTQP4AAAAAABwAAD/////////////////&#10;////////////A+gAAAAA/////////////////////////////wPoAAAAAP//////////////////&#10;//////////8D6AAAAAD/////////////////////////////A+gAADhCSU0EAAAAAAAAAgAAOEJJ&#10;TQQCAAAAAAACAAA4QklNBDAAAAAAAAEBADhCSU0ELQAAAAAABgABAAAAAjhCSU0ECAAAAAAAEAAA&#10;AAEAAAJAAAACQAAAAAA4QklNBB4AAAAAAAQAAAAAOEJJTQQaAAAAAANFAAAABgAAAAAAAAAAAAAB&#10;8AAAAT0AAAAIAFAAaQBjAHQAdQByAGUAMQAAAAEAAAAAAAAAAAAAAAAAAAAAAAAAAQAAAAAAAAAA&#10;AAABPQAAAfAAAAAAAAAAAAAAAAAAAAAAAQAAAAAAAAAAAAAAAAAAAAAAAAAQAAAAAQAAAAAAAG51&#10;bGwAAAACAAAABmJvdW5kc09iamMAAAABAAAAAAAAUmN0MQAAAAQAAAAAVG9wIGxvbmcAAAAAAAAA&#10;AExlZnRsb25nAAAAAAAAAABCdG9tbG9uZwAAAfAAAAAAUmdodGxvbmcAAAE9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Hw&#10;AAAAAFJnaHRsb25nAAABPQ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KAAAAAAADAAAAAI/8AAAAAAAADhCSU0EFAAA&#10;AAAABAAAAAI4QklNBAwAAAAAF/QAAAABAAAAZgAAAKAAAAE0AADAgAAAF9gAGAAB/9j/7QAMQWRv&#10;YmVfQ00AAf/uAA5BZG9iZQBkgAAAAAH/2wCEAAwICAgJCAwJCQwRCwoLERUPDAwPFRgTExUTExgR&#10;DAwMDAwMEQwMDAwMDAwMDAwMDAwMDAwMDAwMDAwMDAwMDAwBDQsLDQ4NEA4OEBQODg4UFA4ODg4U&#10;EQwMDAwMEREMDAwMDAwRDAwMDAwMDAwMDAwMDAwMDAwMDAwMDAwMDAwMDP/AABEIAKAAZgMBIgAC&#10;EQEDEQH/3QAEAAf/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MdtYa0uOgZrCr0Ne+02kRvMwT27I2dcysClztnq8/AJmX6gM9/wKSm9S7xEFW63eY/1+apV&#10;ODiCdD4Ivv8AzXbR3SU3hYyBOngom6oEz+VBNN0AknyTPY8auZKSmZtpdEOBJ7SoOMjSPAQmY1oI&#10;JYAedFz3WfrC4vdi4bixrSW2Wt5cf3a3fms/lpKdjKyMbHbuyLW1T2dz/m/SWR1DM6feP0d7S5nx&#10;AIP7qwDYXEnWTySZn4p2VW2fzbHPP8mUlOoNrmy14JaNADOqjY6QA2WucJd4A/yVnTfjvBLXVPHB&#10;IIV/Hs+1US4AOrdBjvPdJSL0TMgkDg686pLQFI2ER2SSU//Qx6rcd7nPsLZ3FrQ8jQfyVbZVUR7N&#10;o+BSOFRIGyQJIhqLVQ42BrZjtokpk2tobMD71E1B0gPjvAcrjaHN1duI8AAq1tlbbAGtsnmQNYSU&#10;yYxod7rJnQt3HRFsc5g21gOLuQSTomocXkOa2wDzA5V30LHgOl4Pjokp5/qeVmUYGXb6bGhlTtrh&#10;JIJ9n/flxAEaL0H6yY7/ANiZsDivdqewcwuXAmp4G4wW9y0h0H92zZ9B39ZJSXFgPDj4rqcF7GsD&#10;mNAiDp/Bc5RUAzcRortHVG1VlldbbHdt740SU6vU7KL64LWkxqFk4OMK33NYT6TtrmieD7tzVB3U&#10;23kyw1kdidw+TkbpO66+0MBf7Q4tbyADqf8ApJKbQr/RnwmElZLLAAz0Xgkn2wNRP/kUklP/0Zto&#10;uIAeIceRHdQsxOpNaTQCD8AttlOZw5zDGsgBSIzvoh7IPk3hJTl41XVPSBtkWHnQInoZkgBxLp7A&#10;StMC4Al97Whokn2gAeJXHda+s92RZZj4Nx+zAbXXCGmz+rt9zcf97/Sf8Wkp1sjJfS7XJ2lhmyCC&#10;AD+8Y27/AOQqz+sY1c+vlOZ+606CPPn3Lm8dudmZDMHplZuySAd0w1g/eLvzP7K6TF/xYZFpDs+y&#10;bHj32tcHBv8AJZU73JKZ492D1ei7Fqu9R11b6/TedfeNjXFv7u4rhvThgFrjvYx1TqY27HN2gb/3&#10;2+oy3c//AEq3et/VLq31fzhazdfiauGUwmQz/CsePpV7a/5S53I9ei6yre703OJg6zJ3BySm5hWs&#10;3Na4AgdjwjZ3Rqd7cjFDfTOrqXbtpP8AY9zVm1vAIPgtXHudc0Vtftkak8NHikprP6M+rp77tXWs&#10;g+UH90K19VaMtuU7Jro302sdV9onRhEWPZ232Od6TFGzPzcIPrGMy5ji5rbi4uljtPoe3/OW19Xq&#10;8UdHrNzXBz7LXMABgN3bf+rY9JTYfjZLsmt+9vskx5kJIxOKXB210ARMeUfvJJKf/9Lcbj420kMs&#10;PmGlF+yUHhjwT/JUtrtS5tIb/wAd/wCYrC+s3XHdLxhTjBgzMkHY9r9zmN/f2x7P67v/ACCSnJ+t&#10;3VqmWu6RhmNh/XbD48/ZhE/Q/wAP/wBsrm6K7cjLqxqWGy2xwDKxqS52jGIZO1pcSXH9493cvcux&#10;+oHSH1s/btjAX3y3Gn82tp22WD/jXN2M/wCD/wCMSU7mJ07E+qGDVZk3sosyDN+dZS+2r1IH6G11&#10;Megz/RbvY9bGJ9ZK3210ZldbBf8A0XPxrBfiXDgbbR+kx7N3t9O5v/XVcvjNodjvHtsEaaH8Q5q5&#10;zp/1Iw+lX25F1+zptP6xfTxUPTZt3/Sc7c7ZvtSU73UxTdjW49mrLWljgeIcNq8Q6tQ/Fz78S3Wy&#10;h2wnnza7cPpNewr0Zn1tpz3NY2m2mnJc9mLc8Q172guFP8mx7fo/y15x1PL+15+TeDIsf9Lxaz2M&#10;/wCoSU1WugwVYqAsBreTtPEHv/KhAsrI1V3onT29RyrMd+W3D21mxj3N3BzgWj09pfV+Y59m7+Qk&#10;pjidMzM7Nqwq2ubdcYFpcS1rQN1lrt35lVY3L0BvTXiivHo9NlVLRXWCXE7WjaJVboXQ8TpLn5Nm&#10;Vdl5FzNjba6g2ttZLXObXufbv3uY39KtYMocdLskbogBrB/BJTQ/ZL4Ld1W6In3f9UktIYbYP6TJ&#10;iPFv9ySSn//T6Aw2Tdl4bK6hutdDw0DxP9Vq8v6p1B2f1HIznfRsdFQiA2pvsq9p9zd/0lf6z1/O&#10;6u52OHCrGLtxpr0bA0bvd9K138t//W61hXOaXlrDNbTJceCeJ/qf9WkpJWyvJycem121mRaysnwr&#10;c4Nd/nL2fpxooFuMWittb3GpvYVv/S17P6u51f8A1teJ1UWX77GgltY3E9/bqYheqfVnr2HnUVYX&#10;UHhmbW0NZYdPVZ+a/wD4xJTsN610XIstxMPqOPV1JpdWyi4lr22g7Nr8a30rLfd+Y36axL+v3dYN&#10;n1eyqX7qntGZeGGmt4Yd5r9Fxe5vq+z9DvWN9eeh5hzDlVvGVVeABaB72vZ7Wep/KZ+Zb/rZWt60&#10;7o2BUMq/1szaPVt3FzrHnvvd7n7W+ze9JTlfWF2V0vKysRjgKc5rHCtga1gdUWtqy6qmNb6Nja2+&#10;nu/Ps9VYfpkVsbW2bDIgf6/yVrt6b1vruUcx9TmCwhrXv9rGtH5rHWbfZXv9W+3/AAf86lf9XevY&#10;LXXij7TjOAa/0DvY9jhvZEhtv5nqV2+nvpu/0du+tJTnU4hyGxju3W7dxpPJaBu/RT9N7fd+h/nX&#10;/Tx/X/m66z6y2ttgaH1vEgkTp4+79125rkRl/pvNjCLBptnQx9L6Lf3f5H81ZsupVjFeDW+0k7JB&#10;uYDqJI33CuP0tfs/T1/8WkpBi5GXjkW4VppfOoqcGmf6n8pdn9XvrJiZ/p4nUK3uynnbXdXcWbjP&#10;tZkU/wCDe/8AMtq/RLlX41NVrqrTvDi5jXVRBOgeQ2zY138tjn1V3V/rNF3sRMXptVpeyvKNOVVv&#10;sxiGF7LWt+n6LxFnqfn+ns/0v6P7T+isSn0mMLfHoZGuk+u6fuSWd+2OlO6OM8UWO6kzHgvFr/Tb&#10;kkejvc3d/N/avekkp//U4W60VNcwH3OndHKqw57msiBpDR5q9djMYx3LnuPud8Tw1R2tqhw5JDoH&#10;IAP/AJFJTs9JwzXjB22dYIj/AF8VDrFtGNjMZXq+v21jvA4/6K3mNGHjsbtky4jyhcp157d+v07T&#10;9ze6Skdv1n6vbjeg639G0QOSYH7uq6foXRMfCezIzCy3qW1rjdc7c2l7t9ravR2O2V7adv2j+Xd6&#10;WxjFy/QsNuV1Sit382yLLDMaDz9y7p94lu17GjIe8EDbo5rHssm9p938+/3/AOgrr9ar+c9NKSV5&#10;Abiv97XBs77SGy4s2en6rvUtY71fRaxn6P8A4P2VWevfYoxhfvde02Vz6gdUX7S5w9R/p0Pb+9X7&#10;L6PSt/wVfqVfo1Wx7ck2n2ja3X0wIcbCCzb+l9K1m6x7PfV/gf0lVX2dOXFtLPV53OsBcHmH72bK&#10;HbDX9qf6jf0jf0VHpf8AbiSnM619V8PNs9Zlb8J5LpeGgl0HY11lVXqO9Ztv8/7/AM/+RZ6fKZ3Q&#10;+qdNIvLDbj7nBl7J2ugn/qvTcvQXVtZUyrJs3ilr3uZWC5j2veWMe525u5n+Bstc9/oXKdzZ9Vja&#10;jueAxlTnOFT3CPWfdTu/Mu23vre/0/Tv/Tf8IlPmbLRYzZUZLHepWzdtBA3P9PeI/SV/4H/wJKu3&#10;1HtZTLXNIsxzIb7j7H7o2tbv9m3/AIipdZ1r6pVX3OtxW/Z3tBcQ2TDnRbUy7Tcx3ud9Bv8Axln+&#10;DXKZGFdh5L8bMaG2lvtc3ggh3u0/f/RuSU3qcy30L8yl+0FrTk0xJcZbst/ea6u70/zfp2JKgzIY&#10;LH2ekRIB9DcYJ3B+3f8AS27/ANJ/4Gkkp//V4u97n3Na908ugDtwhNqNosbO0OJbI/iilwdmu8Aw&#10;fdu/8ihY2QGPcw6w8kH5pKe56Tm4XW/SdUBVbVXGTSDIDiR+lr3fTou/Mf8A9asWP9del0Y+TXa1&#10;2paZHx7LH6F1AdN6vh5JdsoMssdqQK7Wllntb7v0dnv/ALCn1nqv7Vyza3d6LWuFZfoTp9PZ+b/I&#10;SU3PqcGjIzcnltIrHMHbJdune13t9Ov+bruXSMfDvSePUDGncz0jXY8sPvsDrLH+n6Ne/Z9qu9Kz&#10;+a/m1zn1PIbi5I3+nY69jGODmtcZa3cNzn17X/8Acf8A4ddISWY53EAvJosG0OJOjNj21e6hn836&#10;le+m/wBT9a+wpKYNLrBDNHuLBtlweQQHU3ObZt9Oq17f0/pOu3+n/wBu2rWsZSA/Qvbv9RoIeTLm&#10;l/o0bn1ua3/0Of8A8aq2VbeOn3WBpp2D1XVvILtzixtns3P2fSt9Nv6PH3/4D/QHrs3YpiyGhgte&#10;97SWO9N25/t27LcptL/flPs+0e/+cs9L9KlLF9xYNuy+nYRXQSWlxa5r7a3Y1e2vburZ7P8AirP0&#10;/qV2ZFpllVgbbdsuqGxrgHV7CwNdXTsYxtnp1O/Rsfb+l9Syi2r0P8Asx2VSy+yqrbS0BrntZqR6&#10;ewuYKg2r3uZ72et/N/6Oqz9Cp1Pe2wm60lwJfY4tqbJdteza6duTscGfpNtn85v+0+nWkp0Ht9U1&#10;i7a7KkOaadx2y6wt/mm2XNtZu9PI/wAF7/5y/wDnFzv13wi7Gp6gJ9tpaRq92xwbU71LZNf6JzKn&#10;/o/9J/wS2mzW51bjtrsOw1uA3AAke87t271PTY79J+m/7kelYsz6y1jI6LlWVRa5g9RzwCX+x9fq&#10;PcWV111foxs/4X/RJKeMIAsBgQ6iQw8H2Hg/12/R/wCtJIReXNB0muY+B0/6pJJT/9bhd5/aFpPh&#10;Gnkq50ucedSpteTnEzySk5oLnHz0SUwO5w26kBx0b9IEn3R/Js2qbbQbRI28yBwAWua1qunouQ+r&#10;Gyaf+1TC8R4glj/+k1Vc2u3He2i0fpWN5GrYPh+ckp2vqc4upyWl3sbY2yxumrdoa5z2k7XMb/L/&#10;AO3F1GE91tseqA2yGhzXzcfzDayyxrdn+D/mvtO/+c/Rf4PkfqqwGnKDoMPre1juPY23c/lv0d37&#10;9f8A1yzZUunrLhe2xz3VPa0+pXAaxpOlTv0n6OtljP8AR1VZP0P0/wDgElI+phn7Fyhc6X10ue2l&#10;x3uEDZZe0n1dvt9P9L6n/bX6FllnoVjhj1VNubjOsqZ6johhd7/SrqcdrHNtYzd/7EfzXqJ+qAvw&#10;8ihrS37Tj2OYywl07gA4lx93rVvd/pPT/wBN6G9Z3RsizH6N9qr3bW4YY0fSBcY2uDXM/mm2FjrK&#10;v8J/g7P59JSsq2t2Q8teWSQ5tbhskuD9rW7t9e6+ttlf0v1er0KvTvVjHMPDi7Zc3c54MhxNjv5q&#10;973bdtlTPeyn9Xo/R/zv6NZ7TGE17XOkAVVm1rg6SH7nAP8AU/R2OfZs3t+h6f6PZ+kWjVQLABVu&#10;cfUdS91sGoNAd+gc2uHMY13s227/ANJ/NUepazNSUvvNJcLJeWQ1m0FjnPIZs2bnP9lrm+vd/wCC&#10;/rP84PqdQvwsyosc6z0jT6jBLg8B1u3bu27Nrmsts9n+A/4VWGta4m41saWbA18Pf6jS+tjNu8/z&#10;1eQ3bkbv9H+m/wCBayzbVXW6z0mNZuh4c4ODm2Nc6t239LXbv9Cz1HMs9T/Aet+kSU+dFxFYsAku&#10;b7vAOA+l/wCjElH0LN32eDuL/RDdfpB3p7I+kkkp/9fztp/WJ8SUb88/igN/nB8UYGXnzSU9f0DJ&#10;Y/ouK0j34Vt1Z7y2z9PU/wDsuNzFhdesY/qGU9sRS1tY+IG5/wD4JYjdGfZXVdawhorcTbOoczbv&#10;9Nzfl7XLL9+RUHP1dc8uefP6f/VPSU7n1TYBiZAeQGWWsZu03B7WN2N94ez9J63s3s2fon/6RbLf&#10;a6se11rdh9Pc+DuMs9Rzt7Wf4T1v1dlP+C+01rH+rRrdRlBx3MFzC6suDWlrz9n/AD3N2f8AGs/4&#10;m/8AVsh/obb91bGtJtazKcQ2oMBZvjfPp7Xeg9nufa/0vp22/wCj/SpTou2ub722mnYNzmiXEaNF&#10;ldm9+99bK9lv/CVf9as5esvZ9VqXu2t9U107QPdLXV2PO9/53p1v3/mf5m9dQfTrymu2H9I4mu2l&#10;2vuFVddVQlrn7Y3fo/093896H061yWU9rMTp9LwTuyMl79PdsZuo7Op99m9n+j/Se9JTfxXvbbtD&#10;QW4+zYXQQ7c3a2t+17q9tk7fT2fmLQrtrZjEtAsvey5oYXEOLWn0rm+rW1304f8Ao3/Q/T/zf01Q&#10;waze115nafeGgjadp/m695/R2MtdkbN37/8A29arqrLWvbW581tfU2W76yNznbbGCy7G/m9r/S/0&#10;/wDOW2pKbAxrbLILmhlnqbK3N1ed3p2WMvsY5tP6T6Wz+cp9P0fR/Rp92Na0E2usfb+ksf6Y9m5v&#10;6RmRt/Tf6R1Ff5ldn+Ev2emC4B1NhfSRVY1jdtbodO7e1rGltbXbNraP0n6P1K7vtP6ffkKZcX2P&#10;cXWFzHAVNG0hzgfe1m5m5nqW72ev6TKrMe7+asSU8Z9nnr3p7NBkyWSIjcMgP37f5rb7/wCb/m0l&#10;p2scz610WbW7bqjZsFjo9NrH/Su/nf5v8/Zv/wCC/wAGkkp//9DzkfSKKHHkIOsnQqbSfBJTcpyC&#10;zAymzrZsaPnoo0uisj46/AKu4kV7exInn82UWuS0/IJKdb6r5L6Mq2pthra5hc8tJaZpc27c1zS3&#10;Y70n2e5/+Yujva1lDhtNde4k2OGgJDrWmjeP3v53/C77Lsff/PenyHRrhT1Sou9rS4b3bdxDXAts&#10;2N/f9q7PFf6lDqDda6wta51VRMODd+/9Y2+mz1L69/6T030epV6Vfp5SSk2Nc19VLsYF4qhj6STZ&#10;DXNY047nue130n7rnv8A02PT+j/R/olydTjfl/nGrEY7d2eH2Osy3/S/cb+9X9CtdMyp5xskPAsc&#10;13qGp2jBsJZ6VW327mezZ6X6Zj/5z/g+c+rrSaWvdO57jZducQ14aHXMe5rW7NrH+xzPWrf/ANNJ&#10;TuFuO2t7ml7Wsc2wuZ7R+jO2ttW0O9jo2UNf+Z/Oq162PXSx9zn2Frm5DK69pDzA9R+5tfutaz03&#10;ex+PX6n85767lXpZVUA1jPWrqaXMeHAyHbWV7WPr/R/Qt9Nu3Z/wn80kRbtsF73BrnPaw1NJl7Ra&#10;21un6JrKtjv5t+/1r/530/6MlJhUQ8MNbmNJaxx9gY2dzs1llU7rqrLv+F9L0/5nI9T9M9rG2O3U&#10;NsdcNrbLbXluwvG5zHNb7K66mbG/6aur9P8Azn2hRDKXsrc4+k32teJsc20tZY5lvofzzf0bXWe3&#10;/j6PU/w0L/0lVZ3Ns90WBpDg9+xjWw//AEjvQZ+i9Cyqv/R3f9qEpy8uto61g3hlfqkWOc3XZ6mx&#10;9nqfQ/o3rN9b+a9X/B/TSR77HO6jjFxtlj3ObYdu+C1zRYz/AIT1PVd9H0/tP5npJJKf/9k4QklN&#10;BCEAAAAAAFMAAAABAQAAAA8AQQBkAG8AYgBlACAAUABoAG8AdABvAHMAaABvAHAAAAASAEEAZABv&#10;AGIAZQAgAFAAaABvAHQAbwBzAGgAbwBwACAAQwBDAAAAAQA4QklNBAYAAAAAAAcABgAAAAEBAP/h&#10;EIhodHRwOi8vbnMuYWRvYmUuY29tL3hhcC8xLjAvADw/eHBhY2tldCBiZWdpbj0i77u/IiBpZD0i&#10;VzVNME1wQ2VoaUh6cmVTek5UY3prYzlkIj8+IDx4OnhtcG1ldGEgeG1sbnM6eD0iYWRvYmU6bnM6&#10;bWV0YS8iIHg6eG1wdGs9IkFkb2JlIFhNUCBDb3JlIDUuNi1jMTQyIDc5LjE2MDkyNCwgMjAxNy8w&#10;Ny8xMy0wMTowNjozOSAgICAgICAgIj4gPHJkZjpSREYgeG1sbnM6cmRmPSJodHRwOi8vd3d3Lncz&#10;Lm9yZy8xOTk5LzAyLzIyLXJkZi1zeW50YXgtbnMjIj4gPHJkZjpEZXNjcmlwdGlvbiByZGY6YWJv&#10;dXQ9IiIgeG1sbnM6eG1wPSJodHRwOi8vbnMuYWRvYmUuY29tL3hhcC8xLjAvIiB4bWxuczpkYz0i&#10;aHR0cDovL3B1cmwub3JnL2RjL2VsZW1lbnRzLzEuMS8iIHhtbG5zOnBob3Rvc2hvcD0iaHR0cDov&#10;L25zLmFkb2JlLmNvbS9waG90b3Nob3AvMS4wLyIgeG1sbnM6eG1wTU09Imh0dHA6Ly9ucy5hZG9i&#10;ZS5jb20veGFwLzEuMC9tbS8iIHhtbG5zOnN0RXZ0PSJodHRwOi8vbnMuYWRvYmUuY29tL3hhcC8x&#10;LjAvc1R5cGUvUmVzb3VyY2VFdmVudCMiIHhtbG5zOnN0UmVmPSJodHRwOi8vbnMuYWRvYmUuY29t&#10;L3hhcC8xLjAvc1R5cGUvUmVzb3VyY2VSZWYjIiB4bXA6Q3JlYXRvclRvb2w9IkFkb2JlIFBob3Rv&#10;c2hvcCBDQyAoV2luZG93cykiIHhtcDpDcmVhdGVEYXRlPSIyMDE4LTA1LTE2VDIwOjM0OjE1LTA0&#10;OjAwIiB4bXA6TW9kaWZ5RGF0ZT0iMjAxOC0wNS0xNlQyMDo1NToxOC0wNDowMCIgeG1wOk1ldGFk&#10;YXRhRGF0ZT0iMjAxOC0wNS0xNlQyMDo1NToxOC0wNDowMCIgZGM6Zm9ybWF0PSJpbWFnZS9qcGVn&#10;IiBwaG90b3Nob3A6Q29sb3JNb2RlPSIzIiBwaG90b3Nob3A6SUNDUHJvZmlsZT0ic1JHQiBJRUM2&#10;MTk2Ni0yLjEiIHhtcE1NOkluc3RhbmNlSUQ9InhtcC5paWQ6OTNkMDA2MWMtNTFjNy00ZTRmLWJi&#10;NjUtMTUxYThmYmUyMzMyIiB4bXBNTTpEb2N1bWVudElEPSJhZG9iZTpkb2NpZDpwaG90b3Nob3A6&#10;NDg5MGZkMWUtMTJmMC1iMTQyLWE2MGEtMzUwNjkzMWQ4MGUxIiB4bXBNTTpPcmlnaW5hbERvY3Vt&#10;ZW50SUQ9InhtcC5kaWQ6MmJhMGY5NWItZWFiZi1mMzQ0LWFmOGQtYzdiYzE3Zjg5NjI0Ij4gPHht&#10;cE1NOkhpc3Rvcnk+IDxyZGY6U2VxPiA8cmRmOmxpIHN0RXZ0OmFjdGlvbj0iY3JlYXRlZCIgc3RF&#10;dnQ6aW5zdGFuY2VJRD0ieG1wLmlpZDoyYmEwZjk1Yi1lYWJmLWYzNDQtYWY4ZC1jN2JjMTdmODk2&#10;MjQiIHN0RXZ0OndoZW49IjIwMTgtMDUtMTZUMjA6MzQ6MTUtMDQ6MDAiIHN0RXZ0OnNvZnR3YXJl&#10;QWdlbnQ9IkFkb2JlIFBob3Rvc2hvcCBDQyAoV2luZG93cykiLz4gPHJkZjpsaSBzdEV2dDphY3Rp&#10;b249InNhdmVkIiBzdEV2dDppbnN0YW5jZUlEPSJ4bXAuaWlkOjM2ZTMzYzc4LTNjYmQtZTA0Zi04&#10;MDZjLWJkYWM2MGUyMGYwOCIgc3RFdnQ6d2hlbj0iMjAxOC0wNS0xNlQyMDo1NToxOC0wNDowMCIg&#10;c3RFdnQ6c29mdHdhcmVBZ2VudD0iQWRvYmUgUGhvdG9zaG9wIENDIChXaW5kb3dzKSIgc3RFdnQ6&#10;Y2hhbmdlZD0iLyIvPiA8cmRmOmxpIHN0RXZ0OmFjdGlvbj0iY29udmVydGVkIiBzdEV2dDpwYXJh&#10;bWV0ZXJzPSJmcm9tIGltYWdlL3BuZyB0byBpbWFnZS9qcGVnIi8+IDxyZGY6bGkgc3RFdnQ6YWN0&#10;aW9uPSJkZXJpdmVkIiBzdEV2dDpwYXJhbWV0ZXJzPSJjb252ZXJ0ZWQgZnJvbSBpbWFnZS9wbmcg&#10;dG8gaW1hZ2UvanBlZyIvPiA8cmRmOmxpIHN0RXZ0OmFjdGlvbj0ic2F2ZWQiIHN0RXZ0Omluc3Rh&#10;bmNlSUQ9InhtcC5paWQ6OTNkMDA2MWMtNTFjNy00ZTRmLWJiNjUtMTUxYThmYmUyMzMyIiBzdEV2&#10;dDp3aGVuPSIyMDE4LTA1LTE2VDIwOjU1OjE4LTA0OjAwIiBzdEV2dDpzb2Z0d2FyZUFnZW50PSJB&#10;ZG9iZSBQaG90b3Nob3AgQ0MgKFdpbmRvd3MpIiBzdEV2dDpjaGFuZ2VkPSIvIi8+IDwvcmRmOlNl&#10;cT4gPC94bXBNTTpIaXN0b3J5PiA8eG1wTU06RGVyaXZlZEZyb20gc3RSZWY6aW5zdGFuY2VJRD0i&#10;eG1wLmlpZDozNmUzM2M3OC0zY2JkLWUwNGYtODA2Yy1iZGFjNjBlMjBmMDgiIHN0UmVmOmRvY3Vt&#10;ZW50SUQ9InhtcC5kaWQ6MmJhMGY5NWItZWFiZi1mMzQ0LWFmOGQtYzdiYzE3Zjg5NjI0IiBzdFJl&#10;ZjpvcmlnaW5hbERvY3VtZW50SUQ9InhtcC5kaWQ6MmJhMGY5NWItZWFiZi1mMzQ0LWFmOGQtYzdi&#10;YzE3Zjg5NjI0Ii8+IDwvcmRmOkRlc2NyaXB0aW9uPiA8L3JkZjpSREY+IDwveDp4bXBtZXRhPi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Dw/eHBh&#10;Y2tldCBlbmQ9InciPz7/4gxYSUNDX1BST0ZJTEUAAQEAAAxITGlubwIQAABtbnRyUkdCIFhZWiAH&#10;zgACAAkABgAxAABhY3NwTVNGVAAAAABJRUMgc1JHQgAAAAAAAAAAAAAAAQAA9tYAAQAAAADTLUhQ&#10;ICAAAAAAAAAAAAAAAAAAAAAAAAAAAAAAAAAAAAAAAAAAAAAAAAAAAAAAAAAAAAAAABFjcHJ0AAAB&#10;UAAAADNkZXNjAAABhAAAAGx3dHB0AAAB8AAAABRia3B0AAACBAAAABRyWFlaAAACGAAAABRnWFla&#10;AAACLAAAABRiWFlaAAACQAAAABRkbW5kAAACVAAAAHBkbWRkAAACxAAAAIh2dWVkAAADTAAAAIZ2&#10;aWV3AAAD1AAAACRsdW1pAAAD+AAAABRtZWFzAAAEDAAAACR0ZWNoAAAEMAAAAAxyVFJDAAAEPAAA&#10;CAxnVFJDAAAEPAAACAxiVFJDAAAEPAAACAx0ZXh0AAAAAENvcHlyaWdodCAoYykgMTk5OCBIZXds&#10;ZXR0LVBhY2thcmQgQ29tcGFueQAAZGVzYwAAAAAAAAASc1JHQiBJRUM2MTk2Ni0yLjEAAAAAAAAA&#10;AAAAABJzUkdCIElFQzYxOTY2LTIuMQAAAAAAAAAAAAAAAAAAAAAAAAAAAAAAAAAAAAAAAAAAAAAA&#10;AAAAAAAAAAAAAAAAAAAAWFlaIAAAAAAAAPNRAAEAAAABFsxYWVogAAAAAAAAAAAAAAAAAAAAAFhZ&#10;WiAAAAAAAABvogAAOPUAAAOQWFlaIAAAAAAAAGKZAAC3hQAAGNpYWVogAAAAAAAAJKAAAA+EAAC2&#10;z2Rlc2MAAAAAAAAAFklFQyBodHRwOi8vd3d3LmllYy5jaAAAAAAAAAAAAAAAFklFQyBodHRwOi8v&#10;d3d3LmllYy5jaAAAAAAAAAAAAAAAAAAAAAAAAAAAAAAAAAAAAAAAAAAAAAAAAAAAAAAAAAAAAABk&#10;ZXNjAAAAAAAAAC5JRUMgNjE5NjYtMi4xIERlZmF1bHQgUkdCIGNvbG91ciBzcGFjZSAtIHNSR0IA&#10;AAAAAAAAAAAAAC5JRUMgNjE5NjYtMi4xIERlZmF1bHQgUkdCIGNvbG91ciBzcGFjZSAtIHNSR0IA&#10;AAAAAAAAAAAAAAAAAAAAAAAAAAAAZGVzYwAAAAAAAAAsUmVmZXJlbmNlIFZpZXdpbmcgQ29uZGl0&#10;aW9uIGluIElFQzYxOTY2LTIuMQAAAAAAAAAAAAAALFJlZmVyZW5jZSBWaWV3aW5nIENvbmRpdGlv&#10;biBpbiBJRUM2MTk2Ni0yLjEAAAAAAAAAAAAAAAAAAAAAAAAAAAAAAAAAAHZpZXcAAAAAABOk/gAU&#10;Xy4AEM8UAAPtzAAEEwsAA1yeAAAAAVhZWiAAAAAAAEwJVgBQAAAAVx/nbWVhcwAAAAAAAAABAAAA&#10;AAAAAAAAAAAAAAAAAAAAAo8AAAACc2lnIAAAAABDUlQgY3VydgAAAAAAAAQAAAAABQAKAA8AFAAZ&#10;AB4AIwAoAC0AMgA3ADsAQABFAEoATwBUAFkAXgBjAGgAbQByAHcAfACBAIYAiwCQAJUAmgCfAKQA&#10;qQCuALIAtwC8AMEAxgDLANAA1QDbAOAA5QDrAPAA9gD7AQEBBwENARMBGQEfASUBKwEyATgBPgFF&#10;AUwBUgFZAWABZwFuAXUBfAGDAYsBkgGaAaEBqQGxAbkBwQHJAdEB2QHhAekB8gH6AgMCDAIUAh0C&#10;JgIvAjgCQQJLAlQCXQJnAnECegKEAo4CmAKiAqwCtgLBAssC1QLgAusC9QMAAwsDFgMhAy0DOAND&#10;A08DWgNmA3IDfgOKA5YDogOuA7oDxwPTA+AD7AP5BAYEEwQgBC0EOwRIBFUEYwRxBH4EjASaBKgE&#10;tgTEBNME4QTwBP4FDQUcBSsFOgVJBVgFZwV3BYYFlgWmBbUFxQXVBeUF9gYGBhYGJwY3BkgGWQZq&#10;BnsGjAadBq8GwAbRBuMG9QcHBxkHKwc9B08HYQd0B4YHmQesB78H0gflB/gICwgfCDIIRghaCG4I&#10;ggiWCKoIvgjSCOcI+wkQCSUJOglPCWQJeQmPCaQJugnPCeUJ+woRCicKPQpUCmoKgQqYCq4KxQrc&#10;CvMLCwsiCzkLUQtpC4ALmAuwC8gL4Qv5DBIMKgxDDFwMdQyODKcMwAzZDPMNDQ0mDUANWg10DY4N&#10;qQ3DDd4N+A4TDi4OSQ5kDn8Omw62DtIO7g8JDyUPQQ9eD3oPlg+zD88P7BAJECYQQxBhEH4QmxC5&#10;ENcQ9RETETERTxFtEYwRqhHJEegSBxImEkUSZBKEEqMSwxLjEwMTIxNDE2MTgxOkE8UT5RQGFCcU&#10;SRRqFIsUrRTOFPAVEhU0FVYVeBWbFb0V4BYDFiYWSRZsFo8WshbWFvoXHRdBF2UXiReuF9IX9xgb&#10;GEAYZRiKGK8Y1Rj6GSAZRRlrGZEZtxndGgQaKhpRGncanhrFGuwbFBs7G2MbihuyG9ocAhwqHFIc&#10;exyjHMwc9R0eHUcdcB2ZHcMd7B4WHkAeah6UHr4e6R8THz4faR+UH78f6iAVIEEgbCCYIMQg8CEc&#10;IUghdSGhIc4h+yInIlUigiKvIt0jCiM4I2YjlCPCI/AkHyRNJHwkqyTaJQklOCVoJZclxyX3Jicm&#10;VyaHJrcm6CcYJ0kneierJ9woDSg/KHEooijUKQYpOClrKZ0p0CoCKjUqaCqbKs8rAis2K2krnSvR&#10;LAUsOSxuLKIs1y0MLUEtdi2rLeEuFi5MLoIuty7uLyQvWi+RL8cv/jA1MGwwpDDbMRIxSjGCMbox&#10;8jIqMmMymzLUMw0zRjN/M7gz8TQrNGU0njTYNRM1TTWHNcI1/TY3NnI2rjbpNyQ3YDecN9c4FDhQ&#10;OIw4yDkFOUI5fzm8Ofk6Njp0OrI67zstO2s7qjvoPCc8ZTykPOM9Ij1hPaE94D4gPmA+oD7gPyE/&#10;YT+iP+JAI0BkQKZA50EpQWpBrEHuQjBCckK1QvdDOkN9Q8BEA0RHRIpEzkUSRVVFmkXeRiJGZ0ar&#10;RvBHNUd7R8BIBUhLSJFI10kdSWNJqUnwSjdKfUrESwxLU0uaS+JMKkxyTLpNAk1KTZNN3E4lTm5O&#10;t08AT0lPk0/dUCdQcVC7UQZRUFGbUeZSMVJ8UsdTE1NfU6pT9lRCVI9U21UoVXVVwlYPVlxWqVb3&#10;V0RXklfgWC9YfVjLWRpZaVm4WgdaVlqmWvVbRVuVW+VcNVyGXNZdJ114XcleGl5sXr1fD19hX7Ng&#10;BWBXYKpg/GFPYaJh9WJJYpxi8GNDY5dj62RAZJRk6WU9ZZJl52Y9ZpJm6Gc9Z5Nn6Wg/aJZo7GlD&#10;aZpp8WpIap9q92tPa6dr/2xXbK9tCG1gbbluEm5rbsRvHm94b9FwK3CGcOBxOnGVcfByS3KmcwFz&#10;XXO4dBR0cHTMdSh1hXXhdj52m3b4d1Z3s3gReG54zHkqeYl553pGeqV7BHtje8J8IXyBfOF9QX2h&#10;fgF+Yn7CfyN/hH/lgEeAqIEKgWuBzYIwgpKC9INXg7qEHYSAhOOFR4Wrhg6GcobXhzuHn4gEiGmI&#10;zokziZmJ/opkisqLMIuWi/yMY4zKjTGNmI3/jmaOzo82j56QBpBukNaRP5GokhGSepLjk02TtpQg&#10;lIqU9JVflcmWNJaflwqXdZfgmEyYuJkkmZCZ/JpomtWbQpuvnByciZz3nWSd0p5Anq6fHZ+Ln/qg&#10;aaDYoUehtqImopajBqN2o+akVqTHpTilqaYapoum/adup+CoUqjEqTepqaocqo+rAqt1q+msXKzQ&#10;rUStuK4trqGvFq+LsACwdbDqsWCx1rJLssKzOLOutCW0nLUTtYq2AbZ5tvC3aLfguFm40blKucK6&#10;O7q1uy67p7whvJu9Fb2Pvgq+hL7/v3q/9cBwwOzBZ8Hjwl/C28NYw9TEUcTOxUvFyMZGxsPHQce/&#10;yD3IvMk6ybnKOMq3yzbLtsw1zLXNNc21zjbOts83z7jQOdC60TzRvtI/0sHTRNPG1EnUy9VO1dHW&#10;VdbY11zX4Nhk2OjZbNnx2nba+9uA3AXcit0Q3ZbeHN6i3ynfr+A24L3hROHM4lPi2+Nj4+vkc+T8&#10;5YTmDeaW5x/nqegy6LzpRunQ6lvq5etw6/vshu0R7ZzuKO6070DvzPBY8OXxcvH/8ozzGfOn9DT0&#10;wvVQ9d72bfb794r4Gfio+Tj5x/pX+uf7d/wH/Jj9Kf26/kv+3P9t////7gAOQWRvYmUAZEAAAAAB&#10;/9sAhAACAgICAgICAgICAwICAgMEAwICAwQFBAQEBAQFBgUFBQUFBQYGBwcIBwcGCQkKCgkJDAwM&#10;DAwMDAwMDAwMDAwMAQMDAwUEBQkGBgkNCgkKDQ8ODg4ODw8MDAwMDA8PDAwMDAwMDwwMDAwMDAwM&#10;DAwMDAwMDAwMDAwMDAwMDAwMDAz/wAARCAHwAT0DAREAAhEBAxEB/90ABAAo/8QBogAAAAcBAQEB&#10;AQAAAAAAAAAABAUDAgYBAAcICQoLAQACAgMBAQEBAQAAAAAAAAABAAIDBAUGBwgJCgsQAAIBAwMC&#10;BAIGBwMEAgYCcwECAxEEAAUhEjFBUQYTYSJxgRQykaEHFbFCI8FS0eEzFmLwJHKC8SVDNFOSorJj&#10;c8I1RCeTo7M2F1RkdMPS4ggmgwkKGBmElEVGpLRW01UoGvLj88TU5PRldYWVpbXF1eX1ZnaGlqa2&#10;xtbm9jdHV2d3h5ent8fX5/c4SFhoeIiYqLjI2Oj4KTlJWWl5iZmpucnZ6fkqOkpaanqKmqq6ytrq&#10;+hEAAgIBAgMFBQQFBgQIAwNtAQACEQMEIRIxQQVRE2EiBnGBkTKhsfAUwdHhI0IVUmJy8TMkNEOC&#10;FpJTJaJjssIHc9I14kSDF1STCAkKGBkmNkUaJ2R0VTfyo7PDKCnT4/OElKS0xNTk9GV1hZWltcXV&#10;5fVGVmZ2hpamtsbW5vZHV2d3h5ent8fX5/c4SFhoeIiYqLjI2Oj4OUlZaXmJmam5ydnp+So6Slpq&#10;eoqaqrrK2ur6/9oADAMBAAIRAxEAPwDyHDZywOwMjGkhJJ+IU3HfsOm+KpmYZ/TAV5BUHqSTQ9Tv&#10;3xVG6csvNn9ZgN+PItQbUqKe2KoDzTf3FpZOqzSBlBA4M1Ttuag96fqxV5dpt7eNcyzMZTFLRirO&#10;w+Ku304q9P0z15mRmV2P2a8zWg6d8Veh2SsiIoVlIALL8ZrQCnXffFU/giBbkbdmZiDQF/Han+fv&#10;iqdRpJF8Pok0+EOCfs9adTiqPj9ViHIJegrTlTbsCemKprBDMxUrFWtSoYv2H0f1xVNIYbpAS1sO&#10;JUglt6V3JNT2xVM4o55GWkPxlgVHGleINe/bFUeIbihCLx2rwLda9zXxxVoRXittCRUjkT1NOlKH&#10;6MVXiC7oStNj0Z9qgbd69OmKoRrbUCS3MBAxA77kV618cVdHb6jsqycQwH7wMN/DavfFVk0N+JAX&#10;uStOpUkU+jv9OKoCaG9rX68VXuK07EGo9/liqXTwXMg3vj3UVYnf59d8VQqWchbidQY0+I0rv023&#10;PTfFVYwKAQb2RVIqKk19v8ziqXTKEYlb2R6kcVq3EgHqf7MVQJBqFa4diP2anevv+HXFUsn4t9qe&#10;VxQtUVIrXbrSh+nfFUIEQj45JmNTyUtQ1Pcd/l7YqltyEB/vJzUmlSe3XbwxVAyiNlYM8p5E/ET2&#10;BGxHz8MVeMedoWQPKkkqvIx3Ldh28Kgd8VeRXE10teEzkJ8LMjMK+BFTiqJspbjqJWWo6gk0I969&#10;zird3cTO1w31hzSgY8zT3+j5Yql6S3MM3qNPMFY1oGI6dCDXFWQ3Mc1/aiSOV/XiG/FmAZRUgEDv&#10;8sVSm3uJyCqzynYeqatXftXelDtiqDvLiWHkzXDgD7PxH4qdBsf8+uKsLvr+8npSeQ/y0Y7dwT22&#10;HTFUsnFxbgkySLIAGKliSKAgd6e+KpmvmDUf0NNa+vL6omjUNzblwo5oR89gcVf/0PMhjH1h2POj&#10;yNyNNvtbe53xVMVtBw4N8anZST04jYfj7+GKtmEWis52kjqyAnfYfZFfCuKvMdd1R7i6jELDc+nK&#10;Ds1e9Qex7Yqhra3kACrNHXiCw5dOu42B7YqzPSzKjJ+9UrQcTUgmnjt+vFWZx3zq4jadKUod/Hev&#10;TpXaoxVldhcBlBa7JJFaV2p7UpvTviqeRyLzANyCSDRak1HKm56YqmB9RgAtwftGgDEjw+7FURA8&#10;qN8VwSpqFZSe/Tbx+eKppCQ54i4HI0MZq21Ou4Ndq4qj4pUT06XbAbhx8THoK9TTr1xVNopY3I/0&#10;g77im9Qff2piqPY2nVpHDigIIYH59dq4qpcrSh+N+JoAdtwD41pv88VQT3dorUZypGxYKeO/QYqq&#10;Q3tqrvz5mRt0YqARsa061xVCXN/aM/whpBXc7AV6b9N/oxVRL2kqLWNynQGlfHf78VUZpoY6JFAz&#10;BhVaUFCfniqAmmRY1IiIANQOQ6b9eg2xVBPdSACJYtlY1G5BY/1xVDzcqMWh4sQDSprUbfdXFUrm&#10;klp8EfFierH27djiqmFklDFkQVFANzt0oR2pTFVB4pCvDitJAT07j6Po/DFUAIJCSeAqpUkU2G2w&#10;NfwOKoOW3IZ4nqpHxp8NCwUb02qeu+KsG8w2H1u1cSgGREPOMAdSwIIrvir5+vdPaCd4HQqJGdhU&#10;028KeBxVL4DHGGMpMYjGxpXb+JP+ffFUTHalyKdG+JiatQkdj3H00xV2oQqlrxVeCrT7Pj0O/tiq&#10;G0G9/ftC3EtU8uRPFl2HU+GKpjrUEGmulwjq0c3xIlNw9O2/euKsBu2e9lCb0Oyqu5UV2p4Upirb&#10;2awxlhVpK0L/AOUa7cf8xiqXzwBkfqTsACAKV229q7e2KodbP9xMaHeeMU/2L9/44q//0fPb23pz&#10;SsB8SSNWnQ70p9wxVMbVA/EUCvSgIFa0/aAxVLPMM8cVqVL0kFSVX7QFP64q8fs9M+sX0skhZo6g&#10;gildx174qzK10yFSpKOVPH4QARXoBT54qym0itwoKxsOW7MTUmtD/t4qnX1aAg1BArUgb8SDU8f8&#10;6YqmUEkKEVD8jQ8qgA/MdsVTu3liZmDRswX7SBqfFXahpvsaYqm0FzFHQBWJHQAipNPuFd8VTOG7&#10;t5FX9zUrRQK9fANXqBiqZQTxV4pCaJ/dcTU1+gfRiqp9Yh5D92SOho9BXxr/ABxVHxzxxopZCteQ&#10;QV+nao26b1xVQk1WNZATEeKkCpIBT296HFV82oxcOKKCACEqe4puePX5DFUnk1NQzHioVtxy2J/m&#10;6UxVa2qRIlHCDitCtSARv7/LFUqutcjhdS6oCNlK9jWp274qrweZo0BFUffYEHl3HY7dTiqDk8zp&#10;I/EFaNT41XiAP4HtiqaJqLvGpDqAaLso2NdgK7dK9MVck8jP8FG4HiuwAHz98VdLNNwYJyEatSpG&#10;4J7b4qlzes5IJNF2JFAagbH9WKoFpSiSPPNwSvUsFoNt61pTfeuKvPPNH5j6DoFI2uvrtwN19E8w&#10;XXcjYmtOuKvEtc/PuNb+AWEXGFXPFPE0qVqDSm4p4Yqk2r/nzdXyxJHYtCIZYxGwkPqAKDzqRWob&#10;w7YqxvSfzZuI9Qmk1EfWLZqyNFK9SwFeChux/DFUmvvzEj1K8W4ktxBBE/KKMAggkcak9wAcVX23&#10;mnTzH8cf1kIy8Z3J2FKKqqPA7/jirIrTXdKuICiXZDhhy4IFCOT8Wx6g+2Kq9zcJcRssQLh0LK4N&#10;VBPf9YxVJIYJIZfUUEFiSX6Ag9qf1xVBak1xOeDgmlSQT4Urt4DFWrdYUWOjBnZRyIoAR/k+FcVd&#10;KgZWoORDVeh3p4GnXFW/qnLdR9nYEDanQVH04qrCwX6tJ+7NfXQhqCteLV9q9MVf/9LibQKyyfD9&#10;pjQhqd6bfMddsVV7ApCpkdgyqaswpTrv+uuKvNPN2pQz3MsBJ4yEuFDEDb9qvfcYqv0RbRIIBIPj&#10;YfH4BqD/AGqYqyFPqoNaVkBJJ+IA12pSvsMVTO3NqzxqhJYkUAFKcNq/cemKp/S3Ee0RNF3K7ioH&#10;8PHFVFJFpx4LQ/tb13Nad9thXFUyt2XkGMY9MGsinb4hWlCD+GKpjI4XiQ6kVAFAaMOvj7Cg64q6&#10;1mihIYgcehZaUpX51HTFUwh1e1VPiIWv7IALUJ6V8P4YqiotWgJVuScXoAKAV2+zuO/fFURPqkfB&#10;nHAAj4hsxJ7Ad96YqlP19C6qo+FjyJ6kbbnb9VcVTOK8WUV2Khfs8Ry8KEkd/HFVGeJgKtHWu6Eb&#10;gBvD+mKoP0JSGCsSKkLxFT13HTp4e+KoWXRpZTSRH+EhQKHr1NABsMVQg8vTVoytsOR41pQnvXpT&#10;FVeLQnUn4nFGOy9aeO9B0riqfW9o8NI9z1rUkljSpHXv88VVygAJaL0mWig17+BFcVS/UL+z02H1&#10;tQmjsrQin1mVwqKR2qT3rir5p87fnvZWEt1p/lSNr423wx6mjVj3FRx68gTtTFXzZr/5ieY9emuZ&#10;L++mKyqoktoDwiULvTiCKEd8VYk2tPIyu8kvMkKvqN0PQqW7YqlUsqMQ/Di7nnGzN8QHQAVB3xVA&#10;Su6NypXkabVAPtv8+hxVYDLxZqMVAIdl+Hr39vpxVv1eOwqVUfAK03PhXFWwzji4UgH7IY13A7k9&#10;f898VR1veT28vq27kSr8VAepboafr8MVek+WfNUfEQ3/AMasW5FiF5J1qSvQbbYqzaCaz1Hk1vKj&#10;LGwr6fw8aeANOopiqNvLBJLdmCjki0IXavh27VxVgMkMq3CLT4Sdgp3AB/h2xVOLe3Zz0ITfiegO&#10;/Wnbwr92Kp99TJKEUdBQ0Gw9qV6A4qmC2J+qStzHP1owBQ16OCP4Yq//0+OyLxd+fUs3Jga1PI/j&#10;88VSbUbhYLdo12LgqQNjSn0Yq8seCPULlZzQiKQ8iQCNunbcYqyi2iiiTlw+2eJIFeQ8QPltXFUS&#10;91Cp5cQFAApQU22G57998VVbXVrQsE4JIE7eI9htirJbbVbWUlEbfpVthuPfY4qnUccRq/LmtSoo&#10;oG5PQjxNOmKptCEDHkK7CtKAbdO1MVRMrxmrlviA6kUpQ/IUxVLZgzJIU5KzAEdNt9617+GKoOK1&#10;kqKMTyHwrTcsKmgP39MVTW2s3qSXIFCzHvuK7+NTt0+nFU0W0aRQPTPIjmAD03IBO3bFVKWwCAlR&#10;x2G24qR132BxVfal1AD/ALIqfavfv8z3xVE/W6cgxAPQkmprvvt4YqqpqIjBVSKqOJCioqNqV6Ux&#10;VBNrSo5VVNJBvv8AEfbwAxVER3vNySKOP7wU+zTev9uKo0TszCoFAdwQDsT0r4nxxVM2uEeFo3QF&#10;AAKUpTptirDtX8w2mjQm5ubmKOGMN6rykhaJuePavXavtir4c/M38zNQ86XlzEsq2uj28hEUCsB6&#10;4DHi8gr1oAQKYq8bmuIGMgNzEVB4yjcGpFRSlMVSWa+jrIqh6qAgY8RWm9SPf3xVQ9UmNJJIgeI4&#10;hxtsBuKd+u+Kod3ZGUqKGvxjqCR13xVU9Z5GoBU9T408Sep+jFVSCVgymUmWOtWRTT4h3JHWlKe+&#10;KuL24JVuLKpABVTQ16e9PwxVSM5LvQ7saMxAANajb6Tiq5boIaqRRwQa70qR0Jr88VXJc8Gaj8Wa&#10;gZlNG8DQeOKsj0vzRe2E0Nwq+uqcRLGwDB1U1PXuAe+KvbdL1iDW7OKWEFIXHxRv9uoP2V61FO+K&#10;oK8sVWUyNXk1WAqOvgf9vFUwsrdVoFBBoCB3I3rWtMVT1IxRWCllA+39Hh8sVRywj6vKe/rJvt14&#10;ufl071xV/9TktwPhlJptIQgrXqT91PDFXjnnrXorNeIHIseAUk7gdagbj6MVYXo/mWFUIYbuRsx6&#10;gg03Pt/nTFWXw67bSwqPToabOCNz3Ff89sVX/WoJiwQF2BPFgd/cGh6Yqr2WlCVlYKx470PwinYn&#10;p0HbFWTWOnmIq1CagMS29DUE1PscVZVFcrRVZGBIqgqPv8dsVT23nQovUoq8XrtSn+dMVR5HNKlV&#10;FKci3g25+Q2xV0SBWV5Iw/Jup6V8O/hiqpOYkVmCCikBhuACD0odqdMVT7TYklVKQhxQKD+sD33x&#10;Vkf6NVI2UKoBJLFelBt38cVQU9sJEdQF4qN6dPDv/DFUNFp6VrTkzNSQCh3pUAbjfagOKrjpXKOq&#10;wVRgCSamvX9XyxVKZLMpLwCEfDULSuwG9DTFUuex+MEhVBAPShNd/DpXFUyW3KRBmB26KB0oOm4r&#10;Xv8ALFW4yWPCPk/FqhVqPniqXarffUIkmkkCojfvXoPsqCxp06e+Kvz8/Nbz/NrN9c6WtyW0q2uG&#10;9H0XLLKx3518R8t8VeEy3HI1IAFaknp4bfRiqhz5MWH2iVCxgbUFKU7+3yxVbuQQB02bau/eta9M&#10;VXc/jDciONTtSuw6AYqiEUuJeVCnAMwY0DAHdB7mvT9WKogcwq8IzwJ4rUHwrXbx9sVTddBvbqP1&#10;YKvKBxkQClOteuKpvbeQNdu41dLZasfSVGPAuWHQV3riqlP5D1i2MQltpYjLzFuvGqnh1O/QfL54&#10;qxe90a/01ytxDJGQOWw/ZPeo26Cm2KpY/JKAo1R9n28evjtiqoDStSQpFOW33CvuNsVev/lnd8o5&#10;7BgyyK/qQygVFW6qR40xV6fdx1K8RSjU23NT2P39sVRVlATV/wBk0VjXoQNhTsMVThI6gBGABNDX&#10;4qClGA8MVV1j/wBGkXltzQ1p02ccgKV6Yq//1eJ316lqJS5oxkPwsOrA+P8ATFXl+reXIfMcjKqE&#10;Mvfbep/z+WKq1n+W1uqHlEagCgFQa06ile2Kppb+R7aJlQoRQVCnetOnTsR+OKp/B5VhiI/cu6oV&#10;dvo7Ad/bFU2js4bcKvpKF34EfEOp3HyriqYQ2iyJ8cY6Dg5PQDw+/piqNg0r4kkWMMy1BJIrU99v&#10;AffiqZrZRgLRIuaGqv05E77eB8cVVZnSKINRVoRx3/aG5PL37YqhoL2BHVf3dd2FaDrv9GKoS/1m&#10;CFlVTCCAASf2gDuKdt8VTrRfMsEXptSNaCqGgZW6k/1H9cVTybztA1EVo+J+GNvCvSn8MVRKa/HP&#10;EJY2VlG5LUFfBt+3tiq+11mrPUq5B4kAV7ginc++KpxFqkUshQjoBydAaLtvXbxxVO1t43jJepJA&#10;IShJ7itKYqxS+tiZQU6oPhAqTXt8VNthiqkySBDGRKOAPElCa0I2P3YqhYbG5BRljkpUgjoK0pQU&#10;8Dir5h/5yL8xSaFpdvYs7Lc37MpCuUkWnUFdqA+NcVfAdxcNJJ6hO5NAyg7VPSh/28VUCVLcq8TW&#10;jEbbj5fOmKu3oASHoKN2HStBSu/yxVyb0AI5FaD5Hw8DXviqY2duJXUE/EGAKmgJ5CtKdqV/zrir&#10;0Hy55fg1iV4oW4BQC5agChjxqCw36dO2KvS9H8jW0FzDHdxSTJL8c10nEohVuill3qu9Rir2Dy/+&#10;XOm+rMqr6Uc3GZppPtDb7fE7UI7E4q9K8veXdOSSeO6to7j0PieGRVERbYBlr0YfPfFWTz+RrB4J&#10;JHjAoW+pyTxVozqASVG+39MVeL+bPINjcQ3UhslVmA5LwAoNlqD3FBXFXzt5m/Ly3KvJZLxlUVdO&#10;I4kb0I269qdsVeHXthdadOYbmN42+EozV3Hb3Pyrir0L8s7mGPWWRwztcxiJZtqL3JNacqmnTFXu&#10;tyq8qsOOxNE/Z+Xh0xVqF1UNxUAmvJT4nxHviqd2y1C/CFrutf2e30dPpxVGiNPjHE8Oanoa0o3x&#10;dOuKv//W88eY722nup4UYKyyNRD416Adh74qraJYw2v74xsQ4Bodtq9MVZjBdW6KFaFeB2ZQCwr1&#10;38MVRcawcyBbCrkPTjvsfDw8MVRB9ImnoqCPsqRsa927jau57e+KoJLaOZ6vAtHXZqEEAHr2p8sV&#10;TaOC1gClbdfhIo2zdd/hPemKppD9X2U26OrHlU/F13PXxxVGNLAg+KGJmFKmgIPegGKqMxt3XpGy&#10;0pyCU+LsadP7cVSeS3t9h6UYWpJXiNqf5I7bDfFULc6XbsHJhjFR8LEAEf59MVRVjZ2kBCqI+PEA&#10;uArGvv8A7WKo59Iic8wkUhG4rx+f+e+KpxpyW1vxDvDHQ0bepPtU9PlirKIxbIrNyiQliCQVFDU7&#10;eBriqxp1gZixjBHYEA0A2qD/ABxVJr/zWLTZblYmoV4ltj0Hb5YqxifzshUP67Hb9kVG3UVGKsNu&#10;vzLSF3BuHFOoBYgCvWh2+nFVbTPzAF6xRC7kghWCsGHYUrsRttir4O/PzzRf+ZfPV4l6Gjh08CG1&#10;tWHEU/adx7n7sVeItTffZaljT8Pn/t4qtYe9OJFKDqB9/wA6Yqv2PSikn4iD1IJpsaYqqKeTVXZA&#10;oJ6DbuAd/opiqe6dGVaO45cTuF78t9wP864q9W0Rpjd0Xk0IIYekqqyudyRX5fFir3/Rb0XECRwO&#10;lssLejsakilSd+g7074q9AsJ5Y1/cylytTDITQ79fhp1HhirKLO/jWVi78Vc/GpAUinavgDirKV1&#10;eIwem3wiQ0BG7MFPUAE/1xVieuXqqkkfBWjep+E03Joa96eNMVeFa8kUU7cSSrUotRxHbr3Pviry&#10;/wAw+X7PX7WS1B9K9jDNZy1+y47Efr374q8q8h2zW/mpLG6Vopoi6MpHxeotT4dCf4Yq+kfQE7Ai&#10;oIApsSo6mhJxVVFqikNy571UeG1OtB8sVTKzUspPhRWY7nbfbbt/nXFUUIzVzXfkrcO/2W369aYq&#10;/wD/1/GWryQ3Gsyl5JPhm6K/2hUnY9sVej6dqWkxW6es781ShcHdtt6A1xVGW2r6F63wsz12JDUD&#10;exIrttirMra80x1DIjUYK1Sx7+wPWn34qmsP6LdUFVdGBrU0qPAH26HFUd9V01t0jIbdi3LlQ9aV&#10;6b/hiq+OysJGVXt1LFSGav7I36dqYqm0Npp4pW0UlT9skk79T4VFNsVXSW1qAR9VVT0apPbehG++&#10;/jiqERbH94Pq8QAJLAHsSAT4bdcVUTHYhxW0T4gdtz8j44qjFt9PljB+ox0AoGc+NKUqdjtsMVRN&#10;vZWcZYfVIpOW6HjuD3G21cVRv1mwiPFbSKqng6sKdgT22pXFWvXt/VjP1WMmm9ANl+VPxxVOo3jl&#10;VQlrEhYjbjXc+48fHriqJuZbeKOQxwR8gPtFQDWg79K++KsIvUF78SxR1YbgAUNTTr4YqkMmjq8Z&#10;ThHHy6M3Gg3r70J8cVY9e+U4p1Z3VdzQdOQr71riqnZeWhbAlbijjZWShOwpXfvir81vzJBHnnzL&#10;EZ3uPSvXUzseTsAaVNenhirB+QQKuy9122XtUD3HXFVhFCWCkFdyDT8P6nFV4DHYhWNSB0A8TTFU&#10;VBGC4EhJA2DN8Nadj9+Kp0qRABRVBSgQAkVHfenv0xVnHlyX0b0MrMFkUcJTJtUdehrtXvir3bQr&#10;55OPK4SaEHdlHEdyCK0qBir1XSiFDAScQQHo1GoSCpI3B7YqmeyVUVkUrTj3qnQKTSlKd++KqY1R&#10;7dqgnbiy+p8FGO4rTqcVSfUtXt5onMklGUU5cq7da12oe1O+KvNdYnWVSeQZkG6V4gEbUAPttU4q&#10;w64nKMGEhYzEEoBuKH3I+fzxVLrfTkfzZa65boqm4t3g1CMdC3Gqyf7L7JxV6nFEvHnw4qdlPUDl&#10;Tp9PbFV0iFgzChB3cA71rtTx6VxVMdPiYqAWLUpuKjt1ocVTMWg9WReBp6iEHav2W3/jir//0PIY&#10;8pak99ema9JX1CVpGKgEnrXviqtd+Vb+ONWGoFi9V9MKCd/Af50xVK9P8r6oblZWvnVQSVdUHQno&#10;CAOp8cVeo6dpMsEfx3j8mHxKAoFPbau3c4qyhLMoT/prsgIoyqvU/PftviqbWkVAsbXUo41JOy8f&#10;GlNvfFWQW8cIJWSeQk7DjvsN6nbc/LFUxjS3Em9xM6gnl8VOQIP2gPfrTpiqKe2tnFA8xAPIgsd6&#10;7j7umKpZPY21XPrTKVJqgI269K98VSC70pH4MlxNGGG78iOQ2qN++KorToo4XKTT3EhU0NGNCD9A&#10;3Ip0xVkTQWDKhjMqsSCKSmv0n5Yqo/oyx9RXf1aGp5l6ksK02xVMF0rT3ZSocDYOC569QNtq4qzP&#10;T9N0qNAPQLqR8YLk132NK1IPfFV+oabpkqlRb8kI+HixrT+YV98VSSGx02Ooe0V6Egb8W2O1TUYq&#10;iJhYJGBHAEB5cuPXc1BqcVSD07cu4W0VVdSV+Heo+dKfTiqAvkigguVFuic4nXnTepX4Se9K0rir&#10;8f8AzqXbzd5hMvAzi+lEpT7PIEioI3/pirE6mtCRUhgK7DfYdOn8cVaA2G1EBoNyNxtsaHvirdar&#10;x+Jwagx0/gMVTS2i5MpIYq5oa0A8N/8AP54qyO1jYoF9Mbj4nboW7HFWQWVs0LCRU+13bbpvuPD2&#10;64q9Q0G+NUi5c02oWoShHb6cVexaRJLMIyjK5X4aOBUmg222FfGuKsiLyrx5tULTkp7N33G5J7+O&#10;KpJdzqkfIEBQSG5CvFyCKHY/firCdQueZZmK1pxIG6hqHlQ96eOKsaubhmShAKABSB4DsSdvY4qx&#10;W/uCsrMDyqopQhmr3ocVb0PU4/0rZVkNTIqEV3ZH+Hap7Yq9jCUBBYAwuQCpqBWuwxVEJamiED06&#10;kHbpUDw/rirItJtRGvqklmU7fs7HflUnFUWGH1iQb/aT4u/RjX+zFX//0eZvpV48rlbIMGZialq7&#10;nuQcVU5dIvAPS+rRBxuwXYiu3EjwxVEQ6BcLEGeKPk/xMDWh7VH0/TiqjPpl4iVigVuJ5Gh36dt+&#10;hxVRtbW+PL4ETcUrv3oaCo3PTFU7s7C7cgFUUUBIG5O1KEA7eH4YqyaHStQNCPTFTQbge46VpSmK&#10;q6aNfVUs0aoKfCDuKfrxVkdno1y8PxSqOJoBsDXcnb6dxiqKuNAujHVXjCg8qilN61rX+HbFUlGm&#10;zoX5zRMhJp8AAJ6d8VY7dafN9YrbXUIQUJYAU9wKeGKpvBplxwRv0hD1BYrQmgrQDbFVaewvTGgj&#10;vYvhAp4Ny+Q2riqMtNLuVTjJfruNuwJBqexpirIobCd2AN8AqtxDdi1QKbb70xVN10qSQBnvJDQm&#10;hrU7ih6EfLFUsu9BZiWW+fepY1IGx6dTv44qsGlMoY/WzTanAEd9xU/j3xVAXVrbwbGZpVQAsOgF&#10;OpBJ3xVJtQjs44Z7peb+gjt6dSOgqSevhir8bfO1zb33m3zJeWdu1na3uozTQ2zAjjycmh6fRirF&#10;Op2FATVeQAHXqRXFWhua/bqNl3NCKdaYqrotW+IcQa1oKAgbn8R3xVk9mnPhI44swJNBXkPf6d8V&#10;ZNZQMH5qvqEEnfbt4/LFWSW8XKqEBTtXx6V3puaYqy3TJLe3CliiRioeWm49zTr0xV6zpHmfy3Y2&#10;gnuLz1GRAfRjUs1CdydhsCMVU5/zc8pRyKLhvqYkFYBKVUca03UfZHenX78VQlz5q0PU4lksdSt5&#10;GkahZ3UE8tid6bAGgrirDNTvraGUqHXmAWVyTQFh38anFWPTXoWp5fCaVrQd6AUHU71xVjN7dLI8&#10;iKtS/wDeCtaVpWh23piqT6e5i1nTm3+G7iPFagncD4dqbjxxV9RoolmVBSkj7t0UCvSg2pirIbu3&#10;tobdRG3x/ZcdBQU6V6V9sVTS3tA9g0scvFyOLgio232p8sVSgI3qSGp580atfipRtga9f86Yq//S&#10;JGuIy8qGRghZmpxPau/44qkl9dSGWkfqePPh1B77nviqOW5f01LLKoNBSlSew6YqtL8wwm5kgVYk&#10;dqU2+eKpfIpVqLG5qwIfj8S7fP3pTFWTaJZyT8SA6oKKPh8K7YqzSPTX4/ZcACgY0A8KHsKeOKoo&#10;2M3pr+7kYt2puOg3oa9cVS6SS5tgxjRmNT8e1AO/v160xVLL3WbxIZUEMnw04gEUIXYjY/QK4qwH&#10;VtavkDOkUgFPiDHelelO2KsdttW1CeQyem7Mn2UBArTtt09u+Ko9Nev0ZgbZqpSvYKe29K18MVZH&#10;peoahO6r9VdQFLEVPxH3FOm2KsotZr/kipaO3OmzV7Duo9thTFWZWUd4yBhZsD1CGtagdN/AeOKs&#10;ptYbyi87ZqEbsAx3HU0p3xVHGyuW3aA0behrUAdxXoaYqpS6ZdAKojUSVNT2Hj1IpUda4qkt5okz&#10;rKCgQUPotTr7bk/RiqTNozSM0Dfu/wB2OQ8ARxqvevj74q/Gb85LCLSvzQ85adC3qQw37CAIpNQ4&#10;2UVry38OvyxVCWvkAvBBJq3mrSdB1G+FbXSrx5DIWIJVZJFBRCQe/TFWLatomo6Jf/UNSi4TrSjx&#10;sHidR+0j7gg+IxVbH6VIeVeSsaKxp0240FanoMVZVpkUvJGKr6iE1LbLue4GKsxisyoCtWQHZl+n&#10;rv4nFVaR/QVTQtxH2CentXvv1xVILrVDJ6RkasasaNy4Heu+3yxVFQ6ja/u/RiDzVWk0m9D05exp&#10;0xV2o6Fc30fqSSQcnUmnEMNwd9ulQK+2KvNrvT5rRxMkjIRTg4O4A68W3B27HFU40bXbuGX6vM5k&#10;HdD/ADiu++9dsVZimqqwY8+MlQiyUotetSO/8MVS97xGIbajA9NulaEippXFUTYFDPHO7BSJUNel&#10;aEb1xV9VW2iarIyTLApjYLLERvUGh3puNvDFVS+0nXZY0BiXiG5My/aJ33Y/wxVXjGuRQeiY6g/E&#10;1ajbbkSu/wCGKoISXX1eRuR5CVPi/wAqjdsVf//T31R4biR1s7ckSH4q9wfl/HFVGTTZHdq2cFah&#10;uIXc1/DqcVWmK9hYRG2tiCPiYiqitRuTiqEltroMCI4QqEcBHSgLV2/DFUwtrCaQB3Frsu3Tau25&#10;+WKsvsVNr8P1m0jZqcCtDWm5pTp864qyi2f6zQrdwMV/YSimp7dh88VRSRNvWa3qoqIx+z4AivX5&#10;4qjxpiS8me9iJbdVC1NV32JOKsd1HRotx9bgjZqjYBQaV2I27d8VYzc+Vbe6G+qwGT7TEBe9Nz41&#10;xVQ07yZYRStzv4SXIpRV5A9Ou3jiqdv5J0lQZDfxbgrwUAKrdRTfFUwsNC0qzQlr1QYvsIoUVP0V&#10;rt3xVMraDRPrArfbClWHHv2HYdK98VTeQaPA/wAF6ZeQq712LbmoIHbFU0j1jR0TkbogBajkRQAH&#10;22xVLm8w6O0i8LhjX4kBY7g/IV3670xVLJdd05VJYPxY7upYAdqGlPoxVAS67p7ngqvxY/FUNsB4&#10;D3xVKZtSs7i6jZbcyqyugjIPxLsxPan68VflF/zkjpJ0X83/ADFcWlkLKGW0gvbIBdub/AZKtUE1&#10;H34q8/0T8vry9s21fV1uLy1mU1aE82YkbGrfRQYq62vYbUTeV9bs0v7ZSf0fcXQH1iGNv2aAnjQ9&#10;sVYpeWYtrwRQvWFCyKf2gD339sVZlolsiUcquy/uxx6L06/PtirObWBXEShSyyEKVBpxFOoBruPu&#10;xVQvvLerarbv9QVPUBIZQSCaDw9+3bFXimoRX+mTzWl9FPFOGofUQqdt+hHy/hiqSPdXNWcSOu5B&#10;4Gle9Seu3bbFUwTWr1dvrcjKUI4HiVqa1oNq/fiqE+uTSkFnZt9kqKV67g038BiqIRqKHiUAlaU3&#10;6Hr70P4d8VR5uJY6vyYhQRVx2A9/ftiqFe9Kn4WPIA1c/a3G5369Riro76/jJaN2KoCy03Br3Fd8&#10;VfrD+Xwj1jyL5Q1W7tm+tX2kwSXNCApPELtyFd6D2rirJLmztEir9WIZa0qdgRt3HvTFWL6jFaR2&#10;05+rL8SVRqU3pTbbFXiw1JP0i8NBTkrHfavxHwr0xV//1I1pl3Jcs5a2d2V24/HUGh29/vxVO5Gm&#10;C/BaMTKaijV6mpGKuWKZ1KmweoHLi7mu/hUb/wAMVS2eSSIj/QyADTgzEDlQU/z8MVSC8v72IPIl&#10;n8CtQkkvuewoBX5jFWJ3nmPVIV5i22Ff3YanXp0G3Tpiqp5e866tNK0YgRSPssWNKgnfbY1xV7Jp&#10;Wq6rMI5GgjLOPjep2J60G1R2xVN21bVU4UghLDZSrNQqP4CmKoZrzVZXMj20ZZmFVavWvTY12xVG&#10;2UmpyOQYImUVIXiR9o0P0nxxVLLptXW4URwRiNmPBuNKDvWu4+eKpxTWVjMjvCkL0CssZDdKAVrX&#10;t1xVXI1V4VVGUTnZaLyJ9gta4qwG7m1y1u+QuuD14uKAKOP3jbf3xVkUM2sGLjJceq1AzBIwWC9/&#10;tAD3xVAyfpW4dLaC8ZZpKFVYcGYlulFBPsaHFU0s9A8xQxP9Y9QMKiJ+aqpqaAFXoB0qN/bFUZ+g&#10;9WQTtN9dQkKFcoeBFOVVJFPGo6/hircOkXLSRQTSSFxX41k5qVVhQED+avjiqd2mmVmYmR5UjBUu&#10;jdW7gHbFXxT/AM5saEIV8o6zCOVvdreWl5ID6gDqqyqP5geIJ8MVfGvmCTWbyTSPLllLMlpa20Ec&#10;UUbsokZ1DM5oR1H8MVSTQdCN15ps9FMvB3cmaSQEH9yCaEdyx264qynzdpcdhqqKlWUgH7XTkBXc&#10;DwOKojSriMABmClVopO46UFCfb2xVmenuDKigULEclB+H3FevTtXFXqfl6aKN3pxaT7a1OwKnYki&#10;tBiqf+ZPJ+la/p0zX9pFMVH7qQij1B+HceGKvjDzT5RuNBvJw9s5sVZgkkYqV6+x3pt9OKrvKF/5&#10;O0tdV/xHpl3q1xdw+jZmJlT0RSvIgnckgD7xirGJbe3vdQVdOikEN3Mwhhf7Scj8IIWtRXr74q9t&#10;0f8AK67aNDeMBIn24q0KnvWuKvOPOWnR6Vd/VlrH8VFIB7GgpU1+/FWICNODyNMiuT8EW7t0p06f&#10;ecVT/QZP0vrOl6ZcRJ9UurmOOfiOJaOoLip6ErsMVfqX5Y866Jq+k+l5VSFtN0kmxgVXLBfRAQcC&#10;B8VelRtiqKu9eunBKwoHIBU1NK1FRt4YqwHXtW1E2lwI5EBkjKBuJIYnbx7DFXh62WrfWJLz6wOQ&#10;lTag6fGadf44q//VD6bo9zDPJ6knAK7CgXYUqBirJ/QlqEmYGoqfhoACNid/keuKomO3kJYqySBT&#10;WoQnqa0NTXFULPo17NLG1AFBBZVTY79/lXFUDe+U7y5gChgKfCrpGCQOhxVgl75D1Qh6yHi3SsfU&#10;Hv2HucVS3Sfy91K1uOTEyAvw+GNQSRuamn3bYq9p0ny1eQxASSOoToCg8K9fb8cVTqLy3NKpCzMG&#10;B3/dL8PUitT2xVGW/leWIKsl3LI69YyoFetRWmKtjRTbkuLicVrTjx6gUrUChO+KpVdaLLO7P68z&#10;MjFlWg22NOm/friqLj0i5b0o2kmEj7MQRQChqtKYqpailnpMfCa+kj5LRqSBDzrUVJoFG53xV5nN&#10;qOkavqTLZTX2rzJJxEGmozhpCOqu/Fd6b0+eKobU/Nd3pqtp+laTbafdVb17vUbv6z6SEgM7LAGJ&#10;Ye9aeBxVJV83aNpcbXNuj69rcrBllkiMcnLYKtZ5I+MY3JxVHzfmvoMaj9IWExYlZJ7mGRGRVX7Q&#10;VVdiCD7/AHYqxrUPzPtoZGu/Luq3EVxFxmTT7uvF4iPsOwYoajcNQMPfFU48qfm3oWrRNLHcxCUn&#10;lc6ezenOOQ4SJyqAzU+IEfCR2GKvcNG1TSblYY7YRyw3MbSwTEFSjAgkP/Kd6kd+2KvG/wDnJ3yW&#10;PNP5UapcR2/K+8rSDWLV0XZre3ql0ABQlvSYmp8MVfm/5d8yaVZaj5fuNWt0j1vRooYmiuIy1pfW&#10;yisMyyDpVDvX78Vd50jt9E8x2PnSwUo+qzM93paoRFFHXYwyj4SrA/CB06HFUm8wXaX0olDmQK54&#10;MfA0oT29sVSmC5aEg1Ukg1Ud/n4E4qyvT752HLl8QbioHyG1f7PpxV6n5f1BTMnF+Z4io6E08Bt0&#10;xV7ppGp28sAhmBKSKErsAQO1d/vOKsQ8yaBptwXlFus9swJMJG6mtdwRuKA0rirxTVPJXliSVhBo&#10;ilzXk4ZlFO+wNaYqm3lvyfaQTC9t9Phgjsx6kCBA1K0AJBrUivWuKvWdE0SVz9YmmkcSB+RUdz9o&#10;k0NfH3xV4R+b/lmS1n+u2oozBmFR8fFxQ9+xIxV4FoOnWl7q1taapqcGnWKkm6uZjxA4j7HiCSaA&#10;7Yqn8PkrzK8B8w+XdLk8xaF9Yltjc2AaYI+44TxL8ahhupOxGKvuH/nH7yR5j03RLq/8yWslkdTM&#10;Z0vSR8DwwqvEPIoA41pRR2GKvomDQbcDm8LhHqSvP4+vUUUjpiqSax5TgkLqlqGqvIF2O569NgaY&#10;qxceUP3Mkf1aGpkR+/Xi3en8MVf/1vQR0KNpGPBI6tQsor3odgdsVULnysGjqqxmMKAgIIFR369u&#10;oxVUsfLPFlcovB+gRSQ3ua/50xVlCeWUYcRbRM9K9Ca7/OmKptbeXYkpyhiAcfEApoKjpU9ajYg4&#10;qh9Q8vxhhIsMRJJ34gU7VoNiNxirdtoFv1kSLoeKRruOhNT3xVNBo9vx4gR0QcYwEBqTsNu3XFVN&#10;dCjWrIU+EAUKhgB3Ne239MVc2iyEbOgUEs3wDbttSmKpJfaXLbmnqrvvyVFooPatOtcVQjjT9Ntp&#10;77Ur6HTbSNeTzzMiKABuQzdgPHFXyv5z/wCcibGW8uNM8h2r3kNtzFzr0oWCHh0Miu/whd9ia17D&#10;FXhF357tNZnee8uBrEAIa51R3dYGb7PpwoKPJUfCOm+Kuu/zI1y7jez8shrONOEc5h/ciLkKCN3Q&#10;HfatEqT32xVi8+o6ToMM31rUWfWj+8vGtj++Na8vUDMQGPQciTXsBiryfzR+atvaW7+hUz8yI5JB&#10;G5lYU+HkykIPff5Yq8bn/MXzNdueMNvEImZoU4Nz5Gg2K7E19t8Vattb124v0TWr8Wk1vIDcSy/v&#10;WjY70anxLXfau2Kp3H5nh/dyWV4/rqwjuJpk4clIDKQBSlR9NcVezfll+emp6BqljBrNw02lzzfV&#10;zLKeRi5gkAio5KxNB3GKvsS9/PjyTpOkXUGr/VZtM1i2lt302SQtJD6yGN4mbjuGLbeHfFX5aRXN&#10;otxcaDPJFLDayTLZSmg4RlyRCh6/CvQYqzvy/wCXdYjsL6zS+STS7yNvSsg/NVGzHd9l9+PfFXn9&#10;7IEaSNiqKhorAg0AqOwp2xVARvsRQtT4qgk8R1223xVM7WYxuimvxUKmte/h74qz/RdTQvy5qGiI&#10;KsBUnlsQD0G3fFXsekaqjpH6knwuQ0ZFOPKlRUb/AI9fpxVl51aC6txycy8agzEcFJJ2JU7bD7sV&#10;YjqXpxSPKOPAMFQoByJ6UJHQ7nFURp+q2loiWsZ5yyk0iQDkRXoKe22Ks3tdcEIEqQ0U7KVBFGPe&#10;vSvyxVLfzD8tNrPle21qOMNbXAdZ2puh+yCSDvv199sVfCWs6NLbXUilBHMjcZgejFdq7eOKv0i/&#10;Ka10Ty5+X/lM6VpbC4vdJhN9d81DSMxLNsPByevbbFXo8XmNomD/AFL4wfjLOKb7Dfx9sVTa08x3&#10;FyzejbRxseQB5EkjoD7YqkOoarqIm3SBwlCWUniant08OuKpKNc1D1Hf91/eqPstxr8W9OvXtTFX&#10;/9frZ89X7SycbO2YliB1BO/fFWRW/m+/nUgw23qGhYCu3tX26fLFUZH5g1JQZFS2BJr1qAQO+Kqj&#10;edtUij3jt9zs4BPvtvUj6cVVV89aiFLVtgBQcKeO/WvXFUDL+YF5MzIZLYEErwCN1p0G/viqtD5r&#10;1d/ijlhTYFSVJIpsKb9ffFVYeYtZLMFuYiyiuykkdqUP44qjF1PXiu2oR0WrEiLr3B98VUptf1yJ&#10;Jv8ATlbjU8BGKDfxrQg+OKvIPNv5mXmi2dzq+paxHY6aFY+vIlDK3QJAv2mYkUA6e+Kvin8wPzT8&#10;wef5Li3nu5rDy4o9WDT3+J2VPstMQaE+w2GKvHrjUbjVzHaAPBoVsy+pCGKm5ah4iQUoKGlR13pi&#10;qeBTWOAD6ukCBb+9MFYrWIj4YI4zsZWqONOnfFUJrmuXdraW2naYIPL2nxhlmnSpuXL7sqnn8LHq&#10;zmpP7NKYq8cuvMv1r/cdYJ/ohb01SA1kmlXeoLbBSaElvvJxVO9E/KXzH5tdJZUajtSKFQW9MNTl&#10;Tr8TbCvj0GKvWrT/AJx71Ky0h7/05G9O5ht0FCX9Z5AI44qUJLFSPvxVL9S/IzWrCW+LW00sZuS+&#10;oFo2MsXElCQT/lEmncYq+f8AUfK1/pepzadeyrDFHI6vPICiGJTyEg8KVxVDySR2kGpWjXkMsUU1&#10;Gmi/eVQ9DvShB71xV6dpcn+IfLkk8qm8vtJHp+tPsigLu77kbL0od8VeE6vCbO/ulVGiJeqmlAw6&#10;ihpWuKoaLUtSiT04tQuEQ0X0lcjp4Ht9GKpmk7MkQY8nPQE9e1a9d98VR1vs24oSK9eh6Dw6jFUe&#10;HNQW+2P2xt+GKp7YSemySRmgU/EhA4A0AIFdunT8cVemaZdykBObLI6goaciKdRt8+uKslt9RIcy&#10;NWQybM1afOhFd8VQGsalO5VY0CysvGJq78j0B9z18MVSRro6KtmkhpqWr+o8txXeJEA+EdhUGu3X&#10;FXtnlvzB+X8OkW41HzIk109JLyM1FSldgzDYDsPxxVG3P5s+T7bTZtFgD3unFJESRlpxLE04706H&#10;fvir5f8AMD2l/K13CgIqyxsSCOa9CadduuKv0M/JLy1Fqf5T+S7u7MqSzWjqGjoFVFldVIYnrTFX&#10;oVz5LtBG/H1xWpCUWpLbGta9fHFUFaaFFaua280qNtQuAASabUGKoa90qCZ2kNmV4E1HqDcjpQU+&#10;jFUoGhpyb/QWoWVeXqb8dxx6Yq//0PRv+BLEyu405PhJ+Eu5rv12bcg4qiLfytAGISxFVq3LmwHQ&#10;k13p92Kpvb+WSPi/R8PGtK8m+VQK74qtl8q2zJtYQVJrxq1CaHenT7sVSuXy1xFVsICvRuPJu3QC&#10;u3zpiqhb+UKPz+oQl+VR8LexG5YnFWT2ugCJOP1S2jrQsQDTjtXevbFUfa6QFclrO2PxChMZI2H7&#10;NaV8fliqayW3GN1WC3jqdiIwT3pQnFXkH5n+fvL3kfSZrnWZ7b0ivpR2sKj1JpHB4wodtv8AKOKv&#10;yi/Mb8ydd8/a7PqGplRDH/o+j6YgAhtkUhRxUbEigFTvXFWGTXMlhGkFxOwiAVpZt6yStUlFP7QU&#10;dQK0brXbFUx063e0/wBLESy3cknDTrdmZoYSRsCgJrTqRWvjiqXa9r8ml20KxSPf6nclhp9ozqE5&#10;LvLcug+FFUmgFf44q89stE8x+eboW1nLLeySO0d1crHUSHq0duqjZFNVLftHFX29+Tn/ADhvrV81&#10;te3liYhI1ZJHU1CbMdugp4eOKvujSP8AnFnWfLsMP+Hb+CzckPdWNwgltLlxuOQFHTbup+jFWaeX&#10;PyD83PrWnX3mWOwtbTRp2n0vTtNDpBHdSjg10fVLM7qnwoSQEG4FcVfRaflpoCWM1nf6ZHLHcqqy&#10;v6QZiFFACadgNjir4I/5yK/5xBsrqzk1Ty1YqxPquhWobgw5MGJG4I7ePTFX5H63+Umu6Bf3FlPb&#10;P6kckyyEA09NHDK30g1Hj0xVkXkETaNLrmkahGbJbuIyRNOCRyeMKF40bYcd8VeU+bbSf6w0c3CV&#10;Wkb0bmJvhCnY0BCjYjFXnhV4pPTYCo+FACTyHUbjamKplE68I0Yen8QpI+4r1H4bYqmAcLxHQJUq&#10;djUHv3rviqNSUBQCKCvQdgelKk1xVMIpuJ5IeP8AKF6/2VxVnWj3qniKbAqzs25IPWh60xVlq3yV&#10;VFO/KigNxFR9n6DirNfLuhxXkn1qZVkUkcIdzy5Ecn3oTQ+G3fFWPfml5AbWHt7/AEu7MF1aggFf&#10;iR1c96dK9fbFXznqnlLX9Pj9ebm6ht2QsQKb9N/pxVI473UIo1jZXI6gkfF36U6n5DFWVadNew2d&#10;zDdj0ZZeJhgLfEDQgHwqa74q/Xz8vdd0Xy1+Xfk3RHSYS6ZpFtHdKFPISlebgA0ruxxVkE3nvRyG&#10;KQ3DEDktE3IG2/hTFUkfzjZ+o3HT7qhpQkL1r1Uinc/LFUsn8zrMzsmlyt34uw6dfp+/FUGPMV7R&#10;j+jXp6iqX578d6fj/nTFX//R9OjzzFGzU0yY1Y8gGH2a9WHtiqLtvOMXM89NbYiq8xsKdanbb3xV&#10;MD50hY0Sx5dqrIAT2qK98VQq+b5yFZdKIDfZLSqO/f5ntiqBbzhOZD/uLK0NVTmB22+XTf8ADFUY&#10;PN13HWukqWoB8MoNK+O/cYqsbznNv/oMaMKhuLg+wB3piqWN501ASkjTwYzuKyEKaGvUd8VYd58/&#10;N+68paTPe3sVvayqp5yBiXjVRUlRuKmopTv1xV+XP5k/mP5l/MHzFcahdtJHbHlHZotVMUYrQKen&#10;M928MVeVASTzTWvrm3igj5ajqSpxFvHSoSDfeQ0pU18d8VVjqzSz2ySilva2qx6MgFWSPiSZTXcb&#10;bmoqTXFURAL+6iKxI0El6OFstTWG2XeSR6GpJSpJ67kYqlVpoF15x1xdI0iGWQ/u4JrhR8KQRj+5&#10;Rqdd6vTauKv1d/5x7/5x0tNIttH1C9shO7SIrTswAjDA04qBTb3/AF4q/Sryt5VtbCGKNEUOtBVV&#10;AUdxXxPbFXo8VisQDRxApuHduoI+fyOKo70OJpxAkenLkabDeoHt4D6cVUZaRjdgG5UBIPfpt8sV&#10;Y3qESXMDROUkiZSsq8QSwoajw71/DFXyH+Yv/OPXlXzBqkWoi1WCKIlLiONaKI2WoViN6D8Btir8&#10;qfz08ixeS/PSDTnZYVcwzykF0AVjwUhGWgUeJxV85+cdRsL2ee1V4LuXkPXf6kschYgUCBmXnXxp&#10;WmKvDL2CNWkiFFWNiARQgVP2W6nenQb4qgEkIX7FAwqxrUEV9z/t4qjVkWhCE0Boqsa7HuCdt8VR&#10;aSAEurg1I3HvU7Hw/jiqJ9QqCeVEqKEeAr13/hiqdWt0U4+m4V3AFR0pU0+ip+nFWaafdKW5TvSJ&#10;BV2OxIpU0PauKsgufzLi0uNIbUAyMoVeLVCqNhUt498VTKLz/phsWn13XIrD1N0tlDTXBJptRdx4&#10;Yqxa/wDzA0WRZIbSyvLu3ZSDJKEi6V34ksRirAbi+0W8LGPnayMSyxyIPmAeJ6V7jFXpn5YeVk8+&#10;fmV5U0NGU6a0kd/q7k1WO3tqPJyanSqhfp2xV+l1/pUKl3GoIjHeIKh48ewp2AGwGKsWeKCIb6mr&#10;VFNomOx377npTFWO3N1aM7Kl+wLdOEZAG/v38MVcupWkZ2mut1BqUqD70xVFDUrX0nf1bz0y6/F6&#10;YpUBhQfSfDFX/9L0WPLsALoGuwzMSaKtRvvSgoK9cVTS38qwSN9iYnuGYUA71pircnlWCIqwhmZa&#10;/wA4Ne/hiqaQeXLV4DytZ2FCSWkUGtKeHhtiqETy7CnxmykpJ9lmkodu/Tbtiq2TRrdqx/UZkJHF&#10;Rz3H+riqUS+W4VIkNlM/GtPUloo3/lUChxVLdUj07SNOu9X1G0+q2VhGzXU5maiqoqT7n5b1xV+V&#10;v5xfmze+etZmOnk2eg2rtFY28bg81RjxJB3PIk/TvirxeQ3Mqwrp8Je6uAywu1eCIoq8hHgvU164&#10;qhAIRGlpayM2nQSVuL1viaeY/bkLVA3oaH50GKoXSmF5qUdusgiiulrJIK/urOL42bvsxp+AxVn0&#10;cV1qM1lbafCVk1sl5SKGQ2yn92lKbctiaYq/Q7/nHT8h49NgXXtQgWJ0YsxkHEENQmm1SSK02xV9&#10;uxfmZ5F8qN6V0L5IbBo1lk+rFIQCOQIO/wAJ23P3Yq9r8k/nF+XPmSFTYa3bAlA7cZY2Dg+HFtzt&#10;0oDir2e2uLW8iWa0mE8clKEb7dKgfRirU8gj+GvAmnAvstTtTviqBlapogJWhQEGlQB2A6Yqxu65&#10;KIypLCnEOCBxC71/zGKsc1Yxhf3dAj0FyQSW3/yTuT74q/ND/nMXyXaXkC3Vrbx27MrXIdlAAoOL&#10;A1pWuxoT74q/JTzHfarp8Mtpe29vqNlXiGkjG70rRnFHjYDodwe2KvMUjimhuZLOKOIByJEkcs0a&#10;eKs3Qb06VNcVSNiockPzU9GNd/engeoxVURievw8gQKGm9ffYYqiEegHH2+Cmx+Q64qj0k8WLEUC&#10;n3FD16bd+2KqsUrROrcilG+zSg3Hj4Hp8sVToXkjp6QLNIQBwr37Hv49cVdd+VOEMVzd3kltNcDm&#10;GoWj37MSKig8MVY5+iYEnMMt76MtaPNwLoR3IYda1xVGS+WNUSOKeCVLqN0DgqxBAP7NKkEkb4qk&#10;clrdwECSJh0+JfiBpX+BxV+k/wDziX5C/RHlG7886pEI7/zOTbaQJNmSwhc8mAO4Ej9PYYq+p9Qj&#10;s/Tak0aj7P2wNvavyH0YqwW7isVDAXMSKwqRzB2oPE4qxyODTnuCzXcACdGLjw3qe+KpmLXTRJy+&#10;uRIUoa13JPSo74qjBJo3Jo/rw9MkCvYAVX8ScVf/0/ZL6zoMTuWv4TVzvz7A0H4dRiqvH5i0AGhv&#10;o1XwK1FD269MVUZvNPllW4NfBm/loTt7ePbviqYW/mLy5IoK38YrQnlWte9FpiqMj1vy+V+G6jau&#10;wJBO5FadPwxVSk1TQuO16hVhUgDY/QcVSy61rRYaGSfkD0HA9RsB07dd9sVfmb/zlR+fa+YZrnyB&#10;5VnZNJtnpq16hIEz0PwUHWh2Pv8APFXw0x53Edso9SeU+ncyt8KqCK8QRSgAG4/jiqJuisUo0y0c&#10;RyTgSXkqn4orcbKpr0J+0abfdiqU6tPbQW8FlbIptuRjjlNVLKATLKw9x4YqifLsBd1aJa/pKRWa&#10;33IitFBYRlu21STXFX6N/wDOKP5GP511VPNerWXCxRKWKMpICIOKt4U4/ifHFX6qXXkW10HSUvNK&#10;s1mXToWaO0LBPU4LTgjmgU+Br4Yqw3yd5x8l+drFtU8rrbapbxyPYarbzhVube6gYxy2d5A/xpLG&#10;eoYb7Fagg4qlPmz/AJxw8iecIrvULez/AMKa9MGMOt6QzWc8LU+Fh6RAJXbtQ4q+ULvzp/zkl/zj&#10;TrnpahfQ+c/Kzc0ivrqN1VxX4WcxsCHpuemKvsj8rP8AnLDyd+YF1ZeXvM2lz+RfM1xtbxXLibT7&#10;3iAyyW9wNwGJ6SAH3xV9OSzwssvCT+7qkhOwrt08R4HFUlu7qLk6MpPA8EZgPioKmn34qw3Xb6MQ&#10;kyD4UUetT4QoG+xJxV81/m55ZtvPOhX1uyrJcRxGS1Yb/skKQd+vQjFX4Ufmhpdz5a8yanod7p8s&#10;E6ApGVYhPSrQhl3qAdh2xV4NJI9vJMxj9MwN8SsKFl322PSlajwxVDODNIGD7TUArQ0J6CgoO3TF&#10;UKSqOyg03pQbn54qiBIa7kLWoJ6U8QTiqOSj8v2dthuKjYduw/HFUYvxcdySxqzV+z4j5eOKpjZu&#10;YpQxqN+RCk7Edt/44qz5blb+1lgnbn6g/eqwoQw/lB8PHxxV5xq2mT2kjvCpktyQFVqnb6ehNO1M&#10;VSKG9vLRvThmlthXkOJI3r141NT2FcVetflF+Xevfm9510/y1ZeqNNRWuvMepKCfQs4zWRwR+2+y&#10;geJxV+t9r+XMVlBa6daWVxbWFhCltZWqc+McUYCqgHtSuKpgv5YJIxIt5m5LT4mIoKbfEdjiq5vy&#10;itXXgLInkK0an0dPDviqyL8moIwrG3Qr0Dcqiqmtak/hiqYJ+V9tESrWsQ2oPjAr4d/n2xVFD8ut&#10;O9Fz6UXIupDeotagNvSvicVf/9T1J+grczv6tvZqpZuB5cgaGu/WtcVZCum6IIggSyFVHLvQ13I9&#10;8VVDpXl8ceSWe5JUEAioJO3h41xVXjTQoV+E2RPSp33+X44qiYZtCYr+/sBts2xANOhoKg9MVRjS&#10;aOTzSezUu23FevauKvkr/nJn89NK8k+Xb/yv5ZmtrvzJqMTI8yDgtnBT95K3Yu/RAe3xYq/IZ57n&#10;ULx7t3UyyP6gkY1i9SlXkB2JoK19/fFVFJUtYppFD/WJwDUivCJWotBtV5T3p+AxVwpaiWzdaXEw&#10;E+sSAgM/L7EYdhWlOniMVYzqFyZdTjtnRHAUvP8As8I/ttWnQGqj78VfS3/OP35W6h+Z/mGztUie&#10;20SkcusXpHxRWBYARqB/u244/ZH7NfHFX9Cv5XeSdP8AK2h2emaZaiytoYQq2ygPxCCgqdqV2+/F&#10;XsV3ZwTWzQzRiSKQcXRxsQRvscVflR/zlb/zihYtqWofmF+XPmnWvIHmq+Ef6ZutImlihulR1UNc&#10;xo4LmNdw3XsTir4Lvvzf/wCcm/8AnFjzZeaH/wArQj89aTp1vZ6gwv5WvLKWC9BeABLikqtxBDFG&#10;qu+Kvs/8rP8AnNbyf+fVldeVPN2kxeWPNMtmRJp88gkt7hqfG9nI45GnUhwG+fXFWL+Y9C0mwn0t&#10;LC4MP1CZ7mHtRJI+BVXqSF2+89sVfbH5EfmfqWu+X9P0vUfVnk0qD6m93MCGZuTujfHuQqUUb9KY&#10;q92ubxrnn6f7xwQvKu5Py6AA7DFWK6u7yxryIYhajeqlgKAH2GKvGNY1hrSO4IiMRkYUhpTfuDUf&#10;CBXY4q/Iz/nNK2gkvdC1u2Nbhp3ilKGhdSKip79Dir4hsbSW8O719RJAKnqFXl8PfamKoJCeKqaM&#10;60U7bneu/Tbtiq+ZTx5g/ErH4duRp4mm38cVQg2pyoGoOoqTTYH3PyxVXikpRVUb7GhNKj+HjiqZ&#10;x3APBTQ9wQQKA9jv3xVO7VkkKoDsuwY7NToKjp08cVZXYvbM0YZnXhQGtCQB0p474qytYNLeJDcO&#10;StTxNBwp0r7U9ztirFNa03RIoyyxhSRz5tuSBtir9SP+cW/yvX8v/wAsLLU5Y/q3mLzyI9U1GXoV&#10;tnFbO3r1ARTzI7lsVe/zLdcnH1qRQ3VyTSp9hscVRFq0pZB9YetDQcm3FdyDt07YqmsErBnJuXIp&#10;UAseh/Z32+eKqF1dKaqkroa1J5nfwodjvXFUrCpO/wAUjgmka0JqT9PXfFUcLKD022bnUHjv04ne&#10;vhir/9X3BcaXYc5awoKElnG33/LFUIukWXN3WP4Sffrt79BiqJuNAtZU+wtWosYHUUFa1+jviqSz&#10;aDajdRyc1ou1TXv3xVFWvl+zcFwgmaM8ZKigPH6Ou/04q8F/PL82tO/LWxn0DRY4n8yX9uJ756cn&#10;0+2eo5OhrxmkGyA/6xxV+OvnXzRe+YtXlAmZ5ruXk7OzSNxY1LszV5MacVJ2GKpPOUs4qLWWQyeh&#10;boGIWiULEVpQV6+OKq8MYtSG1BvXKkXUwU9JGFURuldqH8BiqXXMzSwkzS+pP9YabUG5VkMpBLAg&#10;bhI0AUCvUmmKpV5a0LUfMOo2lpHC0l3rtwkawqBSVOX7uPxozGpPbFX7qf8AOP8A5Cs/y38t6Xpz&#10;COXUSxe7vKAu08gXkwNNh8PH2Apir9AvLWoRm2ifaQqP3xruB15ADxxVmD6jAyg8qr1p4b13261x&#10;V59530JvMmkzW1hMiahGrNbO/QsQaRnr8LDZvbFX5Nf85AflboPmjUI7XzZoY0DzXYlUh1mGNTcL&#10;bxsQIPq8hEV9AK8kKsJEJ2PH4cVfC/n78vdK8i/mj5ITyRbapdWj2hml1m9T0mvr0hmLxqnwIART&#10;iPlir6r8qrrPnfVNPhV5poEZIxIw5fFsWAJ3Py6Yq/Tv8vPy7tPJuhG5FtS/v1WS/nkarPQUUBST&#10;SgHbFU2n1yGCX01JRI1IffZhSm6jc7YqxrU9cMkMPoREluJPNgBQkFmNR/L88VeB+etaiggmMcol&#10;ieP4amqhQPtEd6++Kvyh/wCcpNebV73QdLiPqyTTSXCRUpQKOAJrXauKvnFAllHZhZKKVIPQ8v5y&#10;Omw6YqxtKNO26qHHJSPs77g/KuwGKopkLKFYsOXffv4+G+KoBo6Fefws22xoB4mn9MVUKbii1BHw&#10;A0r8h49cVXeoFCgHiwoVJFBWlPs4qj4r54qsDThuqn4h4Ur79MVTOPWJEAB5I4XY9yB0FQRSmKo5&#10;PMlwA0XOQg8edD3PQ7+NMVem/kz5C1r83fOVjpdlYz3GgafPDceatVQVit7VGBeLmdvUlA4qvXfF&#10;X7O/pLUIYIYrPy7LDb20aQWsPIfuolARFp7KACcVS641PzD6YMfl2QkAmpYLTtU0r9rtirF4de83&#10;pKwHl7khBHIMwp1G4A228cVRMmred5iANCWJFUBSCT9roR3GKoN5fP5AP6PiAH2djuGG3L3pirkk&#10;/MGrn6rETsCCrGpG+2KpqD+YJjZ6Q1DAj4TXeo8fbFX/1vU13afmdcO/ppbRLUlfhZhsadKYqqWO&#10;n/mZbtWeK3KsAzKUPw7gbjvsOuKpolv+YTshpalIV5E+n8JqehFfbbFULL/jaATSXeo2yLCOdy/A&#10;FErtvwBJYnalMVeZ/mP5788eV9Ejls1jfVdTuBa6DaSRlPUmcE+owJACIoLEnsMVflB+Z3n261G4&#10;utJttQXU3F3Ndazr04Jkvr1jR3r1ZBTigP0UGKvK9N0+O0+uXt6zQXLhWnkkBLRhlrHEgqCZH607&#10;Dc4qppIXYXRh9W4kYRWUdCCzGgCJtWni1O+2KqmpvLbBg3pXMsDCE3NOQkvJdhGrDqsK7k+wGKsJ&#10;vbqORAnr8rWrReqPh5xo3KWQ9/iOKv0E/wCcPPykn1dm/MrW7N1to2Nt5asGSkZiVTzaPvUmgqcV&#10;fpvo2mzW0iLJbcaKCKGigEb7jvvSvfFXtXlfUfq8FaCLsTJsQtSenWhOKszeSeVXPxFZVWRI4uzq&#10;diD36D2xVFRNfTkhOLoVBMoAHxjqNqHan+YxVhXmjyhH5stnttZ0G01eHYxLOoLg71KmlRTsa4q8&#10;duvyfsbP6iZ/K9kbXTrp5dKFyFlNs7pweSFzUrVSQR369RirKvJH5S6RNrVrqEGjxaTpumykxJHH&#10;x5stf3hGxoevXFWY/nl+Yeg/lv5WN3eTorsPTViQCprQbdvlir8ubz/nJ2G61S4kti9xb1Y26RtV&#10;yeooAaEfM4qyT8t/+cj9M8x6zH5b8xFtIn1GYQ6Xcn94JGbZRIzFVUkjYAYqn/5rX6xWqJV2llQq&#10;XoRy4sNwAR1qMVfj/wDmvr51Pz5rDRufT00rZxgNUAR050Jp38cVedz3M9yzsfhEUXpIgpRE2pt4&#10;74q1HGyiORFHAcRvvRiaig/jiqb+iqczShagp1J9j1qd6Yqld3bha0AC0+BaHcUp4+/fFUvdalqK&#10;xAoDseoGw3r/ALeKqbIRtQqAPiJoOvYHuSeuKsx/L3SrTWvPXkzSNRhFzYajrVnb30JqA8UkoEqm&#10;hqKg0+/FX6n+YP8AnEL/AJxf1S6lGl3Wv+Vn9RuNvp9+ZYRufsx3KuaDwr0xVE+Wv+cL/wDnGbTp&#10;or7V9T8y+bUjYP8Ao+8vVggcdw4t1RiD88VfVvlu7/K7yJplvovlbRbPQNGgNYdPs4kROZru56s5&#10;puWqTirK28/eUlRXDbE0+EJ4f0xVUt/O/leUel6LEAAtTh0HsT28cVVk81eVo5BIbcbUI+IbKem2&#10;Kqg86+W5JFiSEGpJAB5Ab1PI0xVY3mLSJJa/USeVQJDUL060p92KqM2tWSMGXTEJAoSOR67nwFcV&#10;cPMNv9XZv0YnHko48D7mvy/HFX//1/cy+fZi7f7jWPxGrhTQU/aGKor/ABreEMW0raldiaUI32r4&#10;b4qkt7591OJo0TS1MkzVtYCpbkK7sanoe2+KpRF5svEeSe/tlnubZjI8PACGGOhqF6BiQaVpt0Hf&#10;FX5sf85K/wDORV75h1a9j03lbxiOXTdCszQH6uTS5nFNlMlAAevEeBxV8L6ciNymmBmkuGpBwQ0B&#10;FD8PLtQ1+dBiqIuGklBQoy20BJQSDk8sz0XkevbZV8Pc4qqD6vo1rdahPJyv1VzaE/D6Gx5OSejA&#10;bCn7R9sVYvLIphtjcMYZGVktRX4VmmFZJGIpT04yAP8AKOKo7yj5O1DzzqV/Bp1tJLp3l+xfUNUd&#10;VosdrCyk8gNvjqoFcVf0Nflh5JtfL/kDypp9tAsVvY6dFH8Fal+JL8hTuSB8sVep2OjyxqwRnEkq&#10;oAagjkuwAUdhX6TiqaWOl3C+uEUR8ZAxQCvED2bp3riqf2rl+J9UOS1OampG2wXbsevbFU+trqX1&#10;VBHquzAsw+EDiNqb9hX54qzey9BY+ZKq0w3SpI23NB0xVB3lhHe3KAx0MW4qoJFeu1OgHXFUa7Q6&#10;RYyTNEtUUuKAUO1anttir8Ev+c0/zjH5gfmBfaHb6vHp/lry7Lxupnl4Ry3JUVDGvxcRsKCuKvnH&#10;8q7n8vNc1y20S581WdlfXMpS0mk2t2lP2V9X9gk02bFXpn55/kvq/k+1t9XsJpXTi13HcWjEqJY+&#10;LCVADyKg0rT9WKpt5m/Om11z8oNP85ahcL+mLC2W11G0J+L69GPS+AHejvvTFX5r85725kurhzJP&#10;cu007tUhpJCzHc71BOKtxxkLJG1AzsAGJ2pyqPv7VxVMWiaCW2imPoRhwtxcN8QFOo4rv13+/FU8&#10;4MQZImVrZjxjuVPwGgBryH2TSlVPfFUDNGsgo2xQGtadexr38cVSWa3COajjSvNj0FBQgH9YxVBu&#10;tAvIEmlT4gAVp9HtirI/KGv3nlPX9I8yWEdvJeaHdLc20d2C0LulaBwu5G9NsVfeOj/85afl+dIh&#10;m80eW7201tt5rbTT6yO9NihlApXuOgxVnXlf/nKz8lNduDbX76n5WnYFkk1KHnG7UFQzxEhT4Yq9&#10;UHnz8tdZWJ9P8yW/CcjhJcK0cclRt6bkFfxxVnVraWk9kJ7aSC7hIqr2zhgeXQVXkDTFWS6Tpqq+&#10;y/Gq0Z+vKhrXFUdcW3GWXhGpY7I9abb713+WKq9rZosysIRHWhJCgDt4fqGKs3sbJTw5GvKoJalB&#10;t0xVMPqg5hZDxPHp0IHj17e+KowWcXpOeScqr8VR0o3bFX//0PbMclkXZIiAhJLgnbrXp2HyxVD6&#10;peR2drLcIiyEHiY2PFHqeKgt4k0FR2xVZZWwdJTLcCWT/j9njAoe7IpP2UB2pirwr89fMi+R/Ims&#10;zRzxjXb1DbWlvUUiF0WQFzUMFjjJcV74q/FHVtWm8069N6LyvatxE03MBUt4BxU1oTyIGw9/bFU1&#10;VbaKXkIZObIFht1kpwiU7MzU2JAqa4q19ZhQlhI31mJi1xONkiHGgUEV+I9K02HXc4qxa5uJNTuo&#10;fXWtqtAluhI9RYTUt4hduK+9TiqVXTyM84kYTS8ykp40CgmpRKdlrT6MVfp7/wA47fkzLpX/ADjd&#10;+YnmO5gKaz570S5mtFJKOLcKGhjoPtAqlSPlir9R/wAtZ/0j5Q8oXiuLmG/0WxKvGOHFlhVSgHSv&#10;XwxV69badAq/AirFxqCdgK0418aficVXLYJLJxKsnFRyA6OgOysBiqhcaVECyGhkJNZN9wAKg0A2&#10;xVSjt7iBGupG9O2t0+IycQBToa9B0pirHo/zq/K7T9Xt/Lut+bdPs/MV1RbbTZ51R5WB2RFJ3NR0&#10;64q9O0HzX5e1QzCyvo5SjHkKkn4TTvvQHwGKvn7/AJye87apo35X69qHl2Q+qSlnLOp4tCkziLlQ&#10;dCSabYq/Lif8sdH03T4tX1ywh1VZrqC4mlnRW4XHIMkxY7MtTxI6EHFXyt/zl3e2/mHz6uu6b5N0&#10;fy5p09pEmkX2kxrawywwKFmWWKMAGdZuQblUgFabUOKvTvyG/PW+8w/ltrnkXzs8mq3HloLb6XeT&#10;gu8lvPUIsh68ovsjfcUr0xV8XeetRlt7m/8AKltcMdPt9UmvJhtRpBUIDTb4QT/t4qkWjWKTzWiA&#10;A+vK0JNOnJDStfCoOKqt/YKt2IfsFkYTVBDcU2BYHp4V74qgppoZXSJvUK0YTFVq0fH9tQDU0qaj&#10;FVVbX9HiRrsyLY3gH1XVrUclAB5AtHWjbkV5bjriq6B7eJSNQMkloykW91ANyOfUFqBgPoOKrXQ3&#10;AeSBTKkSl3UjcAbF2WtQN9/DFUoaErUNRqsKeFSKjsNu9e+Kq9mLH6xEupySw2bmk7W6CR1BBIKh&#10;iK/fiqcGbQbWNk0e51eS7kkAimvIoI4FB6k15EGvh0xVqNdGuo5Y9RDxXq1reK4Ksa7Mv7NT3xVX&#10;0nzJfeWvXtoL+a909fit1glKBG8eDAqelaHrir1ry5+eXmnyqw+p3EN3ZzSCSO/iDwSRNSojdFqp&#10;367Yq+1vy8/5yJtfN/1Y6ndvo0UjJb3F6iiaOGZjRTcKtSqMa/EMVfWsn5f+dbyKC8tNbjurK5jW&#10;W3uYiHjeNlBVlZagg9qb4qk035dfmIJgRrUtK19NASpIptQU7d/liqb235dfmIsf/HYuShFeUYYB&#10;q9qcdhTFVCX8rfzFklYjWrxi4qTRxU9ewBxVFj8oPPv1aQ/p265VQj4npTixP+fhir//0fTkP5Ee&#10;cIHb/nZL8oKtK4Y14ncd+mKq7/k/5l1HUFtX1i7Gn6PGGU7lpblgeO9duAriqaW35K6yETnrN6zJ&#10;RIYFdlDOT9o+IPYdcVfmB/zmlqv6A85XXkKx1OS9mhihk1uZmLOJpIyGoTyNOI4gHoMVfFlpy06z&#10;CpEpvb1lefkP7tQP3YG+5pvQ9OvjiroJCUlCMDCrk3d93mCjeh7jtt3+WKqd3ctDaCERkOR6jxuA&#10;qVYkgmv7I7Cu5FcVWabGsFncak+8m1rZSuKAynduNdjxAqT7YqhNGtotT17RtKULLHfXUSMGqCyu&#10;+x2NakAk4q/oH8jaRar5Ah0OGvBrEWrxOAirbCMLUDsCtTt0xVm35EavLN5SttEmjAu/KN5c6NeK&#10;H24wvWFiKDZo2XifDFX0hZ3vrRySuyogUBYgCSGXZqdKruKYqmi3W7AkEEUEhIANOop3p032xVHR&#10;GKStURi26KBudvE1FBiqtfWAnsLmymoI7mBkZU4kkOCPh27dsVfl/wDm/wD84geTNf1Jte8+zajf&#10;TQz8LDXtPuDAXjqWHqRAclda1LIRv3xVjtr/AM5DjyMI/KMd0t0fL0Udm3mRW9Z75YV4p6j7EtSg&#10;Zj1O+KofUvz1f80E/wAFWJ+t2st1Hc63eScqAK4aONa7Ecl3+WKvX7zypY6p5Xn01okWO7tTb3Jk&#10;WtFepRqkihDbgjFX5z/mfpN/5ettf8uajarqeoOhXTLwoGUnjxSeJmDCOcAULADkPhPTFXxpp+tX&#10;vkbTNTiaF4te1SdlWGRaBRHQJMSp3G5IPc4q88DS3EtzPPKXmlZpbmZju7M1S5rUbk9MVZf5ZUxy&#10;Q3EicvQdpFUivMIBRKdBXf5Yqi9eCwc0gmT6wIf9LYEAiMD4QATUkAgCnXFWEW5upZJrqzSRntIz&#10;LM6E1jhA48m8AOQBJ+nFXp2ioLDRT5msHi1DR7NIE8z6XchS1jJLN6SMY9/Ut5jtyH2CaEd8VZLr&#10;HkJr2yufN/5Yq97ZWkLXXmTyUzerdaeAtZmRGqZ7Yqa8l3VTv0rirzk6Lb3sml3OlXSRaPrciQQ3&#10;83wJa3ZXlPakKWfhHz2JFGHviqHh8u6pc6Xq+rBYWg0C8isdThM6i4V56hXEX2mjqvEsNgSAcVSL&#10;VrOW0jtfUiaJJQXUEbkeFOnbFUrDOwEZOwHxqD38CPfFUTbNCW9K4eREb7MioXAIqfs+GKplOlnp&#10;s8Y0y7i1aK4jHqXNxG0XpMa1RlfwJ+192KoX6vc2b/WAsU0Ibk7WsoIINKkUNfGm2Ks30vzRPaQW&#10;k2jXNva6hZSrwd4hDI4mYq0E1D6c8ZPjuD0xV92fk7/zlN+Yf5VzSeXr+wmkgtwk+q/l3rHMzRxS&#10;gN9Z0q4NRxIPLhUrir9E/LH/ADkBpvnjR7fXfLUsd1aSACeE0SW2kND6cqUqGH3HtirME/NmaOFn&#10;/dhlALHj0qK7/LFUuuvzhukRjGqBtqfCftH2piqAH5xax8a8ByDr/us/aPLf7Ptir//S9vXX5n62&#10;oupljelorOwod3ryoN67U74qxXy/+YnmaeGS4cMXu3M/FQGNCOW6dAW3NK4q8z/M/wD5yel8h2Nx&#10;JcXQa5RWeG1DD1K9+cuwB6KAvxfLFX4w+ZvMWrecvMeredfMk4F75guZbi6kr+9NCCQq/wC60VaK&#10;KCp+ZxVic9biYxLE0bSlfrT0+xyNVUKD8TGoB/HpiqH1W8S3lFlbsAsKKsxWtFKioHalCTWuKpVb&#10;LdavdRo8n1a1BVmkYEkbV5cT1ZhTFUw1TUIpKwREQaXpKNDHQVLnYFQablyN/uxVK/LWqm281aNq&#10;NwTDJ9d9WaQHiqt9lRsBsBt0xV/Ql+SOrQ615e0/UJb2O7RLeJWqqkKOIPIAdOm/iMVZe+k3Xlnz&#10;zPqumIEtPNECrfRGoVjACsbo1aBuLFNxvtXFXqen61dzIyqixxQxgTyM6lXJUijqpqoB/ZOKsG/M&#10;XR/zU1ryh5gm/LzzDaaR5i0y0eXSYJED/WHiHqegaHYsBRadDir8zoP+c7P+cmPy7nhtPMWmaPdL&#10;C7epLeWbGOYpsV9UOCCD1WgOKvePIv8Az861K5njsfPn5dWZAJWd9NnNtIoArVFmqAdxs1MVfU2o&#10;+YLL/nIPyt5f8x+TtX+reVtVglmmkRka8gvLf4ZLGdK0V1DVPUMNx1xV+Nvn/wDLefU/PmqeXxFf&#10;XMEd04t5oZGj5ODuZKEGmKvrb8jvy4k8rxJCSTO8gaedhShWihErUmi9cVfXd3cLaacvAxopQK8Z&#10;PwsvfiBvvTqKYq+XPzns9JWyutbunXhYxySXEp36AmhJ6bDqKnFX446/qdx5k1u/1kqI47iUx2cW&#10;wCwr/dg1O1RviqhYWokLMVCWsSFjtUyN+yg6ff8ATirItMYme5uBKE+rR/AAOkjinEdORoCSfuxV&#10;Dz6RqJ06681tpv6V8tC+S31aeF6+gCSI0nZfihqa+mzChPfFUbb6NpTaTqPmDT9SubaGAi0s551H&#10;7i5mDsLS7A+Fop40bhINqijAYqp6Jc6j5chj1TTpZLS6uC1veWE8Yms7uD4TLaXAIbiZCAVrsV3W&#10;hFcVTrybrN7aa7dXvk+4utKu7KU3WgaYzCWdIkPOSPnQCUJ0aOm612xV9Aec9L/LL81PKus+aPKG&#10;iR/l958lihTzNFbEDSrueUc2PpV/crIy/A6UC9GA64q+XNOlXRtQtYdchvLaS3uRZ+brK3YR3F5p&#10;MroZYgxqN1WgPQ/CTirMPOPlrR9B8wa55dv7e/vtEtbtY/K2t6dKt5cW0U6+rawTMKRzgxsAxjFQ&#10;Qy1NMVea6n5W1PSrK31RTHe6RdzSwWmpQts0kezq8TUkQr4MoxVJIrqeNZEileku8ig1rXbkCR7d&#10;cVeh6R5znjhXTruOO9jKiKS0vLaORSCKEAFQ2471riqAS38p2T6haa5YajAlw6yaXqliwH1Q7VSS&#10;CQUlRgRvUMKYqxaeC1imkWC6FzDyIgmVGRivZzG3TFXplr+YOqnR7Lyp5sdp00Qer5Q18pyvtLJ3&#10;Eau3EyQSHZkYmnamKvpj8jPzRtfL2qweZXQ21jJJHpn5laAlGUROwEWoWwrUhTue46Yq/T82dpLb&#10;xyWjetavGsttcLRg6OoZGBGxqDiqUXNpGisB0ZP3pFKeJI23xVLhdQei6+oOQkWPlUU5Et9NKjFX&#10;/9P19r8+laTBNcX1wlvZxpwMswCxQRszcpJG7uRXiMVfJf5g/wDOSmieWdNudG8lWEWt6l6JRNTl&#10;UpbhVYCoK7sxTvWmKvzT/Mfz/qmvahc6lrdy2q3c0lDOSQhZtxBbIdkA2HKnTfFWCNBOkSPf/wCk&#10;6pOiubTlSOFK8lUKD0rSprucVcs8ljZS3l0UVnVmtogKcmc0MpJ6t2WmwG+KsGRZr2YQAmjnlNUG&#10;nie9TtiqctfCE/UbAKwQn6/d8erAVCLXegPh1+WKpJeSq7+hEfTs7UiSQsd3au5am5NTtiqkkEgm&#10;Bf7bKGZhSoJ3Krv+zX8cVfqr/wA4dfmrLpV5F5T1i95m4CtpUj/DzpQUY9Qyr1ptir9YzoOn+YNG&#10;EsZELuPWimB4lZSahlP7Jem/Y4ql0uh3DRO9/a3MVxC3CS7tIAxfkKgt6YZkB7gjFWM6v5mufLMa&#10;XUFzciOzqyoi8QaVA+JgK/LFX5df85DWnlzUfNl/fwM9r5f81FNQtJGTkYLqtZuIYVBR96UHiMVf&#10;KPmGOz1KeWXzDNBpeuQRl7HzBaKRFf8AxbvNUfa26V98VSnyP+dn5i/lhdXFr5T8zX3l0NKJ77TI&#10;39SzuZFOzy28gKtyAA3pir9D/wAv5V8+Weheeb20iTVtZsRLftGvEfWlNJGUHdVNK0+7FXr1lqrW&#10;DLErqHiqeSgFKE/aqPs06/24qgdY89xxQSxwzrxi5bDoSenEnxqMVfn3/wA5GfmxcT6ZJ5RtLpmu&#10;dYIF+yPulqD8dPDmfhH04q+NbSD1AGlURwt8IQbAJSlAfHoK4qiZJTKD6S8o9kSNOh7gUG569tsV&#10;ROpytpdomn7yXEpMmoyK1ArGlIw2+9KVxVMvLvnrXvy+12PWfJuqpIXtxa6rp11EklrfW8hBuLG+&#10;tpOSSwudqge6kHFWVeedO8pmC186/l5aT2v5feZ3D6j5LupWmGkXy/FPYGQn94sfxPCzfEUZT1Bx&#10;VhNzrT2E2q29jcG60q7VIRbT1UXltCx+rSFRSkltUUYb7dxtirvLdneXtxc3ejzNHreiQx6nZOHC&#10;STG0cEvC3RZY9iAdn3G+KvU7DVraby5L5/0OdP0npt20Xnfy7GlEtUu3cC44k0ktZ6moA/dtse2K&#10;sD16yTVJGktqLKoP1eUsd4j+yTQmnWpxVPvJOpXfmPWPJvku/ml03VLESaLaax6hrbw+qbmGaOJq&#10;KJIW5KprU8q4qjX1X/F2r/XvPPmLTdD8y6ZC1nY6ld2bJBrkFtIYmtr97YgxSA1AkK1avXFWHatp&#10;umajf3tkukr5a1eCpOnWspuLYooU1hmkY+oDUt1OKoCM2d9p6aDqdoi6rbPx8v8AmCFgPUQmnoXD&#10;Vo6fyt9pTt0OKq8cc10l75e8xRGPVrFQulzy/u50YgHgzGgYGvQ/MHFWKDSrqR3tjGVuVZlhQr9p&#10;xuUr49xiqdwyG/tPRv0A1HSwGjMn22iBpQ1r1G3jiqP8p63+hL3hJWbTtQb6tc8WoJI2FVWpr/kn&#10;x7Yq/WT/AJxm8xeYfzM8nSeX9I1L1b7ybFFGkUm7mxlJEXI9axsDGfoxV7jqn5U/mjcxSLHfyLyB&#10;K8QKKfDYDxxVhA/JH82OLt+km5mZCBXwVhT50OKv/9Tzb+Z/5uea/P8Aqd615esmmxyk29lGxjtx&#10;Q0BIXZqdBXFXzl5g8wLFaSWNo73l/IVWb0wQgaXdIo1WtWpuR95pirB9P0K6F+LkFdU1riTFDyHo&#10;2a12Z2Pw8uuw+fXbFWTvY2dlFd6lfO16gIEojpS5mA2A22RTsAPn1xV5Xrur3GrXnrtJ8KfBGkYH&#10;BHBqY18VQb+/hiqX8Xt4XQQsJZgObg127A77U+XviqNdDYxxW6ytDPcblti4FB8VOwoNifxxVKii&#10;SOsFnGY4A1BISXdwvVjsNjU9BirK5tGmisk1AIQquebCuyn4S1f8moNemKvd/IhmjgsbuymFvqOn&#10;gT2cqigEsVN9+ocAE4q/Xj/nHz89LTzNpz2mt3dvaS2EVu1x68gYRsteZCkdzQK1ehpir7lguoZr&#10;i1nWYGFwYLqKMj7bjkj1rQ7CnyxVb5h8i6V5isJ7Z04u61MiHod+lO+Kvys/5yX/ACM8zeUo7vVb&#10;Evr3la6Y/XY1Ss1pIw+CWnWhp1FPfFX50arp76VGYNWha+sLteNtekllG9aAHZW9j1xV5ivlKS/1&#10;mC20CCfUDqEwhmtow0jRKxoJCFqQo6GvTFX6deWA3lPyxo2jmkNzaWa2xiU0416KR/NTc1/jirHf&#10;MnmyPSYZlW65FwWVFJAou5J8N8VfLvn384riwgNsk31q9kqILWtGYNuWc/sqMVfLLXF7qV9caxqM&#10;rXOp6i/JWVe524j+VQOm2+KpxY+X73UZfqwDiRwGS3i/eM9WoqgV35H4RSuKvQ2/LLzrpWkprHl7&#10;QLrVGlXjO0UbSm1DOiVITkFdnbiA9D4A4q8/1nyL5w0G5uINU0S5hTTrpVvrQqx9EzRRzcuTqFoU&#10;kUliaAnemKsbl0ywuiBaTtDUfBAQQ5FaAgHqPltiqZ+U/Na+WLq8sb+0j1ny9qbD9I6bNWsUq/Cl&#10;7ACDxnhVmArWoJXviqlr2kw6VeSvacb7Q3Bk064j5UkgcUSWEmp+D9oHdTsRiqVc77SbiG7ta23r&#10;ky2Nyg/cyhSN4z7GlR4nfFU0t/MVxDqcfmDSbWCwu7dFj1TTKVt7r1UZLgvEdjHMDVk6VNRTFVbR&#10;NSVWNu0X7iZpP0WpPJUqa+gKnfj+zXqMVT/VNFnvljvIVewvrShs9RWq0cUIDHegr0pir0rS/NWh&#10;+cfM11o+p2en+VpPO1tZ6frMt1Got7bUUHo+tLJQmOKQhCzjbepFBiqSeYvJWtJZXclsL+/g/L+5&#10;eDWfI0+2uaFECCl1RFIltWLV9SOsYqCaVGKpFpkcHmiGPSLWSytdcsgL+0u0lS3jv5EJLCB5KVuq&#10;EAxgAPQ96VVZtceb/wAvfNmnQ6f+ZukX2meYtPgit9G836UBD6fpni0d5buv7xgOoI2pQEYqkvnf&#10;ydP5L1DT9J8xzR6jp+pWSa15M846YS1tqtg6lA8R7tCwo4+0hBU9sVZ1+VvlzyNrt1pelefjaT6L&#10;q/NrDVC/1aQXBFJIlnB+GTlsC3wk9fhNcVZN5l/5xNurDVJbHTfMNtJpOqtLb+Qrq+DWUmo6nGgl&#10;bTmJrHFOkf7DkcyKoWBxVnf/ADhJ5o1/8pPzwSy1qxuYdP1+1fTvMNhcx+jcQ+qjenIYn3IWRAeS&#10;7Yq/aM/mxohDL8LSAd6Uataj3piqmPzW0KjfYG6gbjfY1HzGKv8A/9X5o6vrkmr3k1utwz8ZW9U7&#10;rEi8jyaoAFaV22qcVY5BcyX97Kul24ieprfEGsSt8LMx9+wU7+JxVmVlp1rpdsLaIzy3soKTj7IF&#10;KbA9qcquT8hirzzzb5iXUJ5LHTp3Wztf3LemaI0gBBYcup4jb2+eKsRWONWEVvHI0ix/ulYjjGp6&#10;O223I7iv6sVRUi2+jqjkJNqPwiOu8cRPVm68mPvscVSWaV5TJyaSS6uWLXTOfjI6hV60BpU+2Ks8&#10;8o6Cl3cK1xFVIUIQmtCQpPXevXfFXu1r5Xju9Dks7mPd7Zodl7oCeZArXbwxVKvy8hmRpLCX4rqw&#10;Zo7hQ1PhIFHFK1qOmKvVLXVNT8q6ql/YB4ZYHXnEB8MsQYEpJWtegIxV96flH/zk9Hqlpa6drdwB&#10;eJPF6ZJ4cPj5b16gUoPDFX3Fpn5q6Zd26TQXUbmUniqmpLVIYkVO4IxVCa5qOm+YNIvorzjNDcQu&#10;rchs4ZaGgOxxV+WH5nflFbWN1PJp09YLti8dsQCONa7qRSu33YqxbyNb2/lAiZ2tYxJFwa4EKx0p&#10;1JIALAk9K7/LFVbzN530yBJvRuUnupjyM0p4/EpBqKbL/TFXyB+Y35sPfXE9lox+tXxALy8iY4TX&#10;uRTk3gK4q8e0Dy75g82al6dhpV15gvbo855FSVlCqGeSVn47qgVmNN6A0FBir6N/Ln/nG7zP5y1X&#10;Q7VSputXW5udOs4AJ7e7treN3KxyIV9VnRGKLGWJPw/aqMVfYHlb8gtE8n6zaeWdW020PmSHQ/0t&#10;AbSOe8tm5yQiV5r6ZrezNpwaUKFkWVHVR1G6r1vRNE8q/wDOOnlj6vav/ij8z/P1vqGtQ+Tr26S3&#10;s9ftopopIpLpLgtZ2JAIV3mmLSSK/p86hcVZDL+V/lnzNrWh+WLT8wtM0b8x9LtbXzb+e2kWNpPq&#10;Mt7BJZlYkMN/Kqw2sUsiUjBHqKnEqBxGKvK/Mn/OLmgeY/IP5fWuqeQbPQvN/mGW8gefUJl0jVY9&#10;WuraWaEXdlDFKsSW0Fqk0yqypxk2cs1cVfAX5ifkO3lvyfP+YGjeatJ83/l5belav5o5pDdX1+GM&#10;F1HZW0Ku1IplNPUZWZPiAIOKvne4fWdDtH8v3S3EWk6skd5b2k6cTyWoR4w3gSQ1DvuO2KoO01P6&#10;jF+j7y2TUtDuJPVezZ+JSShX1oJDvGw9tj+0MVSqa0YAzW4kntGJ9OdVoV7lZPBh3rtirVmzB445&#10;JvRhmcN6yqSEcbK3E0Pw1rtir3fyR5vfRJn0fzBZQ3MF5AfrNtdL8EkMlVjubeQbgNvU9BiqQ+af&#10;K3wNqVjMJJo5Gg4K1OUagMsTN3qh+FvoOKvVvM/5k+Z/MHln8rvzSsfNq6B54sYLryX521SJTFLL&#10;b2YWOF7tY1CtG9syxyqAQy7tirzrzx5V0OT9BXnli3catqFrNda1Y6fKk2lyzQuDJLovA+qpQEc4&#10;XBYdUJ6YqxvSpp/N2tpeXmiJ5mu7KIzaz5bWVrJ9St4VIkmiki+NZwoq3AFjQmnXFWcnzR5bu/K9&#10;v5L0S91C58utPLrH5eWutFX1Dy5ryhWuNP8AXjAjks79R8JABLAclDVqqkmuaZqWhaJZTcVuPL35&#10;hQpdaLqHLj+jNYgYM6txr8QTktD1Rqfs4q+tPy//ADRtvzD8kz+SPP16i3V3YpZaPfXkXOFbiJeF&#10;u84BB9a3fdJAQyioJxV5ref4s8vQlPND3Wr61+Wcjw6/dOeOo2FpcTIYb+3uVq01qzMVqamNiP2W&#10;pir6o0P8xdN1iw0ZHuL62u7m2tjp2oSSF7fUonpG04kHHiRICjA7q3XZgcVeuDTpPqUk31qfkGQA&#10;8n6kNUDfrUUxV//W+VWpSwq1wsIkjtDcGKO3BIkkUtuHoACXNB0qPHFWQaan6Lsjc3IQyRlGfb4I&#10;3b+6jA8e5J8MVQOuatFY2CCGZ4ri8YrKGbkaAE9etKVpUdScVec21neag8aRxqHRWmkEw4wwRsat&#10;LKSeo29z0xVfealZaf8A6Jo7NcSRMGbUnHxzTECsh699lHSnvirGzI0jM71ZmPxAVajtvQ+B+WKp&#10;xo+nyz3tpVT6ksoUGpBqDUnvX+mKvpPybo6+vFKyIkSBjJToIw1F267+2KvbbTTX+sWsFOJc+tcl&#10;KkxrTYHsNtsVYyPLz2PnH67bxN9R1GT04+NI+TxHZwfEgjbpir0fX9IUwO5CyPEFKOwo1W6qw77D&#10;fFXhV7I+nXDXEcjwlTySVeprt9FcVeqeRvzd1XSbgPPqDzRLxDDkWUED4gF6/Rir6fh/5yONxZQW&#10;cBCmZQs1KBVqKUG5r8hiry3zz+bFjcWztNOGmpwCBhyBO1R+v274q+S/Mn5qR2iuZ7wry3jt46VJ&#10;3AB7V37DFXjF95q8zebZ4NJ0y3uIlvJFgtLO2Uvd3JatI0Vak1ptTemKvoj8qP8AnFzVfMT64/mh&#10;odPTSYtJGmw3F/Dp9ncajqUoB066uLjj6cwhDkxngxbZWOKvvW18p/lf5Y/LhfMHlH8s7htO03zJ&#10;HZW/nryvdrqz6Pcx3qR2DG3dpxNHd8VIDI7Dm8KoSwbFWY+WNB0j81Nd/KzzDqXmjR9Z8r+Xm1rS&#10;r3y/e6fc6PpNjfzJNbG0kdFF3aapLMS5t2kRKNX0+dKKvV9Niu4Csuuf4k81fl9e6JObK41iwfS0&#10;0W0nDWc7xWYEc8tqCsiwwtSQI3r0eMbKvP8Ay1p/kG+v/wA0dG81+S9I0i4hi0jy1BDeavp7eU7m&#10;IwxGyjtbVVja83hiZYFSYCQMobkGoqwzWb3UbbWfOvmaPyjpGtjT9E0Lyz5T0y+0u58u+pq0mtT6&#10;XHDrCwTrMqJfj15ldJF4cYxxXlirItZ8yefdG8yea9P/ADRgg1Hy4vkyK61P8nPJdxdW+n6rb399&#10;Z6YmoWZklgkktonRk4erRlBBKxkYq81sfy+n8swP5R8mweZfMvkH8sPKqWcDXcNpplvrep6jd/Wt&#10;NW104NG73tsTLMkkkj+pGqqF2xV47+bX/OLsL3+r3NxpcEP5jefLq+ks9HjuYY4CbeNr+SZ7OMB7&#10;d2iT0YoB8Ero7eqG+DFXwN5v/L3/AAvqdzaQBdRW6kaWy0ZXIuZbMmkF1DEVDlZF/eKxAH7LCoOK&#10;vOEhu7ZZL7RLw39q6iO5MIJdQfh43EW9BuRUbE9+mKpZLIsgjli4o7NQ24Y/Cw7oeoDb198VR0up&#10;XiixDXImGmIU0+SlTCjEs0R5AGnIk0JoMVZvoutXMz2VlMA1tc25luFi3HLlxBjPY12IOKr5ruTQ&#10;tX0v17eG9025uJDdWUqkwz814MHUUpzWitx3xV6Bey2mirqeq+T/ACtHfeS7e9iuRp1zPXWNBvnh&#10;5PdWU9qROlsm1HcU2+Pfqq8xi1jzD+n4PMunaudP85WTHUYNetnVZbhixBuo+AoJeJPPb4vCtcVT&#10;nXLe2s776vq7Lbvrgil8wx2tLm1hiqDDqlnMjEyMX5yFBQA1WmKssht9RHl3XPy31VodcW7tv075&#10;Q8x2Enq29wkSmWGa3FA1ZKOrqwDAmhAxV5v5T1yfT1uHZ5fqZkWSVxU+gW3Dg9ftbNU9cVfUX+K7&#10;3zlZWsEk3p+aNEsTFJqJJKappp4lrO7A+0kgHGo/WMVea+XdRvfLV891dXc2jaBALweWxcytJbWl&#10;2hFxPpzDoBcqvCp61VhuMVfZq/n/AOWj5EkuRqjG2UpZtqHD94EMLyj4K/3pQGP/AF/irir/AP/X&#10;+XsdjcDUbjVbuFrcLI1roVjOwJ+18c7qpNCd238adsVUZ7tHmWzik9dIpWEzDpIyClaDoFHQ16jb&#10;rirEbq8Esk1wpjMccvpxXbA+mrFCCFH7bUrvirHri9mnia3WYpbCnqquxkboWlZdvkK7YqgCUXiC&#10;oYuQCT1AJ6jbbpiqvbrC0yVlBUt8VAVIC1AanevauKvTPLNjyurO4mPGKKORzxWvAfZBI79cVfTX&#10;lLRppYkMVIAI1mRAAzb7gU+QrXFXolnCkZvzyBNEh9Ran4gKsRWm9W64qnsmmxXulaZPMpE8Mvqw&#10;mlGajcR0+HpU4qqXqxtaSrIA8atzQFi54g7AjuNwcVfL35halHaxSPWkhJqCdvlTwpT5Yq+cbjzV&#10;fRT+pYySQupFHDEfh0NOu+KoqL8yfNkXJVuYjTZm4FCKd6qfEdsVSq882+Y9RcvPftFyFf3dQPA9&#10;TUVxVKYFkldrmflNICaNL8RDU5E0PUgDb6MVfpZ+Vv5V2n5QeSrf8wrryt5o81ec9S0m8na40Jmr&#10;a28cP1j0Y0VeaxyR1FzNVWi+HbixxV9kadqBvvy+utNj8meYTouvaRpFyLdrNNSttGthfwW13fyP&#10;fJOt/do91HNJZySM4idIVPqGXiql/mfylK3naXy36+v/AJXeXvIvmS9vvO40XUZNOs5dStrN75rL&#10;yrPHDDDFJdW8H17UJ5OUFrX0oTHJTFWvI9n5kvdd0bRrHzjaeWLTyrp36R0T8rNJ1Qvr+oQajcvq&#10;Wn3V3qGowPY6JxSIyLcuZLpuTxNMWYcVURb6bf3Xl/zXp/njVtcm0LzJp+tec9U0KCfULO71KDUr&#10;l7PStKbWEo0otXR0m4elbxxus5Yx15KpF53a7htbuyvvJk3k/SdA17ynd2ttYXcGqweS72GJILaa&#10;x9JbfS5Z0mjYCV5Jixm9Z0o1cVQevzLq2o6Jb/mjr2nflpPP5rt9PktILzU9atdFhkSK50y3v9Os&#10;be109ZnuniuhBNJLWWVq1rTFXrnkPz95R82QWGn+cBrfmzWPMv5karovmvTvNJsNJRLzTPWW0sL4&#10;Wrvbi2eGwYyWkNvxkbgSqSVqq9Pt/LEkOl6d5Xa+sJI7zWv0raa5pE4igtLW6vkvLf8AR9gs9u1A&#10;h9G4khhUM8ikHZlxV5H5juPI2ia1YeSfJvnLVoPLnn4T+X/L/lWxjsoEs7+x9a7+sW10zNfiOKZr&#10;hJIXIBe3UhhXdV84/m95P/L/AMy6R5a1fyraaJ+Yfnm1ibyX5dsbrUWt7nWrLRhz1e91TUVM0cE1&#10;lKzyufW9MrwIJf8Ad4q8C81f84s6JqtxZzeWZ9S02/vk0fR18yL6cemDzBqUNbm2SG3jSqW4hkkY&#10;1XmPhRS22KvkLz1+V+q+UdcvdEudY07W7izuXs1ubXnDLcSRoGYrA6hyqqw+Ijc/ANwQFXmt2tza&#10;XElpdgrcW49O4U0rQAceXGoB+nFURa3J0yZbi34yW860kiUgMBsWp4UIxVnGqXEWuaTbxW4LPG/7&#10;mVd1SVVDI47io2OKp75LnbVb25tYbq6sfMur6eYfKxhf07e7miBNxpN9GlGaC8jDKaHZgNqYqwxd&#10;SGk300drZy6bpT3HP6jKQJrG4hY8oxLw5ABulDuvcnFWVaLqWkDSNS8yRRNpvmq0lMcMcIWa2Lyg&#10;tRrV1asVxxoWrVJNwKHFWIeXfMc/l/X9I1a0LMun3iXi28xJAmEqvLG/isgHxfPFWVa+o0y9j82a&#10;RGlt5e8/PqlreaXGlIYSs3OS13B3Tkrr3UUxVE+UNcmjgubT1Wi1jSYHNjcRnj6sAFSnueJxV6M+&#10;kWXnkaZaLqq2a6nbrLO32kgaMBTNKD04mhLDfjXFWKD8vtYX1NEN5CNVl1JLZdDEbcDqscrQGzI+&#10;yKBxKGrT0iWxV//Q+YmqztC014GDQQqbbSwdmkml2Lmm/wAKmtadTirzzVdSj4jTbZxNuWuI4tmZ&#10;qfEC+3w9B8sVY5dySXJVZyIoI1/d26dEU7GpNBvxH34qiba1ilty4Uoo5AyM25IoAF2APttsMVUB&#10;GpdyqNb+ns6qwcjw5F/EnxHhiqcafp3O/toCCoPFnf7LDsCPc0PbFXvPl3S1D2/CMfYFYloaRhu3&#10;vUEUHjir6j8safImnhkHqzygMIY2+ylaHk1a0FaUxVOr/RZkWO3txWeYCsca0BB+JuXIGnGlK4qu&#10;vElsbMW3I+jboqFKAgqo4hvlToB364q851/zP9WtzGAHaNCuxNCaUJJ2rsN6Yq+QvPOuyavcSRxu&#10;VQ1LyCtRWtaHxpirye5HpUWpUb8gOpoabeAOKrIoasAF5Fz8IrUU7nxoOpriqvRWPPqq1Cg71I+0&#10;5Na0xV9Yf84n+RtO8y/mRY32voYtB8uwi+m1C6tWnsI3eVIoor3gDx9UvxViCgbjz+GuKvvXU9Ys&#10;rHy3p7edNFj/ACd1bRbGLWNOjubGbUophaXKWMMenaaLxtSufUUC21HlH6Myt8UYjRRirJPMs+gW&#10;d75SlWaPyxN5lsrK38oaReP6Vh5ZttSVdRiOp6ZM80ENxYFZqXEXJk+vBKJJGmKvRPM/5lWFx9a8&#10;v+YdN1yy8y+QNCtbzzb5Ytrexk0/y7axXUGu3OpnWGuVgl0toKQ3Mcgaa5n9OM0aqMq8ntLTT9N0&#10;W+l1HzfrvlnWR56vtU0/Qhpdrq+oy2/mxJDYXOs29wsk1/qN1p0BNgogSKDYyL8VcVZt5h0W2g1T&#10;XfNK+cNc1T8xrrQ4/wAs5PJ9gZU0rUrmyWCJZtat4XmW9+qxsUvpKw2NsYyrgoaFVINe8+eUNa83&#10;fl9r2pecGl0/yJ5vvdI0X8xrK4e3sfMGp6fYrbDRtMurW3nWUSW8qenDaW0VvzC/E7EHFXpMPnL8&#10;yfP+jX/max0y68haz9enaHQvMVpa6TfadPo9jKbnRoIomuNWkuvSSB5LwvGQhNQo+IqvSNO0s6f5&#10;E0e/8m6P5LvYLKwTzJ5o1GPUbS6t9K86W8ELKkc1kLR7i5uYJ3CM8lTQSVMhJKqQ+YvKnmqGHRbb&#10;8ubnyz+WWjR2OoKNSubqZ7F/0s5t7i3js7ERXE08sUkcqvc3hjSWjRsxBOKsNtvy+0jR7yy8uQza&#10;pp/mnyraWltJq2p8tN0nUbGbhLFqkiaDDbtaJcXrPADLc81YsrF/UOKqjaHBoPm/8wvJ3lXy0uma&#10;JbiK31nzNBFHp5tLbXA8trqMGkQraiGzspLeWIi8uaAv6w5VxV5dcaj5ot9K/MfSLPQ5b3yr5FvN&#10;OvNI1B7J9UkuZbi8a1lvFe0nitbZ0tVE/OS7c0PNaE8cVYx5y8pW3nTzheeS9O1bS9E81eVrWP6j&#10;rEdopj0+91yNI7ewbzCItRma7W5NPTWQrGrEcq1CqvI/zH/5xSebzDqlknkjWLhNB8tPrPmDUbCM&#10;PDp8NvDKkSzT3F1SeRnT1AAvMVVWA5AYq+B9V/LG+sdHi1WG11KGeBUPmHTryyuITHJIqvGLcPGp&#10;kSjULPxIYMKUFcVYPFd3Wl87MvIF9QiooQSDsQfenXFUdaX89reyXGm6hJpmo2MhvNHvYX4yLJQh&#10;ijV2O5+YJxV6bZT+WvOuicfMV5dJ5msYPq9vOqRpbr6S1rdKvxOHpRGBqDv3xV4tHczQNI6lkilF&#10;JIWYrzUGoDUNQy9sVVLyNba8VI5TLDIFkgnO3qI9SDQd96EnFWf6FqOlW2jwXWsPJPYWXmG3ebTK&#10;Ap9WuVaG9ao+y4j409xXFUP5l0h/J3nG703Rb1detbLhd+XNUiQhb3T5U5rVSAeXE8WG+42xV6B5&#10;Y8zQW99p/mCzThHA3Ke12AaNhwljYfyspIxV9fGLylHYJ+ZsDI9vdaQ2kapbMV9aOS3VYLO8R+ou&#10;HtJriF26/CrYq//R+TPmC7afULi3s5QZIyy+uG/ulLcnCt0LNWrMOgooxVKNO0OXULa5kUqLaNay&#10;ycftAdRTYgb17k/hiqrrdstvFZ8IVo3wwuzfGSSAAQD0+kj6DiqhDpqxadI8szRl3ZE4ryX4f2eV&#10;RSvfrQYqr6XZAiWZU4NcukNmxIqSCC0lTsFRN6037YqyS2ggglh1Zk4RtJSzi2UUBKLISftUWrVx&#10;V9HeXNOd7lniX93a0it5V+1zQdBXY7j78VfVflrS47bSobeKJXNwivRFIChgPUBZtqqffxpiqfw6&#10;bJDdz3rhJz6fpFVqKFqseBO1aGhxVhfnOKOG3uZYqem0ZZEbY8iCCo8RtXFXyH50nupzJZxBmm5F&#10;GI3oaVNDWn0nfFXhGu2g09Obf3rCvI7mnQkgDavfFXnCfvJHlkYtxO5Xbdh2Pagr9+KphHbAcI6+&#10;m10atIeixDxpvVtzQeFMVVtPtW1O/igiUJBzVStK0UGtTTuevzxV+nv/ADjX5f07SfJfmPz9HYaL&#10;DbaDaahbeaJtVSTiba3oPWlt4+f1qIo4Ryo5RyKqhatzCr3q+/L7Ubi20jzx57th568t6lKLF9as&#10;La81291fS9XsFsoodME3BNAspYpqTI00wSeFGdweqqf+a4/Jeh/l1+Weofl95uvPP3lXQfM9h5fm&#10;8h6FrD3ms6xqFjOIdPv7O2ureW5QWUcb6lLCTIk7soclBUKu856d5N1vz7c6HdxWVp+UnlW8vrzz&#10;dYXV67af9auoU1yxhks7uycSiK1RtbvYGKq88ywtxKccVYjb6XoE2k6l56tPI+neR/L3nTzBK/lT&#10;X/NMdxJp+laVN6NppcBt7O7kay1fzFLG31j1FjjhioqtGNnVep61bflvfR3qaL52i8l+TrS4vPLu&#10;tX1tdSWSeYLI3s/1qLV7k8Wh0DT7i9hK3Ydpr0OVduJ5BVFvrHlrR9dTz9qEFtp9zNp1pofl3V/N&#10;EbRnT7OaKSG1k0q7sUuNM0CDUy8QjghU3ph4sp9SlVXneneY0m/xr5C84+Y9b84+bNH8pXN35o0U&#10;RSXOi22parexrFZS6Tp7I0zW8joklxq10ryj4vQO6BV6J+YVzYaF5iuHu9LbWri/Tyt5f8x+VbYL&#10;LJomt3USxQXOiPeLG881vFEzpBY2QKRryEi8sVYx+X2qfmLr+s+a9XtdH00+fNE1WHy4ms3Vwn1v&#10;WdE0+KW+uYtM0uR5tVgnkWRJrlriaBkBFCp2CqZ/lLeXfmfUPMGt6A2sWFpqHnX/ABRoutQ2MvHz&#10;fZ6TL9T1K20y5lnnvRawXilUhe5iUrWXk3LZVr8zPzL8k+WPNeg2n5h3Opy3Wrz6nouieXPL623m&#10;LW9Y0m3Mk9tDei2mu7m8W9aD6vE0oRomUjkqqxKrCdOs/NGq6P8AlRp/mHzbr0HlrSL1by/s209I&#10;fMWnR22nTQQzXJjuNWKqbyOKzIa24uVDIodWbFWRf4V852Hlb8uPO+jeXNV0jTNAudT8wfmH5W1O&#10;/GlA6xf2syJcy6jrstzdQOyyqSUgCh39RQG2CqN/xvq4/MNrk6LpWoeT20/S76+uYP0pqusWH6Vu&#10;vSkm1NdRltIFSYEj61FC6MqINloAq8r83/l7fedtT1by3b/lj/yru3162t7my1TW/M93ezXM+rXb&#10;ro7Isavxhjo3O2ZuUYcJsu5VfI/5hf8AOOV83nCx8teVPJmp3Goy2aCXTxOkFxeSRs63t28lwWQS&#10;chRVPFdqU+HkVXyL5q/LzWdB1i706SxksUs25QiYqtVCcqh1d05bbfESfpxVh9tPItxHJFMbC+R1&#10;VnXkFfiQByA9+vjiqc3scWv3N1cKkOmeYJ52caSqUtpFPQQSEkK23Q7N7Yqx8rJeX6xLB6U8jlZI&#10;ACKNGDUBeopStMVZJbW0zeTdSu0P7t7seoDT7KEEivgd8VTi8ttbm8n+XfMcC0XQrq5GnXiEvPDH&#10;C8XqpKorxVJHVlrsFY4qhvr1pbXtvq9iQNK18FNUsFb47S7NBOortSp5Ie6mnUYq9Vj17Vf+Va3n&#10;lB5oyo1u2u4Lj9tYCk6yMT1IPwHp2xV//9L5j2nlq3ur+eNIR9XVWk9BmIe6qxIpWnwKPiJG7Dp0&#10;GKp3cRWlmk6wcncoYktWAAXaooRsTU1Hj9rFXn2oRC9m066uUj9O0ikZh9kyODRUPSmxOwHcDfFU&#10;RdWfqWxigSJ2dhFHHIT+6DUCghaGiqakjdumKoz0QJorO1jk5W8ADS8d41X7Ujqdgzmhp2oBviqB&#10;1P1bqe0j5KljZRhp7h2opSP4z+rp3xV9s+WtLilt9GaxmWWJbCK9R5Rw/eXCDiRQkEkk7HwxV9G6&#10;RCkFlKfhZwEMvKq/GBVCR+wGXcjviqXfpIKrPI6Creq3YAnbjv2A3JOKvJ/OF8LiF1jcAuCB4+NS&#10;o9umKvAdUt0QtNIecgBLttQU2+L6D9GKvmnzvfRyXRhiZmNWDtWjFRvuRv17YqxuG2qLK3G7XHxs&#10;y7nitSadu4xVGTkJb3lwKM5rHCKgbfZ77j3pirLPy80qWaaW+/fskFEjube3+sJDKzKscs6LuYRI&#10;Qr8dxUHtir9ddEvfIXkjQYtUv/Putflzq/5h6HpNx5j856p5bjurKHQdPMkMkKtNG8C38zSiCSDg&#10;JnKiXkMVTvWvy/8APFprPkBPJUd3p2i+TPKmq2ms+Y9O122OnMALZ10y3tataWscEUwvrpoq/WIV&#10;KmT1owxVYtr2vel5m0Xz9pmq6R5U8qfklpdx5H0bT9Q9W9fVbnULcXuu22k3lgLJpriyeS0tLVWd&#10;kf1Q6sSTiqn5kvYtD8w/lhba3oXpeYvM2p6L5i1K+1H/ABA2rnVZKSX8ctnMHs5VfUY6z3E8SA2k&#10;ZiHILUKpT5389WF/peqecvN1v5x/N/8ALHWLyH/APmnRbmzthfanJdLpvmXUbiSxazlLzLW10u3u&#10;YZGBQupV60VTvRovMmqatbDWJfLfk/z55U/MRtC806tqVnbavo1p5Y8vaW8JtdJ+uorRW/l63lSn&#10;OKRri9mUSniVOKvV/Mnmpvy/Hkny95vtJbOzfULO78zz60lnDJbL6cl1bSfoyN7lZr/VnlhW41Lh&#10;6dhVERF9IUVeX+X7nXzXTPI8vlf8rfyw8oeYrbUZ/wA4IbK4ufL5uVuEWTSfK9jdwk69dNJcrHda&#10;rfl42YcwyoqkqvSfM3mWbyhquiGx8wDzCv6Zg8k/mD5v8/H1tM1m+mkM88Nz5rmilmEZl5Ri00e2&#10;KllKP6SMrYqkesxefrHzjoU2j+dVF1rnmLW9asfy+1nyzb3KahbnR3/3K6b5a0qRtQaJLwCG1N/d&#10;BWDfvhxFMVef/lpa6lP5xfT/ADPp+orrGgeXvqV5rOuapD5ms7Gys0VU0220fSDDolne2rx/WAl3&#10;NRiI9m3BVeyTaJq6eaP8K6Le+WPys8tfl95buNa0y9uI/rs95pupxcIYGubp7G1gvuNyxkS3Mixr&#10;Ko5kimKss0zyT5q8p6N561K38067o9r5X8t6ZZeVbXStWbVtS0icWcEv6X1C9v3tdImMMayvHFAs&#10;3OFnr8ZBCqhcasZvyvi0mXUdR8x+cfPsdlrb+ftBSddFsb/VzFHIyi4hsLSKGdOUiwSSMJG5E9FJ&#10;VSrTbDyx+bN7rfl/WvLupflvJ5b1K4t7fVtMWObU9dtpLVPrenQ3Vj9ZEaqkAaVGunaPkvH48VY5&#10;52/NrWrrQlh8t+VvMenz6LfX19ZeYPNOpQPc6voOjRs9wkH1q45QO9w0fBJ4+VxQPENjiqn5k8tx&#10;eZ/KfkHSfMWn+ZbVpJtcsvNvmLT5E0fULeVtNFxcSaon1ZXeIzN6bShedN1HFmGKvkrz75HX8zPK&#10;3k/XPL+gWGheXtR+oxh7a7jijt7P6hSKX6pdi1BKGHmFgakkpLHdlXFXzD5u/I+PTE1mystTurrV&#10;PL8dwdakngM0Us1sf38sUwBX0IkK82DHiWodwcVfNFzYX0FrFcmB2spXMdhcMpBJQKSYyPiK71r0&#10;OKo/y95iuLHzX5Z1u/VdQj0q/t5JreYLSSBXCyqaAV5ISCa1rvirOUsItNTztoduhePT9Ruxa2hN&#10;QYRJVV5EbsqlSK4qreW/zBbQYdOs5NLt5LvTNPu9M1aG4AW21G0YnhDcKoHxyRM0Lv1I4H9nFWG3&#10;1ppFnfo+lmSTy5qjC40+4kAM0cDH4o3Cn+9gNVPiKHvirOxomql38u/ug6WySDWvUP1dtMZWc3Il&#10;+yVHHiT4nFX/0/Bl47pqF9bwsrNCxgt5YzVSpq3KM02HUgfstUYqxiYJK94y8liVyIJFG7ilVCj9&#10;mrEksfskFcVYHcRobiS4uCxmqItNs6AMypuzcRsKt0JP2R74qmenILaGOJXSO4NZGuqVAJY7pWlf&#10;AHFUy1O+tYPWt7ZpZZH3vbhw3EsNgrFaVAPhirE7uB5lh9G4BivEIeRVLJTuzEAfCoFN8VfoN+UV&#10;pbXvkXy9f28gW2urVSjyIpJWFfR24+AXFXuV7J/uFJ9NbRrfZrlhxLMtQFHXY98VeRTvPNExYkuw&#10;akbftAbEqDQe2KvPtTS9uHm5gemlBbhBU8ju5Y9u4FMVeMecLlrKylZ60CluXKu4338MVfI1/Oby&#10;6m6hZmbkx3LL3p2FO+KphG/NrcKaMsfprTYUZhXFVTU5AIYrOAh1kdVABPxcBsPA/Ef64q+sfyE8&#10;t2z39lHPM8NpYWw1DWpbaSOzunto5Vf1YtTnZYrIGQBHdwaqeIoxBCr79/TXk2DT/N+nzeaD5ct+&#10;aX/mvV9FtJ9Qkjlvbb63bXWp2s9qxiljjt1lKxqfrMqtxapVcVTnyJN5ai8waDoek2Q1zWfIWnyy&#10;6f560mZpf0X5O1m5layvZIbiP0bWK3uvWtdRt+dDbtyT94AFVeQSa9e3NxrHlnR/Nug3uq+S9VsP&#10;zabWdPv21rSrnzA+pS3Fhplh5fpGEZdQYQSXCTqv1eCJnO5BVew38UWn6Pf2JvNb8pTalreq6nq2&#10;uza5cXv6HF5oryz6gFvGnndG0u95JpbQ0+uTuKgIpxVgWkebP8V3ukp53jn0XR7TSrW+8k+TvK1i&#10;73OjXHl+5Nms9vJFHaX8E2lLIhltaNJNc3aEVEUmKs/8q+RtQ8waBLpOoN5y0DzJpNprkv8Ai7zt&#10;HYalqMet6RqEo0mzsUmV5Lhrea7X1SH539wRxDJHRVVbTfId554uNN0LzDr3lPzHpPlXRo9M8hWP&#10;mDULry/qmoW1nIp1yfSSHlpFPeNW71B5GuEeKaBVjBDBVHeSfMnmq28veYNX8zWV9pHls+U7Wx1z&#10;/GErQ2Gn2VlLJa2cOsGWd7TRbX1vTls7KG2mkvIVrcPWXFUn0yXW7Dz9o/mvzP5l0zzjrumaRc6q&#10;nn+/NnoOq3ejwfVl0r6po10fq3ljTJIC00s8sf1ydkX0eAZTiqX6L5+sNT86XXlTRNT8vflho160&#10;Fx5V1y90nUtE06+8z6zdJdtq31O5kW91cIgYP+kLqO2WU1T1FKpir6C+p2mrWTx+StQuPLWpXGvz&#10;aBZWekajpuj2n1pYpXubDSke3ktZIZikMl3BFbNccwq+q2xKrx7SvOGleZ4b6Lzb5H85+XfOWh6x&#10;pHlrWPzMmFnDr2lT3upQvHBBJ5gnvJoTdXjNIfqsH7lF4mqBRiqW6jMt/wCe/wAsdM87+R10vUZv&#10;NEKWsnnPm+mWtlpUt1KLXSrbUJbrUbwSQoOUsdjDA5+0AuKsrt9QvvMPmby0msa3r3mO30rX/M/m&#10;jyE/nLTXsLqcWtkYrC3uLjWBHasbWW4eQwx2vpoGiPIiMjFUvtfLeueQF8vrq01xZ+WLy31GbzFc&#10;+ZNRtdUtp9S1wSnTdPt7q8lsdNEkkEazStp8YV0ojMMVRem+Xdd/MTXPMNv5g8weVW8haudOSDUv&#10;L2sNJfX2gaJcCSS0uINHS0021UyARs0kyvHWkbODyxVmX5feVtF1PUzdjy3p9hr2u6a9x5k8uTW1&#10;nrF3cR3jSW8utW+sSXF8DO6qpmioaIo5KXq2KvMNU8mzfnPpflFLn8v7W08vz388mm+SUuLP6uLC&#10;zjj07R3uZYImkjVbgyOvpqvxjk4HGuKoTWvKXn2Cx1tdb0fQ9e8t2WnSaDr2l6bqT3M0kEVxJJql&#10;3as08cTrZlkHKVWjMlR+zir5k85fk15V8yaVp8PlGG8txo7arb2Gn6jqCX09vYQQJKmq6gtsrvZw&#10;BSCF9NixBoAKHFX58fmB5fsdL1GM6ddQXMEsXCWG3eST0njojMrvHGWUk1D070HTFUFp+s3VzqL3&#10;lw3GXVECySgmjvAgjJP+sBv7jFUqvLKaS61e9BAitZkMoYgFVnFFYjqFJWh+jFUDCkltIbS5BiE/&#10;GazfoFLgFXX+YEbHFWU/pq4fyt+ijNOJre5+qpHzPxWsz+s0Ff5VliHw9KHFX//U8NalHBbvcrds&#10;SC4e6d1WAli5WvFQ27bV4/P3xVg+sarbWn1z6vEBzIW4YnYmtArE70BFfc74qwC2eVzNMwZp54yh&#10;kC1d+RooiTqoBO7N9GKom7muLVolt2a2ZkCtJWjfAAoIBFRXpWnviqGNjchxd316lnGoPKa4ZpJH&#10;IHSKH7RFNq7Dviq+8urc2aW9rHLAGkiKh25vKpND6jCgBp22Ue+Kv0X/AOcdLS/1D8otBuLO35Ra&#10;dPd2TkpsrLKQEU9KEE9OmKvX/O73Fvo9raS25iDOfQWq/EaGqMfAKewrirDbPShqFkhJBgJ4gRnq&#10;QB3ajAdumKoLUPJ8Yt5WYKhcNSNVq23RQdhir48/OaykgtbuGAEAACbgK8V8W8DXscVfI9va82Zw&#10;C0kYZSBv8Z6D3riqaafaRvq31YkhYlPJowSeaitaHt1xVShj+savbhaCNZKgdAAKkVA8Se38cVfp&#10;H+SWnX8f5aecbvQ/LEvmPUfN2nXXlC/ge0trn6s4eCe1uESWQCdYpXDOpiFVOzMxoFX0T5r1tNP0&#10;keVJvIuja7b+XtMsp/MvmHUdRa10eW3tZoobyK+aOE3k9xFcTpNCluoAMjIyAIRiq2x8mWHmnTvL&#10;2n+TPOWqhPMr2V/H5B/MV7ttbTTREXXVm02yube2tYPTin9SO6domqGIT1d1UD+Y3lPRvM0HmjWd&#10;caC485WmuP5a0+30ZLSKG10eK0klv49dEcbA273X129ESqJI3RYowV41VXaNr0GmecLDz35J8vQ+&#10;afNumajH5V0aPVtek0i/0bXNZe59e61m59N7K5u4dQkW3erP68EILxLwJCret+b9T8u695d1nzlr&#10;l2935Mmha71nSdIj13SDeaHZmXSjqEulWiNZpBNK2p3oWV2EjxfASN1Uy0by9Lp5Goah5DurvUdD&#10;t7zU/LXlr9MT3Gr2MF3ph+tX88bPcJZrZWxa7iuWuUknneL00jkDYq1oPmrVT5atdEP5XnyR5R8i&#10;/mTdWOlahdPHfaFNepdpNCL+/jlaSS3020SXUr0Wx9K5vKwSAcmBVT3WPLuv6E3nP8wdK8wS6Hpl&#10;3cR+YPKHlQ/V9U0yx1y/VRD5l86yys6xX89tJI+n2iRuIUFuvBplAKqL8zanrvmnS9Z9O2PmfU9Q&#10;v7fy/JeKYP0/ZkyvBeaP5efUbT1bzzPqVqYZLy5uIltLWMIicGXFWJQecZPKSpoaajp915L8w63Y&#10;eVNLa/Da35Jlh0yOSOKb6zcNJqmvTWf7y4voIlFh9bCASkAsVXo3lMWn5fRav5r13zdaS3UesTy+&#10;avMlhdhtd8yXtzDEbAalc20ZTSWuTHEsWnaUJKzFQ8yor0VSfXPO/wCXHlP84tN8w32reYPKGr+Y&#10;NGkkb8vNKsLW51lIb1pyr/7hDcvBe2jtzmF3eUVnVyEIKYqg9fi85/mL5385655f0nydfa15N0e5&#10;PlWF9QutbuTp+pTJpsMjavo4swl5HSYPb+uxDzcSK0OKvfLHRdU1j8son88edNX8w3+s6PcaBqFz&#10;bs93pQ1UXMdv9WhGnLbvb3HpyPEbMzkchSaV/TY4q8Wt/L+j+erSz8hRaK+jXNqNL0t9A0/SNOtb&#10;qCzt5SLe4ntL8atIsiSVia7sm9OEcCpdeiqfDSvNvmzXRZ2+s6Xeav52XzbF5eWW2iuLZNG0yK3s&#10;w2s6ncFoFeG7hBalmhIjoteVcVZvd/pR/wAv/J3ljWvOWm+T9N8jTafcWfmXyQ6QaU2moWHrXMGp&#10;tbSuk8ZLT8I5E+NDXc4q84n8vaNovnYaB5E03T7VgY9V8qfl9pFpYafHdqlmKDUNSEj3Qa4aR1IE&#10;aKZH5EVriry/yr+jfIXmhPKH5hWukxXWk3drb6dqQ1Cw0+LTfL6+tfTyh7eENJFM0ixyycuLzp8Q&#10;rXFXqGmebPI2v6Ddyapqlp5WuddW7k1S7XVIL+C68tzySWunm8eBku5Zr8ERekh9aP7QCoRir89f&#10;zb0DStd8mHVL6DVYtU1mJtV0xvRt5jb28NoPq9t6iT1NukUIbkVqtOLD1KjFXxFZqzadVSsk+l3L&#10;XUwXfnEwqSO9KHp9GKplGHt9RuNbWzfU9P06KCbXLJP27Rm4MWAHwqxA36KaYqlvmHTk0y8ls7XU&#10;jqFjaUfTZmXf0p41l4UqQAQ1PmMVRayW36Pl1IMTSBIpJqdLgq6qaVrUqCK+1cVf/9X5t3rXjuZF&#10;jPFZZVkkdXfiQeVCzMK026DpvirEdenkhtJYnvYyzMIo4ot3DseNFAWpPYEHpTFXaNpdzEiTXSSv&#10;dKqcIPs+pyai+oo3WlTxqa7Yqh9cubiBIVjkS2aaX1JFSjPy7VYA8QQO2Koa3D3UjRunN5xRRUCo&#10;INGLP0rSu53xVPTpXKJrhvTqwH7k8mI4jelT0Wm9Po74q+9P+cOvzV0Gzsx+VOsMbbVpJ5tR8tXc&#10;jn0L4z/HLbUPSWILyQftAmm4xV9R/mtBDLY2ZCqxedUdPtceRBHXwPhviqX6D5Uhf0VVmjPEBUAq&#10;pIG1COu+++Ks9uvI1rPYxpMnGmzBgfiABJ403OKvkT87Py5s7W1uY0h9H6whMg/aYGm4O/h3xV+d&#10;dz5bOm6rc25rsw4zMPhAJAIHyHQd8VSS3tlgbVb3c1DpvUFXIJqTTaoNQcVY7pLSSapaQwtweS4H&#10;OcjlyAYFidqUXrir9Z/JNj5v0fyV+XWvfoG1mu7yYeXY5NJsodSvr6OaYT2cjRSPblUDKA0kUhKm&#10;gPI/Dir0nz9c+drTT7+0/LWTV7/Vfy4soodU/KyK3sdNtfQ8yWk/qXLa9cyrJPGbrlJVVa4aQR1H&#10;EiiqYX9956Ggnzl5i87w/lr+X2kaBqGt6b5u82WkN0rapq9lD9ak0WBVju7hpLlBItvdwSR8Xd+n&#10;BAqxL8u9Q/NXy7ZPNrHlfzTY+Y/LOl+Xprk6PbaNZ3EOp6/fsLS5uLmcW0a20r2srzpdcmaG54u0&#10;bkHFXo/mSyv/ADh5Tv8AzNba/wCZPOmi6bo1vqWu/llD5hstPgeygma2udQ0/T44p7BZ7l7ae6s3&#10;ZlY0Kep6p+JVgVx5s8uX/lfy35N1+90u90yNZfMtj5Jns4NEn0eaK/Es9pa39lMBDd/WrhIL365I&#10;pSCCSRaKQuKpT5hv28xahpnlvUvLHm28sPMuualfajqsF++q/o7V7Szs1S9uZ7JGutTt5Irl71TM&#10;gjWL6tbIpcYqm0eg+bdK80ajD5R0Tzfoup+YLzzDoPlPyTBqVleeWbu6uUN9p9zDatLVre3aB7jU&#10;JUKut5VZxxWQYqzz8q9H0HSb3yj55XSLy7j0iS0n8ueT4NUWwe2klJtb7zne2rR8LrVtd1WV0s1m&#10;p6VqfWRVRahVMLXzkb+1t4LT8yNGsda1HX9Si8zy+W7ZX8t2osPrN7Pa61q78NQi01YE9Ge4jUfW&#10;rsu6PImyqsQ1l7KXzRrtz5f/AC7b8y/zEntZ7bTdS1a9utI0jQ/KLITDqf1LhbQ+WdGuPSUFIibi&#10;7USlQFl5MqhNX0u7/LnU9Ue8/MTQtI/MO21GO286eatd0eVdK0ny3eW0MaXWk2kHrReXrS4hU2Nn&#10;dKjTXslGkWNgSVWJeVfzY8v6RcXqeUtB1jyD5L87+YBZ/ldH5P02W4i1/S/L13zvY4/Lsw+uzveP&#10;dtazX19MtqzVLAMtAq9Mj89W9hrGo+XdG8leWvyh8i6reRXmjeTta8w6fMlprYRzbTfX4I7rS9DM&#10;foyI0RM0803GWHi2+Kpz+X195l80ap5ViPnG21fyHo/lyXUtU1rTreXy3rFhNbXU51K+hPmEK93b&#10;Xc7yvd3tlY+oHHorxBriqcaF5Z8qeVvy481x+XNd1Hy35e0i31byj5H8oWEl0rXMuqFbpp4D5mnj&#10;Zbu541jjgRoUgbkA7MKKs38hvYeTPIcuref/ADBF5O8qadPptjqetH6/p+h3EyzyJFpccMEFpDeL&#10;+/Z0nihMbVUPUDkFXgmv/m3oOiebPJRnj0bXdO0O91nUdG8wrPZXPl+K2tP9HisI79dPurq1tWZ0&#10;cRAyx+qWi5ii0VfQElrq1/qVlfeYvzB0r8qbu4nstYvvOtxc3bvdXck8Zg0yKS+NmskMQHEu7NzL&#10;uQooCFXmlvqflaTTTbaR55g8m6x5L1a8XzB5jgSTV7w87qWe8gsreS4lka1niiZpfUDKvMcAta4q&#10;zWXX9KfTNC1G28x6TpXmLzZe3KWSatDaXk4utUiiWGwEGmXDXNqix8JUIVmQ/bcdMVfLvmK982+Y&#10;PIHnbyCmveU5ILy/1XTtKSx0bUktbO30wxR6hNLe3DLNFDZmCSRwBwkeQ1JYg4q/I6bSBo/mzVvL&#10;80r8GDwxztDJaOY5FEiOsUlWXkhBAr0PfFWS+TNai0rXg1wqy215by6T5ms2HwT6fcMEm5DcV4/E&#10;PcDFWJ+YtGXStf1HSY7gyWthdrp6XwBo8DOTazqKgkNHxJ8DiqTpFIsNzpVQXlvoEKfsCaP1QD9I&#10;f5d8Vf/W+dUkHqXQtplaCMXE7MI5qSoFrSh6MwJqo/aWuKvO9d1iS2ksYtKX0nlYqbuML6hoTX03&#10;I+AV6EdO5xVNrCSU29m0srh3YTLIpIeUurK0i7ciXoQvgu+KpZrv7+C3ZpE9SZuZhCnZWUbSEft8&#10;afDXYccVRul2QW3jgj9OYtGAh4hv3jVKsC3VlH0fQMVZDEJLaCUTj1XhjV4IZK8JJGJVWr0Pc+Jo&#10;fDFUFd3cMeqzW+kXU2m6hoyWl1DKv+9KXPph+cTClKv8Sn9nFX3F+WH5/r+YenR+TvOd4lt52snj&#10;On6wOKQ6p6TUbcgKk1Oo6MPs77Yq+2fKVmPqsUhJiNULSSKF+HoFpsSwr0xV60lvFHGm7ShArNJL&#10;Us5A+A+1PDpir5a/P+dP0YscMCAzhkmWoJiIbwrUgfjir8r/ADv6Fq5mjIQLPGQzdQiklu3c4q8i&#10;1K+eKTW442Ajuo1WVAT8YqpSh/UcVSrytFb3PmDS7e7dktbqdVubhan0wSFZiCOgBBPbxxV+zGne&#10;U/NGmWXlPUda/NfSfJGv6Rb3lj5K0PzFY/HeTxWqGC1kgtfRtD6kM3K0kSWNzsGWQq3FVZZ6r5s0&#10;zQ/OGh+TNJ806Gmnz2evXms6Lp0H6U0o3TfW77Trk6pI8kAupUnSK4kkaNHWP4uPVVi8VzL+beqe&#10;a73VP3+vG40vT/Jc66deW3kizvdLmXWbq28zSXEwLahp0CyNLdKFinSRljO6cVU90j82IRY69feU&#10;tNvPK3l7z5rt7d+UfzpTQxq4806ml7FbwCNdTmnSAylwrSSfBE0LycTyFVWNecvKOseSrTzF5c1T&#10;zg/5e/l55j1u2uPOHkzy3aWmt+ZdSMjG9m0+aW3nka4iWa1gFtMwiRRO4ljiV91VbWdY8kw6hZfn&#10;D578p2ej/lp5784xeYdU80ec/LQjudfih0s2dLTTNOaWOHVLlHuLoNRVm5xVDMnIKvS/Md/bedtB&#10;1PzD+W/nmyk0rV72HQvM+vLN9X0vRIri8gvLq8e8KW+qJJFBZRvbciEC2/omgA5KpdpHlC+0PRV1&#10;7zN+VXne4vPy01uTyvqGpu1m3mLUNItbeS8abQrqKW3t0gv4nnk1a5mUzcJGWJi9eKr3Hyx5c8ye&#10;eo5b3XvPdtqnkzzBCPMMnkTXrSXQlurbVrV/rOp2+s2qQ3EXoJ6VnaTTDkLTmPTWobFXlWhebNB8&#10;sWNxrOgzJ5B0ZrpF0rzbrOg32pz6x5c0ywjXy1eCz0lfTu7dOEy6fbyScVtYnlnV3qwVY1N541ny&#10;3NoXlaO00jzBoH5has0/lHzd+XGtNd67De2lm/ryCW75/WOc5eG51SYyW1hEzxIi8AQqyD8rtW0f&#10;zcW8g+Spbn8uvJ3lkap5/wDM3mLWjDqVv5ijsdWZZGt5mR57n9GmXnFqErNAgSN0idfiKrJbZtIi&#10;8y635k8mWi6jrnnKBJ/LmpXQW91DzubmWK/uoEle5T63OhtpJEuYUh0pOR5rKSSFXk/nHy3o915Y&#10;8nyyX+oaurR2V95MbTh5dvY/I2naZLaXeqX+m6Zprx6Za3dvJHFbTTXlw4k2kiXm5TFXqmraVonm&#10;/RvNHnv/AJWN5ZuNHuvODWPm3WfM2oR3GtyQ6SlxHPCfMd2LVILaORY76C1sYUKszBOYA5Ksj0by&#10;N5H1Ly35X1byt5el0rX/ADS9hqUf5iavqZOqw3F2YD6kXmjzETewzyKxobO1J9IkIVZgMVQmj3Vz&#10;5e1jR/P+p2Muj+VfLuvzXsjeY9Sn0+Sze6tpbe6v7vXdbluby+iuef8AodraWShpCCypTdVlX5dt&#10;pUcd7ceZdMvfzJ0ZL6ZbbQ/J1lrOo6H5Z1CS5bVbpHgvo9PghVzJC8tXZJnYBUVRTFWKazr2n+Wf&#10;zB86Xf5gfmXp+q6zGI9YsPIOm+WtP1vWdHkjRJ7Oyu5BZzJLcOrtGWjPGOqChZSSqgNH89R6tqBW&#10;38ueefzP/wASvaR6nGui6xYX1m9wiC9pdzzWtrFBdKyAqOQrE6LXkMVZJcfp+K/k89TS32n6n5Ka&#10;JNO8pHTlthcarOUW0KSW8UksqxBi7Aqa8hG/2RiqZeZLzzEbO280aJ5f8p3WppYXlr5D1i8/SDn0&#10;buyLardauqaWsLwxzL8aEMFf06A1xV+K/wDzktpvme3/ADBbzH5oSGDzBqqPqRsor641ExaWrIti&#10;xmkhgi4Oinj6Y79F2xV5n5eS0vPNNi8yn6lrlrJG0o/ZZl25U7g9MVUPORvLLX3OqOL6EW8Ni4AA&#10;V7aJeATnsarQFSe2KpGLj/QmsVSP9Lcl0ya65jjSpaObl0/uua1+nFX/1/nxeWAgSeB4lt5XWUQD&#10;lVmZ2Dp+9NKbGsTnvVMVeLalH9a1yNUZZue/rgBQTIykqSvYkVPtXFXoFopuZdJPFF42rFivws7j&#10;lVxWlOQ+zvsBirBdYmjrpzRcQgmIeMM3EBRseQJ+2elOwAxVnWmBLiO3McYckRiQNVgVAIJLtSnX&#10;fxPsKYqmEKQOLqR1lkR2EccU7vIF4jrQAAE0qfDtirzTzG8ml+cr/UYo3FvazRw3MVesYRQ9VrXb&#10;wPQ4qnV3PFbuwhnLK28MgYpwJIKurdd6VBB64q/W/wD5xQ/MxvzJ/LxLrWrqKbWvJ9x+itYLjk86&#10;qnO3nkB6s6dSO4rir6OuvMMNvEtusbD7Tv8AFWhYbdwaKNhtir4q/OvzsjCaFIwYIl9RZN1+IGhq&#10;T1Hz3xV+bmqapPruo69dySNKluIkgjr9mPnRqV2qTXf+mKvLNRmka4nU7B0ASvZR9mh3JxVn/wCT&#10;OlLr35neT9Kea2jjur1frAveDQSRqw5JIj0Dh+hX6f2cVfrR5RF7ommedfK8NhrGr6jd3Mf19vM+&#10;pWpWyl0269DQZYP0m0lpNcmKQlLEqJg4JJSI1KqK05vL+t3+t6L5GtZdU8zed9ek0zzhaalercWV&#10;xr0yxXSXOnRpwW6aS3t5YYmCyWkc0ZEa0ZuSqvr+rRt5n8rWd7ZW9zrrOthcedoHXzLrrrd10A6d&#10;DpapbW13H689J1kc+lG/JjHKqnFU+8oeQL7yYPMXlLWfMugXHne+j/QflHzLe+YrW48sBtPuFkdN&#10;Q8v6Yr2+mShLQJO7sryfvHD842BVS+60TV/O/wCcXmq20vy9bS6n5J8vvo0Fjf8Al69j/Tg1x7K4&#10;vbjU5LV1lWG3tba3+rVLSzIkshjCtUKpZp/njy55pv8AVNMv/wAuPq2u3Gv6C8sqsdN8m6jqmh3c&#10;io0c/q3f1GP9H28MtuHVZQq+mSY2LYqzPzhoflvy7YJFruv3n5laf5ouRo6eZtMdLbTYq3U5tbNd&#10;MhlFvE1tcvHCHnjkjlmDesymSPFWEW+v6Z5CivNS80WOv+YNA8lfWNQ80SNq8RudR/S1zU6DqM80&#10;iW1zpsMTJqcqAtPBcOINxVWVei3Nl5z1Pyv+ZfmBfzU1jW/Jmt3mqpfav5itLZNW8v6hPptsLSK0&#10;aN4I57jVJRHBbr6Ye2glZ+KGpxVPILnyz550jRNc/Lr81eH5k2On2Xlk+UtRtvrVhoOu26zW8usW&#10;0BKObWMGXT2vIZWjWEMi82fFXnOpeXPN1lZeahpvkDyBobSW91f6N5ZubcadZm99G3h0nUbu0tpZ&#10;Z7FZmkmtbfTYf96pWaaT1CzgKsZ1byn5z/3IHzFoXnPS47zzBY3Ws2o+orp2l2Wn2lq+q262cc6Q&#10;SepDDJEIS/1C3H7sq0nVVmGm3EmqzeRfPP5h6laat5hTXGl/Ka/0tTZ/WJtWtlmtNJ9WziafUbia&#10;wcW31CxSPTREjKZVkfFVbyTfR6lf3PlLyd5esvL955A1e38s+TvL/wCYJ/SV9DBcPE+uXj+VrP6v&#10;pdpaR2h9Y+tPK0Bjrw5UxVjUvlafSfMV3f8A5O3yeZ/zL1qzsLDW9W84vZeZtIhS3u7m4uZB5luI&#10;YbGygmsV/wBGFmvrSMnIcOBqqnkdrL5L80z+a721s/Ic/wCZ99ZeXJG0e8u73RNKOhpAItSbzHP6&#10;2oXc17ArxJDpkYiuRGEndJN8VREL6Ne/mA3nDU9Xn8mv51Wx1ny55Ohm0ea2h1LQbGESq5Eesana&#10;3N9BOskQYI8ac2mBI+FVrWJ9Z1UeW/LnnDzV5kufNzXl7qd3dXTm/W+0rT4CLy70DUtcurO1NsLx&#10;41WWW2J9V0VEYLyKrI/JUXmdr7ydYW3lvz5a6naWKT3Wl6++s3EETapcz3yx6lPp8Wn2UIjlVeSK&#10;XoHDepRcVZZ5q8wa55FtvLenG3sLLWUeG38p+UIYob+8skkpcvKTqOqekZoGLMJi0gVh8G7Yqhr3&#10;R9Wuj5IvbnznNqzXKt5c1PXNUu9Ce21a3vppLrUS1hYROsGpwR27SCZpqRtSX2xV5rdec9Z8w+Uf&#10;ONp5y/M63g0a48wsmnXOsyaW9obfRVjl0ez022RoLye5uwU+showpX49uuKvz3/5yFk13QtZ8vXX&#10;njRtCW41eNrnXIdBhtI9Jns9Wtfq1qug8Xklmt7aKAM0jsf31dhXFXyponrRxyGCVprvy+zl7dxU&#10;yRO1AV77ip+eKso82TJrGjaXfjhMURoLm4puB9uMse+x6nFXly/7xSR+m3qCVNtvskOev+tir//Q&#10;+eerKRJNIJYXcsbaZY5KxGN+TqqKesclKqT/AHcgpirxFCp1/UWgciNZEUS0orEgUDDszHr2pXFX&#10;qlnbB9Ss6VZZo5eSoa7yhlBP8rPxAA/lxV5v5sJsbm0gBjKW8zOZAOIZyKMQvUV47V6ADFWSeXtS&#10;EUMrsWkShjHqL8ILABitKEmlKV6bd8VZQLxVNtHEjRevKw+qo2/EjlUmnRq1BO9PwVYtqrQanr3m&#10;FZWe6DSRs9y+1VEYryVl9Oop3p7YqxCOYfo+G0YOJdMeSB5GDDkqHknIGtCAxFO+KvrD/nDnzz+h&#10;PzJ1jQJHcWXnLSiFRnBAu9PYyxmh6sVLLT+mKvvvzPrUjQSB5ZEkljYANVN6kbkdDvXrv1xV+fv5&#10;yecbaCY6RDctd6k8ZRoqh3UHo0hFB06dzir5s0GsVtrxCiRvRga4dxWPeQihHU+xH04qwLVYmhu5&#10;/UoSr8QmxHh9obHrvir1v8gpVh/MzS4iLaWO9spoJLS6v10p7tCys9pbXjqyxTzopjUkftGlGpir&#10;9Prjy/qOj6LHfQ/kukuk2UFj5g8x/l/E4vZ7+5nvIrS3e3eYSGHU4PSAuLqaUc4uHAtU4qlbaLdz&#10;aXpH5iatrA07RfMdjHNa2OqahKmjw6WPrKajqt3eLOZrGOwF2YbO3gdgJWR5lVn+FVmOjahoEHk3&#10;y3qmtW0fkKfyR5SuLPyF5g1e5fS70aXqgFjNcfXLFJpLS+h9NFmM/rRTj6u8dfUJVVVuI9fXy5b+&#10;dIdYOufli6W+k6qtx5etdA1GTVJVkhvtXvNLkRZbtITfgcpk4Mty5JVgjKql1tfS6r5v/Kbyd5x8&#10;p+XdC/MDSfNcF/5Z/Kzyv5h1OPUbNmtZLVdQ1uSBpybb6mkZR4XkWNlaGU1fjir0oSeaZb/TdN03&#10;yXLf3+uavH5p1ryv5eiSTQpLJYH0+10dtQNsa3dtbWiPMEQylfrEfIL8AVYadRu7u7uvO2r3+r+d&#10;dT0prq+8wflr5IbT5dNmv72cWtrLZzTRKLm3t7k2xdpJG9CVHjnRnK8VXz7oWvaNq3mKzl88eZkk&#10;8ueX4ptU1DTtGtptV0WCztJra607TLzT5vRZpYJ+M83V5CiooYKwZV7/APl5f+fb3yjrfmSy85eW&#10;fM+l61d6j5l06W5tRfWFjaalMsNrrWpmRY431y/jU2mzGK1hLl0X0mBVZ/Y+WPyyTU/Ndr5PXR/L&#10;miWcOm3PkL81hNBq/l86frN3PrU8QSGNAtpZXltJ6ayOEWFIpPsnFXkv5b+aNUvtcu/PGsan+W19&#10;ounJf6F5L/Mq1128W70fU5Ujtmv7uK9rbXbXF86EC5o0vqM1uyQoTirOPOGk6Lpv5V22job3yj5M&#10;iCeXvJWp2Mv6bOqan+lH9SK7haG5vtRS0liklitLRTbN6hKvxVqKsP0/VvKkeo3Hmaz1HQPMeseX&#10;7Ca/sfzNGr/oPSPIzraXukQaXY2kyPPBYcm9QafBSf1Gq6ooriqVWeqecfPHmKzvrnR9K/NLyZ5H&#10;toPJ/wCTWh3NpdaRa6jrUSRrqE8XlpJjJynt+YjutZJid1H7L/Cq80TSfMWpalrmnfk756/MixXy&#10;Nqd55Z0nyZbtJrht9Ss2VNWvotVkEOg6RAtnM6vAGk4QxtwouKvQb/TPNmmaJeXf5OeVbu5Sy0hd&#10;An/My1vrbUNNurWS/uNT1LUl80aqLcQWcrvEgWzAMUnqcS6/aVexafpPnnTFfWvKfnvSPJ/kfQL9&#10;NE/w95K0S38maQ8EginlsW84azbifjaF3kkf0vVuo+TK1SCFWJSaBo1h5esNB8neXrbygvmXWLmH&#10;zDNJq13pGg6/p1sqahcaXeebfMqNqFwkEJaRP0XDXgnpsWVVYKsettL1XVX872Gpalpf5gaJ+b2o&#10;zhJtB8veYPNENlrL2bfo/TY9bmvrSK6vYbaUSoQhPRmIUYq9EtNc0eXQ9b1fV5LRr3XNGtrGyfzJ&#10;plhpOjW3GSNYtPuNMtWv783hS3f0zHxAlqDyqMVVJfIMaaloms6nB5iTzX5ys7q40Pyzo95qy6pq&#10;Wj2luYY0uIEgtk0qGRQFJMYk9MlWYiuKsh1d77T5rmEaf5Y8taZLZ2/mTyKy6VeXmq+qlmYdavoN&#10;TvNRjkik0+IujyNvQKq/a5Yq/Nv/AJyftdUuPIf5M3M3lefQtFs9IubDRLgwziKRbed5LV3a5u7g&#10;wtdQM8qwqvwrSrNscVfFUF1Lp0iXsUjPDP8AuLpiQDwJVlIHXpTFU/sLhiL3TE+O25fAGHUMfhFN&#10;ugNAcVYutoPrMttX939djg9anxUo+3z47/LFX//R+dupyyTX00ixK86zH4IAEtnkkZiXiNRxSdVD&#10;ptTnUYq8M0d4ptZvnuUNHuGkcLT9s0AArTk5267CpxV64ona8sZTK86PG6y1UB3Zk4syjw5UWMkY&#10;q8186NzeyujyWSckMhAovEFRv9FOnQYqlGj38kLMGf4o4w0bEVWvShVqilSRXFWYW2o+pBBE4Wql&#10;SrrXn3Jo2xAJHc0AxVR0++MnmrVLQgVunozUkUgBQTz9IitPliqTajbi21LVo5BtdIbq0Ukn4VPB&#10;1aoB5UoTt74qnP5cec5PI3n3yp5uW1+tLot6kk9ij8WlhcNHMgY/tUYke+Kvp784/wDnKCe/mfR/&#10;y6VoNNlAWTXbxSbmQkbrEhFFpWlSCfAYq+VY5J5Lyaa7uPrF5drK1zcyGrvLTdjWu5Ow/XiqYeWq&#10;U8xLIywyxQw+kCAByMhryDdqdflirDtbpJI9wgZC+0pC06dwNqfLFXpX/OO9lBqf5zeTra6vY9Oi&#10;km/3qklSJVP2QDJJFKqHcUbgSp3X4qDFX6StbXN1pmnflRrOs63qElpqoltdaufMUFlqiW8M6Nca&#10;MRJMk1vcRRKgiFyno+lR+Amk4FVmOu+Wte8uT63ofmuDXdN1W6stRudJ81+Wo4b3UtLurmMWMZ0u&#10;zjJ0xtKurYq80txxuqjkE5OpxV6f5U8s/nP+n7nzH5q8m6heeRLjyvo+jaj5S09rDSbjX7uGGSKV&#10;b2TURMUtNOMRktwpXnFOlVYVoq8n8yP5e1Pydd6p+WenW3km70xtfsUms0v9fmtNOnjANwsVzHNa&#10;6haQ3MsQaGMerAkzlVJj+FVhfmHzgPzM8u+T9VicQReYtAm8r2sMUtjZa7r+k6dENZuta0S1tklG&#10;i2drd2MTXMEylpV9URqHLYqy3yt5U88a7pn5eQXMWu+U9d0NjptrZ29tei1n1C+sGuHtNauIWgKX&#10;LNAtz9cT4KM8VHV64q9M8s6cnlPU7tIi2t+YZ7DTvqOleXtLe302+kuzNeT6jqUV4RbWAuXKRxxO&#10;P3kz8hC1YnKr43h1TzF5R8/6pPHbXnle90XzNYnzXpS3UurPDHo6gwXFxqE8YuJwLuf0SkMAEcRP&#10;EH4cVfTGgebryx8t615wtzoo88PNNpWqajbRtrGg2mgrdyvfTwaWv+kaZptvJIzXcssRur+4DwRK&#10;vXFU48lRaZqN95x8s6r+VM9v5g8x3WnHzboOn6mtnpqaHOkM+oavaaPK0fGzlkPKeGIcIXUIWIV1&#10;xVk/5o+ZNFuPP3m7Q9VuNJ07yr5mDa9qP5S2+j6TbNFYaPZcEXWdRuJILU22s2kVI4WIuVWMpGQe&#10;VFXmOt+voqRfmE/l+/0ry7qckJtbzyfrCWvmCzttUdLL63p8ZWWW2sGZfUt7ODjcQwyTB3PLkFXl&#10;2i2+lzed/K1+j2F/pflm91jzKPMCzabceYVutAtzJNaW9hMBo+itepWQoC80ro7rI0gxVnmv+aNQ&#10;m07U/NnlO/maz1izTXtd07zPaGzutK1LVoXhtoNYMrrqXmmNLRrtoYhEI45Hjq6xqSFU/wBctfNe&#10;l+p5Cm/M+P8APnzR5l0+2u/y50nyR5WEt9oGr6fAHQy6KJo7O0MluYvWvZ2lljA9F1aNiSqk3l7U&#10;/On5h/p/Vv0pf+X9T846LY+V9I/L7y5xvtXuHsJkg1C8k8xXAi0PRoPSjmSe3saPHBx5p4qssOj3&#10;FjpF9p3kLzHrXmH8y9MVU0Wx88Xdv5kubbR9JuEsDcw6nqvDRtPhgM3px6lA8rToQvA8WAVVvN13&#10;5guZPMuu/m1p0n5m6XPrreZY9M8ua2lydB0aOEXtno+r+artFiVLh/SuooNLh5yJzU1jITFWT6dp&#10;fmDy3rbWOnjSfOWlC01Pzja61pnle7YRwSzs0fo6r5iu7axeOK1YRvcwokpQIigouKsN8k6pqcOn&#10;yp5c82eUPKmsQayvmTynp/la4i1OPVDe8+LXmnaJARFFEHJkke5CRyH4OO+KppqHmXyS/m/T9R1G&#10;DRtO/SluknmjzFPol5qGs35ULDctaP8ApIembi7VIDDNRWNQAytiqrq+hflp5abzrq/mTyFN5n84&#10;6hfw/ULC90jS9NtvrGjQm6vbmKBGv2hKqpSdYkWGbiFI6tir4p/5yh0rTfNP5dr+Ydr5Hh8o3MXm&#10;KGD9IWOp6ebDVbmW35B0tY7W3lBitfTiKxfu4iOPXFX58AI/OAkAXIrEey1+OP7XU9umKo+xu3ga&#10;yupGJt5Y/qd1sah42qm309+uKp+unuHml5L6MkkV4bSh/wB6E9RBTvX4jir/AP/S+dGuwRWVs7zL&#10;xlu5OFxArHkjA1CgbcYXU+pG3Yhhir5+0SYrqDEIWkaXmFQCm5IApUUJNF6964q9wjdY4Ioo2KS2&#10;9zFIsi7ClVil4nf4UpSMV6798VeX+bYjE4V2EjLPJyCnaoFACOgI6GnhirErZ2AkFalkpK3Y7gEH&#10;6BirJbadjBEeRUfEOR3CnqVrX4fl4Yqp6sfQ1CHVVjWqlBNEakDkKIxNanb3xVld/GmseWrrWLEF&#10;rnSHidIVSQKAwKzRliW2C0HX5DFXnwubCSWO5hWeJouLC3FCFKVIHM7laivSpxVPNPgbVrxLySRY&#10;7ayblJITSsjbqg6ip7+GKo61mQatN6a8UktpmtUCk7qKle/XxOKojyvIsuoa/E6yTSSWisojpxPp&#10;SLUk0J4j8TiqQ61QR8hISXdnU15AkmgFTX7z3xVmH5HW73v5j6LaR3C2RubW7S4ulRJZI4woZ5IU&#10;kKJ6qKpZGLDiw512xV+j+t6H5J8yNqOl+TvOep3Hly11CLzHrFvc6PcSx6rpVoxe4e51NkhmvXlu&#10;mguYvrFxzkoz/wB3tir1nyfMvkvR/MWh+arbXptD0bT7Xy5p3nXy/fX2raVZXl1B9XutdubeNJWn&#10;uo5zEIhGskYRzHHI3EUVY35H0yLRfPHm9PLH5s3f5q6zoXl68vPLOnxXeq6iJrCysGWG1ewWWs7G&#10;7uGWHkqS244N+9VjirMZ/LV55n8paPdXmmaHHeT3Is/y1On3ut3dnqf1pUmuJ57HTza22mxieWZk&#10;mRqJSaNWkYEKqnN/5i/Ln8ttdsbLzZ5wstY84eXpWtrq/wBC0ny/pd5oc2utbvZySeXER7kG1j5P&#10;Lcp68gUOHVg26qWaVe2WrW3ke/u/OrecZtfinsrn8yra/uPML32pWK3EttY6FqCGxt7aOX03SNrh&#10;FmDlY2IjfhiqTeZPMdz5X0OXSfyll1bzfoVrbyalqctzOr6gPrWoW31XTJXNyIo7aJUWOaFgWNVS&#10;2c9FVfDnn7XvM+kfmLd2ev311P5mi1udNVurKa4if6xDycXFnKxKrGsXwLDJWQFeLEkVKr6Z8tWn&#10;mjzB5L/MO11vyVZ/mJrnnjzDpvmPW/Men3Gm2OreYIr2VBBp0ptmZ01SPgrNLbDhaqXkX/SW4BV9&#10;Z/ovQfOusxXfnLRLLQPzL8uaKdO1zTLrW5dV07yzod9Mr2GoR3aRRXdwl64iaO2Yqzxu0koBJxVT&#10;/MzyZpeux2Go/pmw1nR/Kuqa1pPnT8vvN8621vqev67E1vos2pNpfrfHJDPObGVY3VGc/DzIAVfI&#10;/wCYfkifzRZee73yxod3o+veU4vL2k69f6Tb3tpcTaHaaeNOl0rU7SZmlOoPbEOrII4mjCiebkeO&#10;KsY1eLycfrevxv50/ObVvL3lbT/M2l2/l21sbSLQUs+FxpMT6TDE8FjAHaZSwEsoYSR8f3inFUwh&#10;HloeX/LGh6l5fuNe896xrcdpLeQziTXrm4meIyavJp5d9Xa2h9Y8onuoIrmrCRUXqqzXW9f8s6bo&#10;Pkb8tLPyvpN7r+ozXlpJpejWL3r6PYLHLZa5rlhpPlxwnr2/1P8A0Vb27llckdQCQqxjz3o2qz+R&#10;otFTStc1Py1rug/pa81mTQZbnV7LRBE0Uep6LotpcHRdGgliiKuJpDdO5lcnohVep6sfy1/Me0uv&#10;MnlrVoPOfmPXPKlhLqnmzW5I/NE+m2EV1BJbaTAl1BY6Dpn1G4kjNXXdObxq++KprqHm6OTXraU6&#10;RE93+XWnaTPq35w+SUHmC80+7sZG0ltOuL/VxZ6HamMzBVubRGQRExAfCTiqReY/rGpW+npczap5&#10;kuV1TRYbPSLR4vObXPpXcc1rrC3c8tvodrbgxiJobRXMVWVwqGuKphHBfXer+TvN+ifl7onl3X7U&#10;X1tH5d8z6ytrqFlp9zNLJc3MOlxvZ6dHDLLIGgicvGzdaLsVXaxpMINzomr/AJheU9e0ays9Whna&#10;7TTVtvMMUckXpRSWthpyCJ7KV5gLmOSiOvJeQBYKsPvfPdr5VFh5ai/MWUx6lc28H5eX+gxapq5l&#10;0WzhQ29xcTaZaxrM1kzPNLFHvcAp6tV6qsa/O38yb3VPJQ8ueeb2+bVtc1i5l0jy7pMGrlNLtrNL&#10;i4mtbmK5PJJL23dJZUWpjU0+HjTFX5QJHDeaY80ASO5s5XZYIiSfqzHkAGPaMnYnem+KrLF1n9bT&#10;5pDHDeFHjkGw9ZelDt9oH6MVZOuoy/o2bSq/7kTNFEJeI4hgsiculPsnlir/AP/T+Zvmuf0QLaNP&#10;Skty/FUIk4pUGhZqckY/vI/CrLirw3S3Vb794CV5EuncgGtBTYV3p74q9st40kBWCgkikpGWeigq&#10;vxfZ+0Ih8O+3LfFWD+a0/fSDiVP1l+Dip2VqbdaUqB9+KsKUFa1BHxbFjxFevbviqcWzLxCsSHQj&#10;kOi1NN6DuKdumKorUGie+ELhvRvLZArUoQVqNh0+dMVSu3urjR7t434yQT/A4IDLxIoRSvUePb7s&#10;VWajp3ErfaaJLmwlIKFR6jRsf2W4gHfttirMLaQaNo+nWjMVv70G4vbRlqV5gqvSoJK0I7jpiqEt&#10;LmB9W0iKJVleW64FACx+MMDQChIA60xVZ5RJTzVcW0DqEu7W8hoaqrqq86HvQFdqYqlvmJTC1urE&#10;PI8bTMEYMFV2oK+9O2Ks1/IrVrjRvzT8n3ltcHTyJJIHvuKv6MbRNycI7orEdgxoSab4q/Q/S9Jv&#10;fOE/mS10sebdb1jzPrMf1PTdMtrQeWNZ+oSJHcWOovKvpQem9ulxeyBfq/JzFGA5pir034pn8o69&#10;oekPoUvlC11DS/Jdg80T2UukzSySRx3Hqixew0vT75C8YIWVlHNHAShVUdZ1TyWNO0bzF/yvGCaT&#10;RXl1/T9K1HSU0zRZbCwu0kFveanbxLezSy3IaTTLpZpTLwhfi0SSVVTLT/PF9e6Rok8NrP5Q8xX3&#10;mxh5c/MDVbS18v8Al3yjpVlMl/aTX+nfHcXttqFu00luknMCSSajLyIVVNvMHkOb8uNM8zX+g3Ue&#10;p+RvJV5DeaD+VkVhDo8l5bzxg315cak00upyBIrti31CVleOJEQoDsqktlocF3okn+Bdbj8sT6No&#10;9lZax5pTQb2e20eK7QX/ANQ0/RKqs8kYIU3JISOXj6kkk1DirK5bPzYqXuo3fk3zLY+RtIsE07U/&#10;Jhh0+HVLhneG0sLnULeO4lkuNP8ARZWmR2F1AQjSE7VVfnb+b97rGkedUuIvOOoX3nKSdtN82Xf1&#10;Zn0/UngP+jG0uZSVm9NBIkcpRHUir/Fvir61/Kmy8meerjSPNk+g2U/k38pvql6PzG1WyW3uJ7uk&#10;kcMWp3FnE66TYrcMypZwxtc3U+5opD4q9M0bzD5w8q+TtH0Obyj5n8lav5k1rVfLura1qdo19e3+&#10;vSO/ra9JaySC4vmtbZopYIJJFXmUijQenLirN9Jm1zyr5/0TzlJ5V8/6jYa1Z6f5YstR8yXFpqOn&#10;HUXimW216WBZJHtm0+SMqYUPEDl8Q4VZV4Z5wlgFj/ysD8ydD+u+YNK8q/o382Nb0izm0d5tL1qO&#10;W2uLy4jdW9ae7SCGKO3dOMXxSRcitQq8w8sWfnG5Gk3OlazqCfmTeF5ptFZXa6FnDFD9Ws11KwaF&#10;7yS204SRwh5fRblInH1KNiqE8taVrmq2+v8AlbyvHp+k/lpPHrWnL59vz+iZobfRpil/ILOGb1Ly&#10;8up4wltLd3Xp8qRsSCVCrMPL9xpup+b9M/MLX/Lcl1L5q1HWW8xLY37RX1lD9QWHTbKbSLR9OsLJ&#10;vqsKgl5WrKXf02WRMVRGq695N1PQfK8txa2n5X+WNG1KPS9S/L7Rbe41nTtRsbq6+rG0RkntdLTT&#10;ZJZncsz3Lxz8XkZaAYqzbSk/Mx/M3mhbb8vfN/5uQ2qLP5R8+Pe2+qeW7y0f0DH+iIruGz0iMQQq&#10;asIp51Y/6LQLUqpV5b81Swah+YllZabN5c/LdLfUBdaTa67c6ymsvaW8kmo6rFrurRjTI2up7qOM&#10;yJD68Uqoqw83qFUo8lebfLXlnyv+XEzaNdeU9B8y2NtrPl7yZBZRXNxdaVexfo64tdIvtUF1fX9z&#10;FyIJgghRX3YN9rFWcw/lb5L1Lyx5J8zeZtI1uXU/L3mC/S68weetQEV5q2mw2si2yLHctNOsMq8E&#10;mWOKPiU5heRxVU03VfPVxY23mzyj5K1ObT9EszZXtrYRaj6sV9qEstvfy2dvdWsFv9X9OIllIIdJ&#10;QwoanFU/1LUtWt/OKecL/wAjmw8p+Wyn6CtZdLAuLjVbq0FrdxT32o30K2ltb+mlPqyLHJHUxklc&#10;VeYf85NzXF7oHmW8i/NLQrex8zKj+XoLtLS1e/s5la65WENpb3E1uqXRFZbqYF4zuTy2Vfkfp80W&#10;la60N76EtssjwXSW7CWAhgYy8bpRXXc0xVBXumfUru/smm4y2oE+mSmo+sRMeSkAVoSp5CvhTriq&#10;qNQb05L+o9fmg412rxYdfxxV/9T5h+dR6V5ewCRUkgnYD0+XpqjDkUQn/dTE+ohrtVh2xV4fYnhd&#10;xH7Lx8jGfBgTQgV96jFXslvd21vBEyWoT1OHNXfmqemvKjvt9gmrU77YqxfzEecUBTmInPxHkRIz&#10;LTdq1oB+OKsTKhmJUFq8StdgSRvWv+e2Kq8SBkCKSSgoCe7GgA27e+Kq+su7QabJK386BSPiWm4B&#10;6Dft+OKq8cMGoQKkrrFNw4o9B03NKdTWtO+KpGfr+kzvEks0BX4lmjYqdx7Gh2+n5YqiYYtSvZ/V&#10;ZykUp5XWou/JEDECpNevscVRcmtw2MLWmj28MLopQ6mq1kavEFlkO+9OoxVEeV2trTWdJnuiRcXF&#10;xwD05ekJFYAgbEsTTbpiqW69LJ9bMDEh4Sy0YBWWjH7Q6E1O9cVZf+TsscX5neSXMMNyItQMn1O4&#10;na0iuTGjOLaW4SOUxrNx4Fgh2P0hV+n1tYaTrNpcxeY9Ng82G5+qnT/Jnla1uPX8vXWop/pEFtNb&#10;zxvqJkhjWB2pJBEvH1jHKNlWaanqHmG68oX2hebfO9n5gsp3tlTyutxGugXlzax+itlBNZWdxda5&#10;qVuYuc6wqoiuqOFkT1AVUp0ryZ5e876h5N84Xenata+cvy/0ODUdI8jpJJf293Ndu93GdRiigRNC&#10;a3SOdora4DJAshcLHx44q9HSefR/LOneXvIHmrSL+88qvcww6bqBs7mXz7bSG6FpY2urQwy2MNjP&#10;byXEbCN0a2mikakjTccVT3zlpWvf4G8proXnTyX5ZuZNHh0PyF5o0zT4Hs5dP1iU3KaVDMJaxWNz&#10;AWggnVFYyRA8UiDYqxrRLZ9f1jQvI/506Xp995On1Q6Fd/lLNqU3mO90RdOU3iaj+nNOjFYbiyUp&#10;9TuSOQjj9NggJxVmkun2f/KstT8mecfPWk+f9MuIBoXl7VfLWqQaJdyLYOiRQm4uzzeaH0/Ulcp6&#10;USn06tRXxV+Wn5x6hLrvnbT5r25lsl85XFtOfMEbt9XnLycL2dgU9KICSgYwkxyLGCta7qvrz8s5&#10;7v8AL7UNShnsYrjXtMvUk8p3+kXiXkOpadHbkQzXnl+H0At1N6rRRahcsrxEmfifR44q9E/LHVPL&#10;Ooapq9l5Xu/zCs9K8uXtrq91pep6vcapLoElqkFxJqUFtNKEt519RBbSySO9xbGSQLzkRQq+n/M0&#10;EWh6TrXmLT4o9U0ay0y7v9Jg1MtZ+VrM8ZINSmcp6v1iO8uBG01u7s7uOQ4gbqvijV/OWr6zN50v&#10;ZL3U9XOq+U4L7U9IvrUz+X9G1C0hrHNol5cpKxWWMzNDGYpJHXmOIoCFXncmueT/AM1LW384yedJ&#10;fK1z5S+qWkPl4aMkc2oaVqaJW3sr0TXN/IZisvIJbr6asrqu9cVZB5m0/V/Pmtfll+irbVbrVbmG&#10;xstG8y24F/fx69ZW3qafK8UvMRafaBg8sS28RLRuzc3Y8VXeRrnSW/NGDzR+dPne503zXp2ganL5&#10;Q8xWWqREa3a6XMDeXLwXMF5dwXKSpKbSN1X1QoVeA4jFWaeWfNd15lhtW8ki+8iXXlTU7KDzP508&#10;z3kFprMelXJvJbmz0y71ZbvUJ5hbFLkG3tYXhXkGRqg4qy/zNo2p+cbfW7rzH5lfU9A1jR7zXdA0&#10;vyxdNrfmC/sdOvra4h0jR59UeC0b1mgBPowfZR0hk+PjiqC82ajdPYeX9c8t3qaRfa/c6a01p5nF&#10;xBfyLYCK2ubE2scFxLMb2aUxW7rBbx+snEM7xK2KsP0vVfMWp2eu6f8AlPpkvlu+/T+tW+pkeYLO&#10;tnY24WWaO+iHrzoNQiekt1NdRLE5YKFetVV/nG51bQZfK2l+UPMN9/he00y41KCbyRb+nIzvOgnj&#10;nX1Li6vZJpImVXF1R4/3irUBSqnujajbaFfeUE1z85tW1nzDeaDqPmbzQkdpYBdR0j9IPDb2Fzca&#10;ldS3ARWP1dQ6BigZjVRirHPKmn2XnPW7bSpNPuZNJ8x6bSzsb86RNbtH5fSWC25posM9zHDSNxM7&#10;+msvKLlRTuqivMvnHz3oOn+ZL0/le1xqGnQT2OjaZ5MklWxt7jVILaHUYbu0ukkbUI4qpb/uuPpu&#10;CEAIJxV+SHm3SNR8u+Y9Y0vW9En0C/tDxl0a7V1ktkkFURlf4hxBFOXbY74qiL+7ttQ8t6XMFli8&#10;0+WJvql0Sv7qfTZTyt3ZuoeJyUNRSjDFWLKFCzHb02uIyUp3CueFfDenyxV//9X5g+dAzrdIYI4i&#10;FMUsSAhQ/ItIgNaOoJ5o3Ti3tirw61CJLC0hYsTUU+0KHqQP1Yq9f05IJ44PVjSfhG8NqHX9zHIx&#10;DcpAtCxHU+9BiqR67AqyTnnJ6QPG3d/tSBABUqfhBLb0xVi3HkYm/vFbjwodjWtBy7V2riqrbhWZ&#10;o5BV2rR9xXxNR4nFUTqkRn0mG4ERWSGYA7UYiQdd/wBdPbriqR288kEivU8g1CrUO461r44qyiwl&#10;sbpxJPs0aOwtiAAW67dyCBQ9xiqpPZaVcS2/G0TmzA3cKMQp5NQVHb2PauKu17yfDYSwvps0k0RY&#10;sbZyGJXxiag5cR174qx9ZmF416pAe0kjSxpUHnzFAtKeFaYqhtfZn1nUm+wBM1BzNAVO5B+nFU//&#10;AC3vJ9P8/eUr21vbvT7q3v1aC/sFj+txuEajQCf4OYrQchQ4q/Ua0833P5SeXfKWheYLuwuPJ2ty&#10;WNho3n76vO15pdyJHvrZ44rYteRx3wWVZj/u0yVNacQqhtItPP8A5h82eS7D8vbv/DXmPXL6eLyT&#10;5ZAVPNeg+UtTubh5Rpsn1d7HT5C9vJGpdVmihlPqK3APirK9Lg8lyah56ubq1isbXRr1Fj/MTWfM&#10;zWLaYmoOHs73R0tIzfaxeXk0c0cok/dpKrqwKSUxVkXl/VPzR0zRdVsvyx89vB5F0a81eHyxcQ6b&#10;b+YYrWFH4xPLZQxRPcXNu8k1r9VWNbdWK3LyKSY2Ve2pp3li103y/oy6C/kzTrY2nmFL7y/apqat&#10;ca7bug1K/wBMk5W2l6O1wfWS3WYnkP8AdaKVxV5/pd95d1DzH5kis/NlxrFreaFeWP5w+bNKt5dd&#10;i84FPXtLUX9zFFDAPSD8rS7iDekKpMzIFGKpd5S8gW3lDzPCNS9HWYrO707yvPoXoQLZ+Wjextp2&#10;qQQrZrKY51HEyRSuv1hXLTP8FMVfmp/zkms2keedWtrZbOzi8oarD5e8sRWCtZ2Flb6WqNHbxwh5&#10;YwwZ1k5oxVlIP2sVfYHkG10jXvKuu6jq3k79FeW/rVhK2qywv9cu3vYXl17ULqFbm3kklh4rFb3J&#10;K2kEbc+LEmqr3DyHbebr/wAuP+XMlxrnlDXdYvtP8yWll5VuZriS18seYDcXdtLfXkhaIzrNbem0&#10;4QlhKAoUCGiqa+cNA8weS/y48y+StIfV9XuNJh/wxql/qbzaxN6hmSfTri10qZvSknmlAlErTH04&#10;kRZODNuq8X0zULHzxqnmKy0ee80y+0Wze18y2eo6hJPNJd2Lx2jPbICltZC7n5KZG3VB6cgEe2Kv&#10;GDZaL5Z03XvL/mqe18r6M3la8Sxby1ZzTWWuM08SfV7O8gMkkdyWKqCtuGaJnPEALRVNNI0LVPKP&#10;lvyDrvne61weX9PRdQ1LypqFvKLGJru3ht9K026hlmt4rqNBO91JdfE3BlXtsq9q8r2s3mLy3r/l&#10;rTdP8peQPJH5hPe2mq6AmpzGBbpZY2XXNDFnavcRQiVGCxPdcLpI4w5HXFWB6BrLTX9g2q6p5ovn&#10;81+ZLG10i98jyaWdQ1fUpC8DahcpaQ6jdwNYr6ZcNdC4RTKFLLTiqnGuTab5HtvLfmD8pIvLOkfm&#10;BomswadZ3l/b6bLNJd2btFPNaNZDVZZFuzRbeNrqNhIjPHxJqFXrEuoaNpt/5+/SjwQ+U/LN01/+&#10;aGgWMsNlp6auLuP6iZbRZpb3UZC8RuGN/dihIIh/dtVV4avnPSvKvl7W10me01e7b8xb/W/M/kaG&#10;2g1HSU0BYf0Ov1oCOx0z0PrcivHSJ+JYScPhJxVOR+WEvkvzVptrd/lNaTJZXP6X1ye5tr3zLLey&#10;WlqhjglIk06xEUouCQLZGMYjRl3rir13XvMWoWumebPysh8/weVdfudNV9G0jQdItre2trPUud3p&#10;OlQDSbC4nhijg+O4lkl3kfjQkbqsz8m+Tri28v29jL5lm8waJ5y0njqpjg1HVL+ewliS71EXt1H9&#10;RigBKCCOMI05pzPxCgVeQ+R/L/5N+dtBtLfyV5J/xM9nfPaJZ38mmeX5rO9R2jEbfWLl7yK2kY8p&#10;iilpH+I0pir8lPzF9Iee/MwFq9pZJqEot7FpDK0dssnARmRyxZwvUk7nc4qk8Gq/UJWvrcpcpcxv&#10;pWr2z/ZngKgq1DShKgVPZhUYql6wQ1lh9U/V+ccpl5Cvo8XatadeP01xV//W+UHmuWSV7wM/N4Ed&#10;BErNIQOXLiXP2uHQf5JGKvK0qkkfFip5gA1/aHQk7b1398VesaEBMlkiFBLwLFfUI4qqsaSEbbH4&#10;mr32xVC6zazR0Y3PqBqKKn4wZKqVbsGau9Old8VSBIQ0AEaqWakSj4quSelPAmu+KrY7YrKtX9bl&#10;XetF5VoR9JxVPdGtv0hG+moxaSZyqgDkA8bbKvHqPDfxxVJ9R0GazkKSxNE6k0NKUp7DwOKpNJZX&#10;Ef7yMF6FWMbeA26j5/diqY2d2GdhJJ6UqtQ1HWu/Htt+OKszv/rF1pUd9E4JsyyEgfEXqKkUoCOx&#10;A+nFWGetp8EwupbaaSeNzOYCeMJkYhg/iAD0H+1irGZWklkllcj1JmLl67FjuevUjtirIPJfBvN/&#10;lIvY3Gqo2sWVdMt2C3F0vrrWKJj0d+i9q0rXFX6oXHluay1W8tbq41zzNB5s0eXT4fNWlaa2q6jp&#10;emIj32r2bQXwS39Eu/o+pVZlKu1nFTqqm+nefdHbyR5s1LTLU+Qk88qmojzAbG/jsNY1zQma1sLT&#10;TzcS/pG6MECJ8MpQM5IelMVb/NHy3Z+Y/L3mDzD+YHkjU77yz5SJ0vR7DQrWS91ibXNekhuVOsXV&#10;nFDDFewXha5MFnLWNJDG/PicVSTy5N5nvPO/mnzZ+WeseWvIXmDQNMTQvNnr291p1pHDcyLqMWlL&#10;qkDyWsl5dSRLZX00CLuVZx8LNir6L0PQo/NiXI80apf6hqejR6j+j/yJFmthpGny2aPc2PHQYBJc&#10;XUmmrPIIHvC0MzhVT7eyrKdT0S2XVfN+k6f+YOoaR+Ykb6bNbPeWcdtp2ha5+j5J7SEw2txFbm6C&#10;ORcMFU1CBlqeRVYLp+t6ponmTTdN178uprqEWEGpWvkTSbi6S1a809bq0ur579ITBr0VnDKzyxTs&#10;k3Kqp61WOKvzy/5zJvNBufMeh6lo2rWnmG2uUgGqafp1vPp+n6W0SKY9GayuDzSaKMl3bruA32Ri&#10;r3L8tfKkmpS+VLzSxo/mq4tNQmguoDG8kdnHe26td3bWlwqXGo3sVtSOqj6taqkczqaMQq9N/JKK&#10;9Fzc6PoesedrbzTpuqXmryfV5QdVewv7sy6NFeXc7SWlzDeGz9S4duJ5BBbxelViqjv+clvMmr/l&#10;5+Xnl/TPMtrqcd9+Z1xY+YddmPmeW91G41aCJ4r9oFPFIA8kEJZImWIlGVVG1VXz75T8v6Fo+jv5&#10;l/w5decdB1O28w2SNaCaeDndxw3Tx6nMkv8ApogWWSa5LM5EgWNWIDLirNvLCNb6H5i0Oa70Hywo&#10;jknk063u722tvL7anNDcDXvX5WdgyiO2QwrEhVUcE85C1FWGTeZJ7PWPKuqfllZW13rOh+Wriwu0&#10;hvVuL6/8taZCs0SILS0uIbJryeskVxG7OA5BKEgYqz1PKnmyXWtFa40seQdHu/KXHWL3Wb23nj0v&#10;zRaQx39vpN7c6xcXSJaQWTh1a4goTzSJWHRVn/ljyJ+Y+l+R/IOqX2u2+i+TPy4gudTvrrQDd3Fz&#10;5r0m9iSGY26T2un6Z9XgPqzRO7yskiVHNGU4qxb8ufN3ktfKWtt5L8sWNt+S0XmItf8AlPzI2u3l&#10;zbaSkQt/8Qa3JZRwWLyxwiVox6+6v+8LFUoq9O0C6/LzyhFb3Vx+jtT826dojedPLGoLLpKaddaf&#10;p1xLpugq05BtILqztpVrPAtw0hKqZC4fFVXzTbafLpv5jeZdK1rTPKHmifTLex0bz21lc3vBbdmH&#10;mm1mvtTMtzIyesonkjs45ZGZUgWihsVSKbVvyjvdV07XU0++R2txYeWdY1K0i+twD90nG40zVp9Q&#10;uZ1ec1jmEUfGpYjkCAqmUdp5ge08+ebtA0XS9e8322p3PlXyzFaDzDf6alhNeQLFY21nbRQesbiV&#10;WmQyNxAGxCKBirItbjTyv+ZvmHSvL3nTy/B5dstM0rTL7TrezSS403XlSa7W2ttMS6uJ5FmZ2EpA&#10;5RuTHQCoxV4/LresC5HmrSfPuk3vny+1m3vNTmvdMtbx7u100hb1bOa1sUntvSchI4vTojK7ORSh&#10;Vfnb/wA5Frp3/KzNZfR7mebS7iT14YbqSaaRXmUPIJZJlRmYsTUcQo6DFXhyChKuCom2qxoOIOxJ&#10;+fU9MVVxHcejJb8H9b1Uj4U3p8RpTwp/XFX/1/kh5jkrcXa/ZaDlGVLEhRyI4E7klKcSe4AxV5yC&#10;tQQSAw+EgdQP2tx1xV6noEnOxWMSQojMpZpQTVlPwVb+Valm8SKHFVuqlVikVZD+6XlG5Jr6e5DM&#10;Tvyo3Lp3xVL7a3nRGaMyLLF6m/wgKR8XIkE9AcVWcY5eBmcmY/tElQ1BVqU6bDFWZeQENz5w8uWy&#10;q5e51FIz8IqVkYJQED+U/fir6P8AzH/LP6jPO3pHmGYksu5p3JFNvbFXiVr5Dnu3P7gAmtXIPHl8&#10;/o2xVGv+UxuojLPE8LJtFJGfjU9qfr3xV5rr0upeV1bTZGTUraLeBJQ4oXopYcSAdh2xV59LcTXp&#10;JcCOMmnoqSQOu/8AD2xVCTqtWoykA9D0oPc/0xVl3kDTbfVfPfkrT7yO5mtNR1W2huY7OT0bjgz0&#10;PpSmojYdmI274q/UpdP0vVPqGq6N9SFzG0skf5QK+qGHSX0iWQWtzBHYu7apI0dyZVub2QQxs9AK&#10;AqFVGfR9SGrz/wCOtG8/eQPzrnvLltD80PfvLolpFeOlzJfsk996aLbhTEbSLk89G+3zFFWc+RPM&#10;C2Gk+XNQ1vQ7q51PR2tpvLP5b3ME+uSajFfXl7La3miaba3MU3o3EczLNPM7CIqsZFYeQVWWUmr6&#10;pqN/oWj3dh5QN75pu7jyzql7HHqkg85TtPqEKRR27fo+NLVeUFxE5YXDGRTKxhIxVlGs6jFcyab5&#10;11XyLpugX3m7yj+gbUHUbe51zULwziW5vL+6mt2hMNm0TXEEhliFzbSGThRVBVZb5h0zQPO9v5K0&#10;V2GmS+YNPj1vTRatDrOn+eNVntxcXTyaB6Ucruktuo9W5eIIIvSj2dRirH7Hzaus3us3fm3zP5x8&#10;z/lf5ZstSbXV1K1vrabXbwWdr+ltJji0uJTPGrRqbRuZeOQPGw4hnKr4Q/5y/wDJ2o+XdIk1rU7W&#10;V7/zX5kv9VvZtTsIhNBdSvSVbK+jup3itY4VgJtpR6iEgk7gYq9N8qWvmTTPNttpmga5+l7u00m9&#10;a1tddtbee516LXtMp+iNP06KU3l7LcNDVRMywogRpKAspVe9eQfJeq3/AJf1OHTLTzVaeZNRd9R0&#10;HyhqOpxXF7f6fDZQaE08/GP6jNDHAB6YDLLFOvG2AjTkVXgv56ea9Gn8763ovnK2vYpb26t4JNbt&#10;dQhu9N0HjDE66RLKBI9wsdGjaaJY6k/FVxuqlGl/mXoHmzUrLyzoWhzaxdTPaWUvkaxnI0WWCGBn&#10;n1ZA621u04AU3BvDIrL8PFgScVevXOn/AFXyzP501DS/L/nnVtF07Sba/wDJdhDBcwzT3N4fqUck&#10;VlYM0ltI3KdkaYLGqAf3fHFXmet+XPNOt2utaFN+YSWWnXhXSxdaZpEt5q0j6gYtXnt9Psre5iQF&#10;mKBWKqqqAsa1DDFXqLfmBpuhaufPVpeQ6r58j8lLoWteSLK3tvrer+WYpjFqRurDR1vri3uLGCNn&#10;N1I7c0WVCygquKp5qF7+lfyjkn81eYdJsPy/VI/M2tWaadcRx6b5fXUYE07R9HbU7uZvqs0EMdI1&#10;szzTZRRXJVTnynZWX5pv5H83XkPmby47a2vm3RtGuI5JtPvINDjjQRiW/mTTmhitVSRYksvTkYIk&#10;RYqy4qlVz5M8nedPLfmWHyl5omuvy3EkGowaHf3kVl+gIqTzhb+C2g+tPJHdBZo1MkEDsygx/aXF&#10;VH8nLm3852HmTyl5TF5aeY767muNW863WlXGrNqr6Vbq8ep/7jXRTC8FwIb+e4ui7GQRcAyA4qzf&#10;XBpFpc/kVoA8yeX9S8wX0fmbX/MsX5f2/wCj9LtYdMtPVttQuLbSh9dkFiF4SI1zzJJ5IaglVg3L&#10;TILTzR+bYkfQLvSRaG/0jUPLeqvYW/pTWxhUPPqXqpZqXCxLGBKru7t1aiqJh8/fkx5lufLlv5h8&#10;wah+T2s2HmN7PzMmieZbTy6qa3HW8urixjsbW5uJEWVxHCZ5fUUVG/xUVTyx8u+RfLk/5kXMGkeX&#10;E0/y7Y3Fnqdxq76w02hh7z9zb6pe3lxGs91PHctNI0SEMrLXrir81f8AnJbQxa+a7O+X6on6Wt47&#10;u6TTobSDS4A0Yjt4bI28knMemqsxJ6k1+IYq+a5bZ3ijuOLNFKresQdkKkCQE/diq5ZpvSmPJ/V5&#10;Rp6m9ePF1+14U2/jir//0PkH5llaS7vC0j+oJHjeOQKsg40Va1FKilK/1xVg5BbcGh7EAUNOm3Tt&#10;X2xV6FoDxURpCRQIohY7ODvsTUBRuzYqiL4PIBJxMlTyDEgMCaUqQP2utOm4xVL4mLvBFCGWVlo6&#10;dEJ8eRpQn7RGKoloQ6QOd1diyP3NO/EUFadPHFU98qXjad5k0Sesrx2WqWkwli+1SKVXINKVABI2&#10;74q/XH82PK8c+l3F6sYIkAmiPfi68lqBXx38MVfPPlzyqt0hLRcyZKIQKk1+WwGKsi1jy61nBIio&#10;rOy0YCrAV/H6MVfC/wCc2l/o+7sIyVL3E0rslQGKx03qPc4q8oj04mNywULEnKXcAKRTYGoqTWmK&#10;sfulCE8jWtBxYeO24oNwD1+jFXoPkW2vn84eTE0eMzawNTtJtORIJLhkkiYuW9GJHclFUseKkjqA&#10;aYq/SXTI/LS+bPzG83+avP8Arl5F5tsYZ9E82eXItSe1h0/6ylxBceaJYrb6xJbyyzGqxpzdNyld&#10;lVTHy3dquqjzNfeWtXu9duNFmklhs4E/R6tYXSLp0mnWOoTGewtbtWiuXnnVLh46yIFYNVVV882n&#10;lfzCnnyfSfMev2Fj5bu7LUfLPkizlMUUzX8iRX0GnSTxR6g5MtzOz2VvcrxTkPgYswVZTqNzF5eu&#10;TZyeU4NP0Cf0LHyj50vzbaItlouqRxW188FvJLctfqZkjr9eZZIZnVZKB5JMVTHyqurHUvK9td+Y&#10;ODaNrPmOLy7o+r3lnE1/qMMVvNGsFqIhHDawXNsphu7uURJvbqrjcqvonzHqeqx30nlL8xfJjLoG&#10;qa36Gj+Y35ahZ6lpbWf1+SeC/wBM9CX13k4E+pHwWR2WP1Gpir550nyo2m6lqdlYebdQj8u6H5ct&#10;r7yN5G8uRHWrP8tLS4X1rW71C1uZBdXD6pCLhQEjCK7jlsy0VfOX/OTXlfSrP8sfOF1ocOttYoml&#10;3gtdWkS+vLK1vZSdOF23FPq0slvDVzRpZQFDvRKFVK/ySn0LR73y7oF7pd35zkttOk8za75PLSaT&#10;Z6heLGptCbyNXkSC1mgDTNLLHEXZqKa4q+l9In0HTr3QZdc8kaHZeeEk1ny7XUddfUZ2GhQ8LHT2&#10;iS4ghu794GkVlWML6RUqtKclXy/5pvNDg/MO606DSb5PKvkzV7BdOS/li0qC70y6Sa6ltb+FT/op&#10;ijeNeJdysgRfHFXflv5S8lJ5B0bzJZalrei+fNSkbS5NE8rm4sP+OpdVtLO8u57cQyXEkKCVX9UB&#10;hyGyhaqvVbq00HQW1XTLPR9Zs7bTdPsodS/MjzHeXOl20OrWUpMFrcz3k5tbmJLdmQxGDi5HppTk&#10;xxVgvlP8tPLvlxPJfnPV/KtrYeXfIXmC2/xPeakJ47jVrfWo3udPsxZafp81wzK0gLFGID0XlTbF&#10;XrT6V+ZOn+b/AMtZ/Ll3o3kyz8m3McmgeZNR19p4dMs50gdvL+t3mk6fCbq6uSHjign5cuDDiSpb&#10;FWVabrvl5fL+qeXNQ8nXWtazcaTqGs2OgWsem6bewJa3EiraC/sTqOsidw442kro1HdVUKvHFWee&#10;YLmDyx5N13zna+atM81eS9bsra/8p2+kaVa2OlaXqkUIt7W1l0tvTumhEkiov1u4jQyxtLxrVcVe&#10;d+YYPMVvqmlahZmf9I6lqFtZ61pnme0gk8v21r5dRHj1S0vJIhpcF001wrEFbhq8lBr8WKsm8/3v&#10;lDWv0b+bs+o31p5Y8ueXT+ndXF0LySUi5tri6sLLRjLp9tBURvPI/oyg1KODQUVYd5g1+w886n+W&#10;n5h2/krXPOOlXulX17pPlnT7HUm0K01G2b99c3i6ZBp1vNJNAEb0o5uKlPj5lgMVZ9p1s3lTULXz&#10;ZeeetA0LWtd1NJLvQE8u6ZZw36hWntmvhFJqT2N3OrsxjLc2jCk0IbFWFee/ME3mfh+h/M99putp&#10;dW+qaNpGl+W5RZadc3cotIIIS0MMF5JcRc5AyPxePdGWmKsQ8w6Tqtrp/m5vJk/mPQb+6uLu91Dz&#10;leeWdNt54fQYG4tXGoX1zcNFG4HxhHfhQcsVfF/596X5NtfJn5c3fk/RbqKxtoL63m8w3ly9xNNO&#10;l0WvYZZIoY7ZvTuSxRlYt6bqDir5xhnNodQ0+R1Sw1WEsjS1CCYAFTtsN9q/LbFUiWP9xKvA8DNG&#10;oHsOa/Lqa1xV/9H48eZHc392G5AlyXL02YMRVge4HX78VYkwUnYAAkEV3qO5pseuKs28vSkQx+mB&#10;IUejIxFKChrXwWnI9ugxVNLh3mtSFIohCq/2O5+I07NXaor0xVKDvFJzBZIwV9IKf3h5VoSDt7AD&#10;piqMgEM6vzcrKzqY1Ugxrv1PiFB7Yqi4kaK6laGQpJGTLa8GrRgK+1QSvU9sVfuRqslr5k/KfQ/M&#10;GnuLm31HQra6WQtyFfq681rsT8QIOKvEfI0UcOlrdyKHZ6s68evGo2UD/bxVGau63EbFImNACQ6k&#10;cQ3Yjx7nFX55fnvIH/MSPToCGXSbKFG4nlSSZvUKnt0pt2xV53c2z29rLHMojYKKuEALvuSqvufg&#10;7/F7Yq81v29e7StOLyAErQ7Ka0oCaE03qcVeqflle6fpv5tfl5fazqM2kaXZapHPdX1m0kVxEgDc&#10;VheGjrI7EKGHSu+1cVfq7ceYNd1PUEim87pc63ZtaarZX5ZrLWRYQRC0tvr1ys9tpkUFm88kLtCj&#10;TUPOUIxxVgF/pP5tanqN1+Vms31npqeaXXTJ9YuLAtq/mzW7KM3cN3ZRFC7KvNXuLidlM3BvRUV4&#10;FVk+raF5daytNF84ebfPd9raaLJrF/fWl1Hfazc23o+nM+n6ZHE94tnYwuyzShmuJIeJcojNRVh3&#10;lryxq+taH+g/ysvdP84yeW9VK+afLNs76Vp+talqdq9vPH5m02+lW7kLARXEhQemx9aLl9l8Vera&#10;J5W0K6/LzUPJut/lv5s84WVhor6X+YepWT/uHu7i5ilk02+toLmW7kudPntvVVlHGBCkih43ZSq9&#10;KZdPhsNC06PzjrPnDzv5Q0yyn8xWdnEqPdXgK3fl7R76yil+sWlmjA3DQIVuJSDK7b8cVSry/rZ1&#10;bUbjXdNa8vdQ8kazbXf5z6pY6XCNM81+tLMk9u89pH+kJrKwuQ8ZWZCsHKhqsanFXyZ/zkL5KkX8&#10;t/NmqeVtP0fR/KPrrcWGpQaw98uqS38Ml672jqFeQegwgSC5QBAGkiNKVVYv+VOvaRoPl/8ALXzF&#10;qX5iS+TFtdMNlZ6WtlFc2l5ftBObS4mu7hEhWK3Y+lOymR+PQg1OKvo3yf5jtdJ8yaj5V1Xzd5Y0&#10;q2CXvm3yzqGjeXLi3l07Sda05ILHV5lnju/RlnupaCaQmZ04M9AyqFX56tqk+oweavMdl5f0q8XV&#10;b3VJLjUpbi5juJfSLIiW0kMYZ+KSo5VjxJIc/Dtir3abU/KNpF5YtvPOjRXdvaWmn6VqOo2urTXd&#10;vxsLr0rd0NtNf/V5bVU4lJ4iXhZmX4a0VZvc615B1DUfNeoeZvzG84QXV759s9P07WbGxvh5fexs&#10;gYdMvTHBAIBJLKxgCxhQfiagk3xVnP5T+ZoPLWixWGsWmoaj5v0oX2sWiX8nmFr6OS1kMkmnaXcW&#10;13LAAUkgc+pxB5rRw2Kr/K+kT6npHm/zF5G8uTLpl9ePqXmPy1DbvY6NpVnYyL9emtbzzdJIUkhu&#10;OUbyJbs8MwFGKvxZV6wulm6tPL35c6fquueUNaFjptt+XfnTy/f3Mun+XrhkNybXzPqWnR2EGqTT&#10;zwSy/CWEXxepJwJGKpj54sbDVV8ueQLXVtV8nReY1vF8/aTodr6ZvlEEsQuDxia2S3tbqUOv1YMz&#10;VZ/U64q8l1SPytrOreVL7WbDVtG/wPeXnm3yx5kSSbUtNtLmFFtba31CexnuriOV7li6W3qKRNJS&#10;qx1xVI/MHn/Wvy38yWvmrXfLmleTtJ0U6lZ6na6romiaJelX9V4pdNsGN/egnUOS3MjM/qJ/dbts&#10;qylfNnmX8xoLbRL+y1/zxaax5Ve28wad5P026sxFY2cL3b6jp48wyW1mqXAl9MolvzIX4HZ6tirU&#10;UmpeYvJq+TvJHkxGt9XaTXNW84Ty6gr3V9JZlbQzW9ilpaW891RbC3bkUXmzJ44qy/yd5/t9V8uW&#10;8mjeQovLv5ipaWvk/S73Vm0ttM03WdKk9C+0mH9JXN1KzaeroHlVAZFPJSQMVeeQagnlq2Rtf/NC&#10;917zRd655fi86aJocNtKdIk5Ob/hqFhZySXUKKhZYUIqG+IsQRir5y/5yE06PXfJmsQ2era9r0nl&#10;W4lv7nX9S0dtKc2skvpR2slpNJzJXirmdUAau++Kvgi9BOn2xkXkJJSYXI+xUAMu/wDMANu3tiqA&#10;WWX0JY6MZPXjHCp5A8XHX3/hir//0vjXq7O+oXiyESFJJOTMdzRjQ7/qHfFUjYlnqoJB3evbtv8A&#10;d1xVlGgupjuLdqSxirNG23LiKqAey13Py3xVOmdo7ErSOThxiMm4ManqDSgP81epr7YqgIm6bEjd&#10;o5EOxIA/ptX3xVUACRusf2FcbISoJpWo/wBU1r2OKo1Sst4kzoCDbqHAo4Zqd6+JI+jFX6rf84v+&#10;cLjzP+TupeTdUvDNfaKl1Jodo6elIlgUUFOpLJyPMNQdSO2KqGj3X1bTbaAVT0k+LnWhAJFKL2xV&#10;N5L2GaAxcxzVPtsSRXuadTSlcVfmDrt5JrnmvzRr6hJ7a61Sf03cVQoGKqaGu4Va03xVT1JKWk0w&#10;NLaOOgi5KaEjl1oxArT54q8jhrPeyz9oiGYjcULDdgPwxV9D/kRo+k6x+b2jjW+Mul6Vpupahc6c&#10;2njU5b4R25AtILSQhJJpOY9PkaA9wcVffX5bXeoXflFp/MdzbaroeqWvmPy55at7y9Ua/o8FpzkS&#10;ObR2juIFmvS8qzwSNG7Inpsxaj4qivNOmeYL3yvPq3mDyP5g0oaBFpFv5li1C/XULwQODpH1aO2s&#10;0Se7ubpJFuQlvJ+6IR35cziq+0/LB/y1sdNl0Dy9febdJ1lL2G8DP9Sk0uwjgjtl1a2hS4N39ZEQ&#10;eJLUMQwl/wBJQOooqqa15R8s+YdU13XPJv5eajoH5hfl6dU8teVYdX1q/bzJfHjB6up3V+EP1eex&#10;aRTUM8H7uSNdnVyqiPJOnefvLU3mfV7z6x5vg1fUbWTytr1s1tFDeeaLy3ttPnvdX16SKNLy31CC&#10;VrmK2gZ1aASW/wDeL8Kr2LUvMt35FtLM6L5OufK0X5gajN5Y1SbzBpgFvca3bWk31XVdE1pZYJZT&#10;HFatFBPdLxpH9perKpfZ3vl39I6lr/l39MXPn/8ALu3u/LMFndTXA1LR9Cv7Iqbq2ks39HXVuEjj&#10;nkkKn0mBdm+EkqvDf+ci/Ptj5l/Ifzp5NvLc+WrvSBY/oLyZbabHBDb20dtDcXQe8tGkSefT7hyH&#10;k5emC3p07Yq8H/5x8sdNvtQ8r6guuaabaDRuPl/yJrMaXVvN5ikpb20pinjupGhlaVlPD0liO4Hg&#10;q+vtV0+58kx+efN+qvDpk/l9rmF7y2toY7K99DSBDdaVfFXrFpqGXhai3leNJPiZ2k9QhV+d35YN&#10;rVhq+lzafZHWbu8jm06RtLgS5S3hu4FdraK1o7QL6XL17kj4hxXoMVesea/P/mPStF8uxW2n6Tpm&#10;n3uo6fFZ6xrklvbx6TJdWyu1gba1l4XNoI4Y/UuXjru3EgrTFVvkrzZpK6Xp+lXH5mP5HtrzzBFN&#10;qd7caHZJFcwNMW+v2kuo3DRoti4lkQcT6h9NvtOcVez6i/mG5k0PzANI8vr5RtZdQ8pXsWn6tp0N&#10;/Nyma90z6zpOn2V1LBMRBHcStM3poPtlUXFU40XUtfuvzE8h+YfPOl+bPMtjp0VnqXkPzdazi5fT&#10;Z7qSOB9M8xXNnaCC8u5uAbgGbivEyrxPLFXr+t2U/l38qH0SVNP0nRvOvm2+1K70fQ5rSZGt72L6&#10;zd2l5cTzTieoWSW4McxqlODLUrirzvz5b+bdE0vTb78tvOXlXUPyU82MmqxeUbm2sJtS0u/1m39S&#10;wt7eGdp7op60yycZI5Ft4d1YsSuKrYr3zFq3lT8ptAv9b0vzjPqtnqFnqGkaZd2R8r6j5lk1KG5s&#10;tWU3gtQ1JmfkkFq4iQhg9TQKsh8vflno+hxfl9D5k0FTp2iXGqWnnqz1DVbq9ENpFM1srNdx2dtw&#10;k9SZnhYyc2iZVVgtcVZLq/lf8yPIflez8v8AlHzp+itItJn0CHUrKwewjsxqBpplxLcE6nq9xb2a&#10;xm3cOixAyKwxVd5Lk8jeV/MPni1svL2vPGNabQrHyfeMbe01TX0tZLqBYW166jIW3cySwyNEFdwG&#10;C0oCqn/m/Wbr8m/L/kpLP8uLvzLLqaQavrNzc32nLPbl5y9uZm0myZhLyYSSBuMbIr1djsFUDLrP&#10;nnzl5wu/Lt95N8tav5c1S4tPMWvy6e95caZHBpTE3M99f3JtLWP6qD8EaKapsQSCcVfJn/OTNx5s&#10;h0zz3qH+M4da0bV5ZYdN0DQpfr+mxaaSkkML3FoojtnJrIIpGc8Vp7Yq/NrT0jvdGv7eQclgjrHK&#10;K/sk1JHXcEb4qkKySenI3D/SDIkZkofB1D+Naf1xV//T+M2o0N7e8SWKyluHUsS2436EVxVKGBPA&#10;mlQwIetBXbp37UocVZJopBuOPQMH5Ak+n23Ldadz92Kp5fEBCxiEcacVqV4E9+LdOta/TiqVwsBI&#10;JCrGMspJqB9mtVXpuOu+KpuRELdGUAGNleaMirM7E0RK9VApy+nFXK1HtmlokMtRIIyKkCo3UdKk&#10;0/HFX2D/AM49edYPLtxY31y1i8dhKumXRkaU3kcd7LG015bxqpL0iPp+mSA1eQ3GKvomVIbdrpYw&#10;ywiaQwsGU/DzNN1+E1HcbVxV515681HQPJfmLVTJ6c8do9vaD7L/AFi4BjjAr161PgMVfA1qhT6v&#10;GIlZYxxh5b8tzyLBv5m3PLt2xVf5uujbWMNtGzMZHBfkjJxahqu9AaVpsPlirCtMtHNlqN1xLJbo&#10;PUPbY1NT1+QHXFX0r/zjRdazpX54aXqGkmUCx0y6uNShs7E6pNJZOFWZIbNXjaYVIV+BJA3CtTFX&#10;2X5q0y5t9bi0ny5LqX5e+etUL3r6JFJYWrebNYmlS+9K2giikubaRrZJYo7i+kPCRuEpBfjiqYm9&#10;0m1+oza1HcajqflXXfMet6x5r0rzfNF5ztNUlkWJYtTmZbeztraxW5jDTkf3ZPoLyBGKpBf2n+Nv&#10;LOm+cNM846h5xbzHqOk6J+ZljZRNolx5h/QEEsU1j5fe8Z7/AFBAknqzS27RmSj+pyEiKqrIvPfk&#10;+7j8uwaN+a2p6x5BsvLehJeS3umagbLym9jGON3o1tolqGuJ4lW4hiuLyeT1DGvqIzKoXFWd+XdC&#10;ltJtN8m6zeP5tnTTdJeTyJo0ketS6ToenRQ34XT9NsYxZ6dpcsgjIuZkNwrr1/eumKpydQ8ma35D&#10;/SXnew0m7/MvzFps9ii2V/qKXuh2dxdNqOl2GoW1xu17bxxSW7/V9pHKwjiJq4qyi/uvLR8yeWPy&#10;81rynrnkm382WVhZ+fvN9td2GnWUV9GhOj+W0u455Lfn6fISRW6jieMDHjvirzL82/yY1DX9M/MW&#10;00XzXoMV9Z+Wxf6baW0U9naXuqKrNfWsMcx9GC1hjRfTt0lIMg5yBnNMVfIn5F28Gr+T9K8pJplv&#10;NoN5It/HZySTwx3l1Zss17dRalFKscS2VRUNHLydwFTtir6G/wCco/PWi6V5d8+3em3F0LTz15fs&#10;dD8vW8+oieLUYbS3iSxuILGEFLaK1hllSYD0w1w32a0oq+PfK1nq1p5s8txWvlee285pYBNX1K6Y&#10;yNIJUDwMbRFlljSC2idaNCf3jKzAqACq94sdRv8AVvK+seX/ACv550zVPL1hejVPOkVtaXTazBpX&#10;P0JNDmF3ZrEptAoeRYwHYoU35EBVPvy5h1jUdEvbi98p6j54vLK5jtdM1TV45ptNgnsZCtxZyGH6&#10;zFZG5iUXNJIyiIApVwKhVFeX9Su9R84ah5wtvMPlezna4Mlr+bvlw62INCtLWW201vL7NaQRpcz6&#10;m8n1f1Tb1/elVIDAKqhrTWNV0vzx5y1jyloGu655O8gfUdY1rQBInBStsmpBUt/MUt3c/XOYqZ44&#10;nLxgxKlEOKsg/Ne5s9A/OL9IyXEGpaV5H8jHVtJ8wLYx+ZNR06WWVzFaPyWOKCGIukkI9GBnoy86&#10;LTFUT5I8weX/ADtptlJ9W15/NHmDU4fM/wCV/wCk7e3X6/cx2U1oraldxG04QyzIWll+tOqUjjVA&#10;xpiqP1C28q+c/wDlWmg+cZ7Szn8onWrnzX+XHlpzZ+XIrpYIrSyttKvdFsri4ERYvG8n1kySCJix&#10;VvixV6J+ZS+VNY87/lRqBnfzR5l8leW7syeRbiH1dJutD02drzUJry98yzMLi4tTC/pqy8nUR+mf&#10;tEKoDS/NOn+Rbfy/5pvLLULS280+VWur2PSUt4PLGpW9+JZbW1vLrTI/U+t8pLb00S4rEqtzp0Kr&#10;GbzR7iz1zzJ53tobK38yax5k0bypcRzahb21vItqw1ManZy6vPfy2s1m9YOcTDlHzda8wMVTPTPL&#10;XnpPMfmW5v8AzbbazHeT+h5n81fpDzFHb6tbW12LqzfTbgvynEMUzWTwURFDk7noqxvQtK8k6He3&#10;uhWfmLzVaedPKdvPLNdWGlxQailvBclZNLkjuru7VZHN4vGR4z6iBWTkVOKsa1Hytc3Frr3lyJ38&#10;peXr7XRbRDzBp8q2Njf3MPrRyG9uBFHdM26SusVA9KDfFX5dX0V55d8w6zod2Y2uIrySGWWIFYmc&#10;NTkoNPhbt+GKqy27/paSf0hQukgjoKbI6nvT7R64q//U+MF58V3cMaAGaQs5rUmtRUeO9ae+KpfR&#10;mo/IsQQHodz379j+vbFU80lD6okDKpRzUEEqu/2mArWlfpNMVZLe+pdoQzgiCJF4vu6gklefavKp&#10;IG+KpbbyqV+yWQn0uwZKmnxCmxOwr2FcVTO2EtLhapbIsRf1SBIwCUDJH1+JjtX6cVVZpGCiSMvx&#10;jCCRIl3HAcTQn3rSp64q9c/LvS9LvtPtLmNYrTWbDV4lmvnmaAfVzUqGAoCInPxU3C7imKvf/LX5&#10;gQnUbnydfWr6dDZusHlis0P1S2CwvJJbGfnVonRVeGn2eRVqsRiryX8+dclhtvL2htMnq6izahNZ&#10;stJxHEeMUhYkemHJO1NwKg4q8U0aMmaKNEBe5POdzyaieNQQaVFOwPvirHvMv+lamlvAtAFKnlSt&#10;UNGLAFiF7iprTrirrC2MWi61wQAqgdGB+JAKhiqn4RVerdug3OKvQfylt7ZvzK8sxarrUXlrSbzR&#10;7tp/MEk01u1nbrD6qXEMkKvIJuaho6KfixV9waxrnmiw0WPyn+cFpb+TfNPn20sdB/L/AM9QQra6&#10;xDauQdYl1UMnqSyzkhplYKVVuY9SSuKvTtM8u/l35R873Pkj8qdJjubPzV5YuIEl8umxvNc0u40l&#10;nuvWtRPDJDCt/bsIyZwS/FRRTItFXnMPmLyVJ51s4vIvnTzH5Xaz0vTb3yRpfmnTS1dckjibUdYl&#10;QB59NM1sSHuuSLGw5ISqFcVZh5M/NrUTp1n5b/S1z+as/kqxli89Xusr9Y8v6/rN0893bWl3qSQX&#10;Oo6hb2iKfT4q8BcRgjjviqO/LmP8kNUvPzc8v6LpPnnynomi+TtI8teZdcnm1Cdp7bzDfxXynSpb&#10;NGuVEN3RI4JE4SovOR4wpBVenahqOjefvzA/Le18s+bvM/6T8n686fnBd6peDlcahYutmLa8mS1d&#10;Im5pA0MNqwUIX5K0gBKqY2PlR/KHmG6/wd5HH+FNR8zXFjc2+syXmmXK6zfxtNeXBttbR7e3ttOW&#10;4cRyKXJZhtHirzjzvoUFrpl35M05bT8yn0WK50jV/wArtJ0690ONNLjSVfW+tG4nCK03ryesx9S4&#10;XgxUKQcVfIn5LQax5t0zyPZ+XbMecPPOiSz+XdKsbS3jsbTRNIvGha7ur2W3ljmuI+LJC8jvGgbk&#10;hJ7qsx/5yqvNN1PynoPmHyno3LRdZ8zX9v5ivbyKHS9RubrSJJIbuaOwjAt2s7dmX0pUP2jQrXfF&#10;Xl3lvQrXWvLenatceexoVlDcTX+rXdjqdq+uX+o2UoU2xnqbk+pZh0iiAozMgrSuKvWPPMmpaf5l&#10;uPPNtJ5fsdLh1OHU9NMemibT7yBrmQym5uUi5vII6rN6iAtNGwoI/tKpd5atb3Rbjy9YXzSeUZ/M&#10;76ivmhtOSHRdWv8AStMaPUUsdPhvBaSRXUkcnCa5dqG3fivKhGKsz0rSNAOpeWfKen+S/KfkfzLf&#10;Xv8AhfzN5Pim0m4tbI3sou5dQhf/AEme9uTaBB6zB44JRxCJ6nMKqWv6NqH/ACrvzX5is9Pvbaxm&#10;87azpPkzzV5H08xSWZEltpsdvKHFrbymSCDg8ZjoIZJHjqeWKs70uTSrf86ke68n+XNZOqabaalr&#10;3n/zhO1hoEN9olodNRLeWeK3hu7O2vJ09VIrZqMQ6sT0VTe80LzNf+arOw8rW1x5BsvOFrJcearZ&#10;L+W/EM8988gGmpc2l/Ik0sbC7kgWCCJ4ggkApUqs106H/BN35L0Xy95D83+dvL195VfRpvPPmKV7&#10;e0e1Jv729k/R88iWVvHGySlnMJPxcIo/2sVea6ZBoflDUrL8pfy81aw16613zBH5o1C3nazV9Pmm&#10;leW1uC8NnqDR6MllR5AJ5OMlEZFLMuKrPzh/L7UNd17UvMXluTzL+cPl4+XrDRZNDmkhstH0qYXH&#10;qW12txqkdtBJLO9uwRI4V4fEhqDXFWUWFr5qn8keYx/yq/T/ACV5QsbBLiXzLc3l4kt3KbQrfXS2&#10;9jHbQ3FvGBHEnpMFWU8VYipxVgWv2Oq+bH8kzP8Al9YedR5Jul1Sa20jSba7h1GAWaxXDQn9JNNc&#10;xIh+sSgD4ZVCJUq2Kta15zjj8teSNS8ia35c8gafq8obSPIEcrNdalOWhZbzWBp0LGGW8jjeJFmm&#10;+BjT4TvirN/PnlK41qTT/M91FrkJ0OMzRaLr8a2elwOtv6gS+t4Zbued7kNRPT4rSlSDir8sPzuS&#10;Sfz/AKrfy3VpdvqoimjfTAVs1Bi/dxQglyqrTiAWJB74q83W9f6jLPyk+terHD0HXi+9KdPoxV//&#10;1fjBdlhcXBOx5uaioJq3ffvvt74ql52ePkeQJBckUDDbt9HXtiqd6eAZnDIQVLMSNmX4vDqxFdvf&#10;FU6uEkENwgjIiikIZKgktuFZmrv8/niqXIgKPGHI5PVyp+2F34kU2qcVTi2VuHEBZpXVw9xSq9Qa&#10;oOoI7HFWzKxgZSD8PEwuAaqw+I0B2NaVPuK4q9k/LC9vbRtflgsJtQM0MFm8aORcFLmUB4l4KSVc&#10;fCx2O5Wvgq9htfKn1mG5uJdOkfy7YXdvDcTC1jlazs4JDEmmLFRa0leNnlQNyqCARir5S881Xz/5&#10;ijMxvDpUzW1qZ3eVjDD8MRYybk8SD8QHb4R0xVHeXESUTTO8M31KGSeYsQpArQU5GhNSNgGNN/bF&#10;WN2yrcXt7dXXNZGICANQgM3Lie7UG/b5YqnM8cEeg6lOBGyTl+L7yCgXioI6bnop+Z2GKs4/Je40&#10;u3/MX8sLzXtQvNG025aSz/SlnITIlzPEHRrllZXSD4VWRkYFQa9AQVX6FrqVrB5VEmvzQ+d/O+h+&#10;ZdC0zTPOSStf6fDqV5xvYbGe+llnup7YSsqqluisnNySA9MVUT5+uz5U0z8vfzN1W38ieffL2lyw&#10;6lqN9E/l69tbm9uV+o2Giy6dB6ypJcwcFjuOUYUrI+1BirNNW83eavLel+VtP8xeTPy91PzDqFxp&#10;ulXWnGX61PbWfGKaL9KXs8bR2WrT3TMAZikDkfChSgxVJ/Mnmu1jn82+YbO4/wCVH/mavlm+uNa8&#10;oS3VvqkFhprT20DXN5dPGbA6hdywcBJCSVVBBwDgnFXovlDW/wAwNX8z6RrX5XTeV/NHkC68veVY&#10;tU0K1vJrHzDqVqpnnnN1qMirBefVkEk1AGWUj03+wcVTrWRdeWtT8t+adC1W41jzXB5m1bTtA/MD&#10;VfqlhB5v1HRbInWb1UsmNtLJLYRGygnuOPOaBJQyb8lXmUnma70y989eYprXUfzZsW0l7vR9M84i&#10;7l0tNAsbe1h1F59Scpa3uqraTcBJcosD8SqM/FWKr0rX/O2ha7B5rh8p6t5R1LSdHmGt22geWb6V&#10;r2bULOGl5aRW5VLi4C2zRj1QS3qLRQIEOKvzp/IuOyu4ta0HzL50uPKei+adSOv3em6ZZXEWsvBp&#10;jmaVIHgKpHAkD+p6nCR6isa1qQqgP+cydU0nWfNnkxNBaG4/RdrdClvIJIBHDMvqlrwkrcmSSsoc&#10;dSxrVqtiqT+X7rypa+Qrvy2fJaQ+c9d06SfQvPN/qVskYsoXjCrODX0JHDsqKqE1dWFTirLtRsdD&#10;8xJ5KutN8tz6ZD5REdt5x8va5eW1uztZMi3DRxTCCOZoWnPIl+TGTiu3RV9LaR5hbU/zYu9R836L&#10;qwh8t2ceqflNrCXt3qFtb6Tfwrptza6lFpa6rMsk3El2d1bgpAVfhxVRt9Ul/KryhY+VfL+vx6F5&#10;ht9VvdE8lfmxqhvpbOLX9XhS11t7Rbue1nsH0yyYwfWZkaKWRQlQy7Ksi/LvzVb+cfNUp/LZNIiu&#10;9Uk0fQfOKwXUgg1aGylu4Lg2Ws3LyxNqU1uIJZI1kLtsC6qNlUj8lan5Ol8138tl5P1e1t/Jd5rO&#10;gazrPmuJLx007Vxb20FzZwOsFbb1IEuUidJVpLyIPxNiqMt/M3njWdJ0e9fzFbyTt58/QGl/m1pd&#10;vJqtnNp2tIILe203T7iWx9ctNCEnmWIoFZGL+ioAVS/Q7TznrOnWcHmnR5dR0hIzpn5gXUIsNP1E&#10;Wuk2UlpKmi/oh7iVNPtoWS7ab0yWCzHnyKgqo3R9e/NDXPNH5X+c9HFz5j8n/l7Ld6fb6z5C8vXM&#10;+n+ndyu9h5f+u63cWK6xaTtCHM8Y4oRVzXFUn8ya/b+X31DWvNcj3XlCzv5LxotYvaSPcTJLJew6&#10;t+ioryJrexv2VbRZpSUQ8v3gxVl0FykNv+ZHmi7upfzW0vz5q0EN95f8y6bcXGjaBCUV4La2u9Sv&#10;bUzJwVCWji3YghOIpirEPy/846XpuvXvl3yz5F0e4voLJ9Vk866VLDqF3bXMqxxXsFk9vphT0r93&#10;QRrx2CuCo5VxV7pczfU44Gk0BPKEGpeaYIrKDUorZGv9UNinp6lbG8EQiiRRGJU9M9CFAO5VfPc9&#10;7+Z/nXy95vvPNWrw/mD5f8uSx6Xq/k7Qi0Amv2uS726zgWws/wB3wJADktxCfaxV8IfnXoWq6Pba&#10;ZHqWlR6RLIZLrTtLiuEuHtLSWV2t4ridfiaRdx8QBHSm2KvA1MX1WWemxljqO3MBwNuvfx+muKv/&#10;1vi7dKfXuFFFHNiO5361r0+gb4ql9eRTf3LEnxr4DY4qnFrzW45Sc+SOSzdWVjQ1BH2dqYqnAXlD&#10;JwqhbiIlBoG5Enh8qd99vniqlbhwHiUcxIvpyFa1IYnYCmx26jFU3hllpHEy0CBQVjFGkjWq8KdA&#10;FG1B44qiWPJ5XSb1JQrqZNivLkQpC+G5AxV6p+UFzE2qT6ferqM1rq3pW0drpgjM0sjMVrSQgNQN&#10;Sp8T7Yq+mL/UbW2a5M1xY6fp9xbRvdeXI7p1ls59NlISSGBQ1DCsXqoTtxHF9yAFX59384u9X1q8&#10;W5kvRd3ckkdzKoVn5yEq1F2U0Ne4/DFWbeXrn6va6gzScZLmKk6R1QSRISUjqg59T0BC9qnFVkGm&#10;cxcSsY2DlirUFEZutAPhABNan5AE4qk/ma4gOmrZwqwZVLOHGwYgtQg0Ck7E1+I96CgxVE+Tb1dP&#10;u/K161qt/wDo3UIJbizlkW2SSAmjhp5KrGXqV5HYbYq/VKa3nu/y50+1sfy3sGup7Ly7pvk9hpht&#10;L7U9LtAJFea+SaKZ+EbcgiwvKkaSP+2KKqeseXPzBb8qpfI35pW+gaTrL3w8yaNrFx5rl03Vtdh0&#10;dTFNe2Wp/V3g9W0jASLTlYy8Rym+FAwVZ3pHmjydrZ0PzF5c8w6iuh3OrwPo1zaSTQ+abuaW29Ga&#10;W/8AK0CSw63a2gjH1dpnd2Rm4v8AAcVfN35xaF5UuvP2q+ZdT0e7XQtVXU9ZOs+Wpm1S2udQhQpb&#10;QapZKktlZWst1zuESOvKSrMv7WKvXNNkj8sNdSWLeapPO7R2fmrz/wCdWgtNSPl9dJ0+WK4sdE0+&#10;NkFnJdWcTCwkkXiVEtu1Wq2KvfbnV/JJIOoeWre38jef7621RdaikOpaLe2N2DJFfSwpD9X06e+l&#10;dVWyDGKOV29UmFsVea6na3f5eax5ijfy8/mTzj+ZWoWOg+X9f0pJLnQNTtNLD3Og2F4tiHtilgkJ&#10;tL0svprQsq0j4lVZZ2fkWa/1ew1nULDR/wAw7DQZ9Q8k6dopa3061S+nnlm12SOW2toJUk+sCNvU&#10;PxiMBAascVfJX/OONvc6NPbeUozaaX531bVNQh1J7G9ju9Y8w2OhRzE2TR3RWO2guJWETJ6yI4qO&#10;LYq+evzXv7Tzb+bWp3PlmNhpdpCjTTWumQaXKJ5IDJcQGxjMlvHPDxMY9OgIUnj3xVkdjpmp69bX&#10;p0vSJHimtLVfJurXzLZ+hdtbq8dIQ7G6mjEAIO4Df5VBir0/yRqNnPP5T1DzDcak/wCXN9Kuueap&#10;dctLprDTdds5Rd/WJbqGSV3L3ESRRFVoedJByK4q+ivJMWjWXmXVdT0qdPy98vWst+llNp1xHb+b&#10;dP1DWD9Zk1HXY2itpobZbsEqk6t6IKIhapJVT66e81bRtY8v+ZPJWjeYvNFh5gvYYxaWNveaHp2m&#10;arDG2n2yzMbeVy0rGeSF5+PrSOUNWGKsY8m2Ufl2y0TyZbeRJNX8wWQgu/M3lvUL+Ly5ogsbvVJf&#10;XvdL9bnPcxTxQsytC3PiCkhNQSqzvV76K91Ly55h/MOS+P5a6/5huJYPPlvb3U93NA0NrBpa6q0F&#10;wjzcTQF+TxMi8eAU4qw7yu35cPpuq+TPLl8fLfnnXdNSyhupdSn0b1p4LuSGfTdHkisbmV7WGYuL&#10;gJxSGqxr8KbKoGztdJ/LP/DH5dahc6o2ledtCvPKejXvlm51u6tbQz3SWAi0+fU5bRolS5Ux3Joy&#10;r6aGnBzirMLm68raPqFj5ZB1bzbpPlW/1a08s6FqU9pDHocVjpiQwadoNjOZ4pxKrCczTKQ5VihA&#10;YnFWF6/5Ss9S80ec/wBB+Qbm/wBEsINM8lP5I1Kz1bUrjXpm0uELrMENqbWxt4IUWhCBxzQMFpiq&#10;M1LRNE896R+XT+U/MP6D/K/QtUsLey0K9nsb+51G20kBLuzt9P0WGTVRfSTwFvUWQmNDzqK0xVlO&#10;j61rd6YfLGq+ZvMvm+/1v9O/oXVUivra0tNV0yYXaN64ls5nMaTfVEjlHL1IubctsVY3e6FB5X1z&#10;yfJ578t+Y9e1OyS703zR5z/SUDGy1Y2PAX9/HCl60EUkDtGszMpMu4TkKhVAX9zpPlDzDrlrd3ae&#10;T9MutF0nUJrBYZJL+5tZIWnFtqF4zSyTuJIyZZ5CjMOABUCmKvkz/nKG9udenl1i20/Q9M0Oazsp&#10;7NbEwxzyLMjmNJIo2YBglHY8mO/vir4sVUFhLNx/ds8Y41NOaq+3T35Yq//X+LtzRridFQktIxoQ&#10;By3PX7sVQDVbjxBIccR23PcV8KYqm0fB5WBj5M4UFKfaqo+RpsST9AxVNwYxEG9UoCyqHI3WnxbD&#10;wOw+73xVbAzNJD8DJKnWRTsSSe47V6V8a4qjopJoZHMJWX0UYkqQwp4CvSpH04qqR3LOWlaqsCSj&#10;AEKKEALx6jw32xV6D+Xssi6lfXNm7Q6lbwzTaVcRQetPJdGlEt0OycgSDt9B2xV7J+Zus3Vpp8Zt&#10;NOfTryyo19Pqdz68/o3FqyvChqD/AKTuxAAU7mtdyq+QbNmO3AcJHPJSfgFd+JNamg2H+3irNtHk&#10;WeZWlpJHK/xM6+oH4r8LMq0oENKGtAexxVkdx6KKQ9BKHPGRJKKijYOFpUVr9oiv8oxV515hf15H&#10;iNZAal1OwJoK/CK0IpuTv4/F0VV9O5R6SksKnlcRKZGX7XOE/ugKjYFiPuxV+ofkfzd5v88flfpH&#10;m59T1WXzNd2un3Oqa/rVtBqdvJe3M/6IV9J04i2t9Ok50jjmklBNTKGepUKp7oemeftS8kSeSLjQ&#10;ra+81R6bBpsuoa6ySeXofqlybi7uX1jVVSyi1K4tnl/e2MUhB+B2ZfiCqL0WDzhNrd7oul/l/qz6&#10;Hp+q6c2m6jeavp+j2Plfy5BbzSS2l5cW/CaKeeGWWdmtnQiJYXpyY0VRF9caTbQahB5o0vyH5z1/&#10;UvLX6H/JDTLvzPPaS6jZMqyaTEmj6ckVpM0SMeVxQTSEVBIcNirxu10S681pZ+V7DzO/k278u6Fp&#10;FlYeT/Ot9Pp11rlxY3CxW96Z7ZFnlsYxcN6ltIeZ9SnMSepRV9V6Dr3n/wAqazZeUvPetaCmo+Y0&#10;stXsLuLU7mKzLW0Nxp1pYtpMM4l0+3i9BVit4VYFVctKHXFWKevN+Xs17fap58tdLmv7C/vr/QLW&#10;fUdPgvmjWRdfuNLt5LdrMyyl7cRWsZYv/vRLL6hbFWXa9d6v5/8AIUmu6L5m1DUvJOqetpOreWro&#10;Wi3lnFp+ntJNpd9SIOTDLGZI2WRlLymLiBvir86vyF1TTLvUdcs9SuJIbDUdNms9bW309mmu9Omv&#10;Hll1KfVIiotxbSpFCefI0YhV3xV4zDqer+cvMX5q67DHG0N3qE1+bi3jRLtHeUxW31BKGheNeLBQ&#10;CR1brir3Lytpmo28ljDcaRrVg0mqRv5a1uB11CSyaFRdO0YgmgMk0dDzWIcY13JLdVXsfmC48ieX&#10;X0v8udM/MHV4vIOu+WoL/WLa6exe3vo3u5LtYLDUtUtIYYIoWUvI7O7NP6cRHJRir0nQNO8yXWi6&#10;r5CubsWuvfmTY2j6l59076lEtvpOnxF7WC81ePUFENxd20awylAypwaUBRwxV435C8yTC3/PjX/L&#10;McV75Unhi1bz3+UGp6bx1G01V5o4Ip9MuvUif0ljije29SUm5PLmpIJxV7eZLP8AMXStL/L/AFb9&#10;Ovr/AJT0zRnvtW8tVguRLaRyw2CpfyiK8ASacXMatOIaCdVaQKoVVmeqfmL5y0Pyf5il8m/lPq0n&#10;mOwu4bfynLqvoa5JqbrIYJrPT7m0kup7H1PqriEpMFhXkykNSqqF8haf54vtM8xXsnlm98gt5f0b&#10;VLfTbqTTNN1K48s6pqVrHqTXEmuXl1Le8pZZZBdPIAAWYrHyRsVQmm6H5ct/zW8qav5Ymjsp/N2g&#10;W+oa55k0O7k/w5FoYmknvrKWb6pe+lPqyxPOsgcMa/ugvxLirBtN8w2/n/TPJnlvQNSu7DXPLs91&#10;5a0bX44PMUGmeXLuSSaODy7bSiRHknk/dwm6kZj6bseCheOKphD5tsF89RflJ+YHmye8Xygtw+nx&#10;6jqVnPp19MoiE+kxX81w8xlWZY3aWeWMlPVABBC4qq3HmTzBpdnZfl1F+Xl1LBpPm/SNZi/MLyfo&#10;17HBZWkcTzDW9GtvRt53FyWMYiMpVlJ4jgBiqr5R8wfmEuh+b7HXvNWp+W/OmrW891o2pW2m6Mb4&#10;6rHN9ZGmyX6XFzMyTxFGkPAUB4MwZcVQHnGy8sebtR8sPHqXmjVZvNR/TnnzypbtdT2aXE9ozTLc&#10;vE9tDJHDPHI6PFyApRgNziqyafyN56/LnSrPSrbUdJ8vqZIhfazGkt6INPiiuYLiOFws1zFLcOUl&#10;/vKV2FK4q+U/zP8AJ1j5g0rVtd0G4v8AWtQM8i39/qUcEMSW1ujM1qluFVw8AFOfFARQce+Kvh9e&#10;P1ab4pP76JfS3586SCn8aYq//9D4u3RK3FySSFMj8q9mBJrSuKoKlTuoBLUZaV7d/wCGKpkoKMjh&#10;Sv7qNh1IH7JoRUkeFcVRZYtJJXmeKhSANqjahPzP3/LFVWKNeIdQCYw3xbAFRv3NSBU0HfFV7zcW&#10;Erf6QJOXxdKMKCpK0FagU33AxVqInkjIQiuKA8viYA1IJ64qz3yLOkHmK3mnuWsoY0aRb1CVo1CP&#10;tKGZajatPc+GKsq/M3W5LvRr+SSK3s49WntwlnbSyOSLblGszq4UPyUleY602G+KvF7WlSChMhPA&#10;bVpvQAdO3b+GKss0dol9V5at8BIdTVlpsGKeJJ60NNuIriqb26TzzK5eSEqOIHHiq168ySSvI1BO&#10;8jfsgYqxa6tllvAhSSP1eaUReQ4xg0FBU1HTc0Hc/axV3l+VJdGms6szQSu0ESAP8KN8RB8XL7H+&#10;GKvsP8jfLaeZ/INnpur+eUvdObU5tF8teQr65jlkt9T1GT0LZLXTvWP1mORK0WaJlEwRV4K5cKvp&#10;2G4s7vy1r2haVfmLzB+WenapqPlK51O3in1j6kl1FHq2nWvl6eN4dOBYyWpBlYoCVJ4SABVkSa5Z&#10;2tpodsPNNl5C1GXUls/M/lHzXpkH1HTzbLcapcXv1m6tmFzOloY1SOKRfTfn8JiZRirDptS03VfO&#10;ejrea/Z6T5X83avql7pXmjW4kh1OTy5DafViy6gkJXTYbq9ZVgVZGdf7uqBlAVQPmDV9V0C803Xt&#10;dt/Lvnn8yrzy3p50zzhbcrHRtI0I3KGLWfTWR3VYZpomhgKBp2ErOCxxV9CQatfanq0ev6hrljpc&#10;KwWvlH9H6R5WtH1FNR8xJ6dtdaA8sLzTrc2iss0TrEbYzM/2juqwzz3oGi+YtYlhbTofPV15OeG5&#10;sPI+nand6f8Aoqy0dg+lSPYatAIFaEQTlonpHM9JXbiQuKsI84+a7W71DzeukfmPeaXqRsriW40/&#10;VLu1ku79bC1+qXCXF5YxpFFLcU+tLUceLBFWlMVfFd35i0+2/IfXLhLiG4uNd1ewi1Dy/Ho4s7a3&#10;vrSJ5LeAhykjMxIk9VSFNBVSd8VeaeSPLckmvaZam7ikF1LbS2NtbyLJG9xa/vkt5pOcDLyKvzkq&#10;FUV60xV9i+SL/Ukuvyut/LM2kaF5j1Z5dPig1Bb7WItPcl7yO3h01onX6m9y6s13FJyjNNyKgKvd&#10;IvMLeQ/Lv5k6DDqml6p5r+u2lno76nLBrFpZ30sUF3FaaVYtcTEWFvezK0TyleTFmY1UjFUTcyaH&#10;pPHyd6+o3+t6Lotzrl75W1G9EukaBLptyLgRJfLdO8dxqDI8JjkJP1aMBIjypiqXXOs+YIYNSnuo&#10;dJuLvW9BtfNmoan551KODUNOvRK93p1xeDjGyNbxMtvZKzlxQ+oBzFFUytNe1WfRvLGqAWlwb7zd&#10;ofkvTdfjkaT9O2etGWOVtRuwJntpWhYfWAxWOKVfRiZOVSq9k/K1vLugeb9Y/LDyd5Hnu7DyBb3e&#10;ny6he6zYCzm1PSWN69wrBppxc3STBAkakMkbtU7tirz62892Xk3zBF+afmzVNC8ueWvOGnz22gQQ&#10;/Wo4rHUJ78W99Fd24hVVuRdy/WfrEg9Rkf02YBCSqkn5RavYN5dvfJ3k1bibzAb+XzHdK/mvTr9d&#10;HsJ1uoLPRLSCa6g+uRwxiZXESiglRxSoOKsP/LL8y9L8p655mgFj5S8s6d5S80W+o6bYyfo29TVN&#10;Cu7j6tJ9Tl/f+vqcRRpJpUYIpHJixJxVNfJWvz+Z7/R/KGv6looh1fWNa0vV/JlrBFZ20UNxP6Ft&#10;pTalaad6Jv3hHpn42cRxgRtzapVZZ5Y8i+Q9O1zUdf8AIMi+Y/O/5fT33+DPLketlFtdLuWOnv6y&#10;XDX5WwsnhHB5gsqNzem9AqkP5h+ajfedLDWNf8i2mk6nFpAE+ljV/R/52LUXV9Kf9I2T2iNaai37&#10;pZSaIilXALDFWJ2F/b2VjqX5geZfzCvNB88TaY+l6jLpf1aKXQDq+oFotPEFjbXEDrJLE4jdnBIr&#10;8RBNFWP+W7P8xtB8/wAmt6xrWn+ZLTWjJpNz+YeoaTPBayyRxwws8D8wy3LI5E8FI0YJyTfcqsC/&#10;OHSr3XrjTvMUNsNO8/3kdnca7c6EqxaRdXyrLHcRQ/8AHsylFQJTlIRWpNMVfnuthcf4hltfSP1v&#10;9Ixt9Xp/uz4zxpSlOW2Kv//R+Ll4T9avWDAsZWDMu1fiJH4bfTiqFSgVqqCK147VPY/fiqOcrSB2&#10;LA+gF5fzFTTpXtXbtiqssoVCGUkqRvWlGNQD9x+gYqmFuI0IDkOShdkK1oq/aoO5PjirYCCJFQgF&#10;GL7fExWoAqATQU2IxVRMrPOpjCs1SGFPgNegP9nTFWTeWUJ1KG2eS3tpJ3orXFeKAnsexoNifuxV&#10;G/mTqmpajqdodV9WKdFVYYmX4fq/WJwDSnOtQKUpvirC7NqKrb815V6kj2FK9z9PegxVlemxRpE0&#10;qSsZOAMXoUUAV682oBU9W6DouKpnbyRq8zROAEiMgSjKgLUBJJPwbb8qF2/Zp1xVKY0/0iS5R/UW&#10;KF45DuONdiaDfYnaMfI/tYqkfltqT3cCH0nmaiivCpc8VFRtUE1p0xV9Yf8AOM9rd+Y9R1nyclnZ&#10;axp8Oo2mo63pus3Nro+hLbWySyCbUtYAN9BQxkxta1YFeLURicVfW2gv59806/pN0nl+50v8v7zR&#10;b+X8vrvy7cWOtaPqOq2s73Ut7YXV2vqKY4ow1tDdjnOV9QqSoGKswvfJF1+YWpeU/wAztdk0jzV5&#10;I8i+a9RtNGsrFn1LSta1SG1kjkurnT7qaKRV0W4BMkjO7zqFA/ugpVTT8wdI856Zq/lrWPNvljR/&#10;NWoeWLLW/N2g6/pMMFsUubazW4u9OudKghOmwxXrglZJORPLm8frcTir5y1PSfM96+l+WtEin0ry&#10;lfW2nrqxvJ7XTriS4miTzHp+hQXzBY753trSQm658eXEArxCFVl2qeeL6/1i1t/M35b3/kvzG+rz&#10;yr548u6NqGliHypq0NlDqGralFIXju57WRoTLQsBR3Rt0IVfQFv9f1jy95/0jyYtn5uGtaZBY655&#10;5udZur8eYLWa5lge1lvLzjbwcbdUeVmHBXPpBSUFVXifnHy55X078ovMvlvyt5uuNS8vejesvmaX&#10;TtOlvZ41ncrFNPEsd0I57mH4FA48Y6M1OIxV+cn5n6nq040vyu+rPr9utydeuNUKtEL6SaGKI3DI&#10;xBXeNgpKg8adsVex+V9Bsbf8ufMGpP5V1AXV2tteeVJtPtjdJPK7m3itb5Yg6FV4kksoFWK7nFXp&#10;vmq88u+VpV836Nrdzy16PT9G0zRbG6/wxBpkcbRRTLPY21x9bjjElyJJIkjUyfFL8JYYq9KMXlef&#10;zR5G8z2Euly+XfLnl9fJPlTzl5yihFleONSEDwzWrQ/WIo2cSRW81wpCLGi8izk4qznypoGr6p5n&#10;856YLi68pP5Z1W58xeYLvUF0y9msvMWqafcTG9sbu3cO73EMi3EKcCtu6HgOVKqsB8z6j5m8/eX9&#10;D83+YJNE89+QdB8yaZZ2/mC2gurnXtXstJnW51u5pcRRLf3QSMNcyV5RqPSA+2cVekeW/PV9qflT&#10;VPK0mrW6fmz5qvbzWdX07TLm1trk6JHftf2k0d/9Su4pnkjaGSO3eRjRCg3HHFUp/MbUdS07yj5z&#10;h0jW7nVbvyf5gF3+WMGk6fd3n1HW4j62pol+sln+k15RSRS3G4t4yYkXg9AqhNW8ua3rfmr8ufOf&#10;lLRbnzf5ifTYLd4/OMWmwaCVuB+kIvLVk9hbzSTalJLIAZTU2yxqjuQGxVlk/lHULjyd+V6fldpO&#10;l+VvMP5b6pceZp/M2ladfzNb61qlr61zaEiE/WBJA5Ai58vWUU4x0GKsr0vRPLUHmH8ttOh/LKaG&#10;w0XVdbg8kaZG13/iKBZGQa35odiRALdZ5ham3cM3FnbmSK4qwjTmj8h2LS6zYW3kjSfzOv7qnkGV&#10;Dr7XqaHN/ouq2f1q9a3lvZI1E4dxXkrqo3GKvQdT8y6v5nvYfKx0TSdU8r6bd3Fn52stNiminuHE&#10;Il07TdV/QFvaoWu5LgTTRmXgtUV+jHFXjlnpllq3nn8z5bnS9H806lN5blg0DQoZ7S2tolstPFsm&#10;kwaNbreol3HxPotFKzs/Jgigc8VeianJpen+WfMGp6rPoHkOe9sNHj8s3muLb6hPMdFgEKWn14lI&#10;XaBGcLGsAYyyMeZZWxVjl55g0r8w7/Stf0jRtX85flTYv+gLLyzcwNFpa3nomN9TosYdJbMlalUD&#10;uDUGgrir59/MVrryx5d0HQdX1Hj5e0i9Qw6ZoCCaCG8HIPcOkYlAiMUw2klqHPGmKviEaRP/AIlf&#10;T/qt56pkWP6tQ+v6QZn9T+anpnl+HTFX/9L4s3m0lyrEMBKeYOwBDMB07V2PtiqFjNENVHwkCo7k&#10;9Palf7cVRrFjBbFC7EF0ow6VIFAe9evyxVdF6ZKfZCfsrIQFbj3+kiv6sVRkTlJYJEBLbsVNA3U7&#10;8a9TTb+3FUwkKyK8ZjRgDzIChTQGpG3bfFUOgK3KkfBTcMnQAA9eo70+eKsg0v14tRtHhb6o8kgT&#10;1xRnFAasUJoQQOlfDFUi1+bnqNFcsIoiokAILEndqEkbk0+Q7YqttEX4OJXi5EfB67gmlARuCT4d&#10;fkMVT9Ks7KVWhUqhLBvsUBqTsp7VOw7YqmE1wiJNJAY0EjF4lDE+mpovKrbrsKcz8W/wjFUnuWjE&#10;MjR/uYwKLF9mlARux+yN6b7mtOpOKpXpR+rawkZLAzRhdl2q2zmh6gKSQRT2xV9IfkjH5UtvOs03&#10;mewn1JZL3TJ/J+kWUy6bfX2rJMXs7JdUlJjsYpgpVyynmxVDSpxV9YX9/omhjXLqbyVqfla1vtN1&#10;1PNvljQbr65qS6nNeRL9UmuYXjtGvFdVKpEBwUc0p8YKr0GTUdQ0zWfIXlr8zdLtfy/umuJTqekx&#10;rd6Vp8Gi6hayzX51PzIFNgk8qy26G1t0ZUlbm7BpXoqzPVvze1b8v/L9v5n1jU7T9F2Wu/o/yXo1&#10;tFB9QFheW0KRXWn6fBClvqrwlBNfOkhWENHKjMykYq8Z0WHTZNQ8taL5w0LSbHSvInlKUxtoGnw+&#10;ZNYvb+SWe4vbyddSAtbM2k8oleLlwEThKj1BRVBW/mh085tovk/8xLfyymowXF83nG51Z7TSZ/MG&#10;isLZlnuZPVis7W+UATrZ0VWjaiOlCqr37zTLqHmXy9DqfnX8xW8r3mn63fu/lEWWnQwRwaiv+4q2&#10;vba334PBBNLAw5fuSZpV54q+WvzA8vaT5W8t6nrXlvzRb+YtB9AQeYPMDiK3jvLONuVtyspCs6ic&#10;hfTdR8QXoo6qvgTyrZ6p5w1i5s9OQzeZvMLzy6bbSkyLLGgaRoY6gn1CgIjrTcUxV9X/AJe+cm8u&#10;eX9MQ6U2j2Wp2yx6trsJuZLmOP8Af3EtrYxS+vAuopEVMQrG6s3I1IGKvZfJX18+Ubj83vNev6Bp&#10;Gi65bNeajoGs2UeoSvZQounabLp1ynOefnCvO7qEUutW2XFWMeXLrWPy7sPJ2mWeueWfNAu7VbeH&#10;yNYq0Wp+brxvitbmW5ME8VrHbyyLOiEhnH7x13oFXq3n7y5J5U0yx1Sw1+W98zeV9TPlz8qG0ZGs&#10;dTuLjV444Jo2FxN9YZ7GV/REs7uTEfgVQOOKszvdJ8ieSdf1+XStOt/Lut+VPKV/F5eTVtVNpban&#10;NofFltrtoSoNr61063V2SGuGbiePw1VQnmbzAnk9/L0vl+10m5n/ACy8qHQh+X3k/UEk1q31DXJY&#10;YbO/tJbqzZYNMaKWQs7EqqqJOQNKqpPeeatW/L38lNU8/R+cEvdFl8z3Nv5X8wDTjqMGreWL/Vv9&#10;KgN/Z2MMfGREk9SgHxxq7faAKrD/ADTfeVbLy75ptkttSuNVsI1nvrG811NW1bS5by0aSmg6f9cZ&#10;pbnUgy8rlE5Rl5uQoFGKs+/LLyL5s1T/AARqT2Gl6F5v8n+ara2876N5de0tU0zT7wpPHc67pFzG&#10;KajHQzPMFP26cNqYqxLy5a69+TUWrWOn+YYPK2rWXmG9068vtXNnfxaPBbarP9cijN1aJxtJ7V2a&#10;Eu8Y9YVCHlTFV/lzy9qvnDQtY0XT5NR1XzE+v6l5r0XyX5pm1uC70fTtSu4JILmGSwt4oEcmRXcx&#10;tSkwUCoxV6To902salrNhd6lZ+Son8v2upx2ms2sMNnaXOn3NxaalP8AWL65b6+7SxCD1BWVz9gA&#10;AjFUo0e4m8tflr5m8va/5infzD5nvrzXtHXyl5V1C1Fp6VoYL++09FEJaUWbbJWitHWvFjVV5pPo&#10;Ooaj5Asl8u/lzZecNE1ZrLUPNX5gx39rZRSaXau721ybGJpZmuUt39W6+NKy/CRtirIbzzlonnvU&#10;NO8gWnlTWJ5/J/mKPX7jWbOCe0kury2tEElzMLV5EchYwvCduTI1EHIYqxPUfMV75ouPMVv5jvrD&#10;RPLiJda/qnlXyVCXjmZOYmvZ6VkEY4RM0PwcWb4u+Kvirkn+JRqgg1H64ZjcuDIPW4CUKsgkr09G&#10;pI6cqDpvir//0/izecmnvAQFIdgevZidvEUO+KoRdw1agAFnp9kUod/l0xVEHe3WnIMsvxAbDdSO&#10;Qp06YqujckqORVgw9N6ClD2qfGtcVRgfkQqrQgFESnLkSa8TTv069KYqipZCvJoyE5qySE1YN0oP&#10;bbeuKq8ErJNDLyIbojmpG3bw3/X7Yqi0rG8bLMI51YlnY0I4dRt0oab4qkF3KZr+aVQZDtSMU40P&#10;wjYfzD78VRdo3Ba8nDAFlAoQwJooPcA9+56DbFU9s3eF05NxT41405F3GyLxJoxHTc8Riqb3SSQr&#10;BEi8WjZXSZKkclWjSBiO/wDOfhBFBiqXXMLFIogVjX4HuFC1JPHlvQfsip3O1d9yMVSLWZfR1qO4&#10;BoikK6OeTKCApLnp9A2A2xV6X5bs7nXfNXlfTE0iTzH+ldShC+UbW6a0OpOKywRrKFejRgfCSPhr&#10;ir7y1K20W00z8gpvL2paFqmp3MV/aeXNZ1md5k07UJiVjtX8t20aiwmSReYnuHJVQzyMyuwxV6Fo&#10;+naZ+ceu+WYdR82nzvdeR9ZttWij00wLreoa7oNqmpyRW1mVGnw2AsmLIqwPJcsjUPLhir3+Dyv5&#10;p893sVzo/lnUpfN+rvaSav5q1y2FvZeXbGFbdvXnErxW8l76MkZe0tvSRjGkcnIocVeZecPOHnWz&#10;0jzFoun6FpUes67bza75/wDM1zd22u6PqKxqLO2OnrAgu2SS0ipax8UjDs6SyniGxV5Z5Z0bRtCm&#10;1yzttJTUNX/L+Gz0nyVYeXLG08xXenGK1unjv7iC4ittNQyBnjjZ5Zj0iZnJYYq9sj0i0s/Jun+W&#10;dSji0G/Oram86eWNHtILXWG1f1YhqM14srNbXxt1VLgvSJB6qxpxIxV8Mf8AOQN7q2k/l9rHlHzB&#10;5VTTZVi0+bQp74JHOkE6LNIx9ByjyhyqNtxAPQHFXzT+WepW3lXzJptzcXps7TUtPurT61psjNeM&#10;8sbME5qFkt2PSqnv1AOKvrKG7/MLy4NOvLDyl5s8rWN/DLLaQ6rpS6g0lre2k1tqN5dXtkkUU0Ft&#10;BCqRyOwcMXb4guKvUvLWr6eq/k1NL5s0fylf3vlzVF8iGJHls/J8YksrOexisb4+pLb3mzmUhuSO&#10;TElCTirLri58xflhpmqHSvIVpo+n6LqyaB5e0zTraytr8RSh2i8yanJJDOZJ/USUrbRyFniWNQgN&#10;GxVL/wDEk9nrPkJbLy1b6veaXf2dn5O83LqT6vb6zr9gtxcxfXyfXcJei6+sSQhQxl5KxPwnFWYa&#10;1r4W9m/L7zd5Nhu9F862cGu6T5VvNSs9Jv2hvLOVPMsMV1dQ+p9UtjGyiNWXlKVjTkEU4q8YSGwf&#10;U9d8xeR9Ju/OE+oaVoXlnSNFtdNK6jqFlqs9zJcXd+b8TSpYw2qwCKRvhi9MKV48gVWSfk55d80W&#10;v5hS6BoWm3dnoPluC18teYdI/wARafq2mXlgmjySJf6JHe2S20k1rcyxTSNCCOLuaMN8VZzqejQa&#10;n5Z8+/obzNHcXHkrTdU8u3H5meV4p2n0K6sbC3tbKwV7aG2eW5eUyRrEp9N0Z2HQYqk3laQeWNcu&#10;7Xy1Z3kui+aPLGn6vrOp3j3kGg65pF0bSPU/NFxfXN7HcyXtqVaOdR8JDqkQ2Y4qyy086aZ+ZD3+&#10;n3N95p1C8XQrjWPNGj39xFo9v5q06xMiforUoLu6aBbO4jlgf1Ih6w/esHrviqUeUfLNjLpEv5j6&#10;VpGuQ3X5c+X5tT1Ly/pep2LWXmW1u7gQX+mzSXUPrmOFlAE1dkEbEoUGKpXoll5i/KnzF6P/ACrz&#10;yj5ih0nWl1m8u7j65dC0t79bSa2urd1jWNYI3VAicixmaQrX7RVZRYaBpOq2mv6Hrv5j62sGtEea&#10;bm80NZW9Z7OaWW6ubadJZnsJ50lImjAUScV5bGhVfP8A5T0Tyzr3lzzFNoPmDW72O6uruHUdM066&#10;i00+aW1KU3lnCthM0ojuKQBZHhWki1FKnFXpuvedIfNGieUrnVYDoPnvzPfGPXvKPlhIbO3uZJbf&#10;lbXN/JHIksUkjRBoRJxAZeLLQ4q8s1TzJ5esdM83W+nXlvpWvabZ3Umj2mjqZ5ZBqMfrrcsxXgzS&#10;mFfVHp1Uj7IXqq+bWvfK/wBdj1VW1oTHR3ll1guPTbVAqMkAavIW6kspkp9ogceOKv8A/9T4w3Ft&#10;cGe4C21wAzMVrGykUqaAU2+XXFUGtrdjkRby8juoKmmwoenT54qrPaXLRT0tpuI4jdWFaEGrbbA9&#10;cVXpaXNQTbSkFamqN8zUU3r+GKq6W9yeINvKF6BuLb0r3puAa74qikS7laV/qkrlloP3ZUddvhpT&#10;+mKqpt7yNI0MbvEwEi8VJK1bc07dOnXviqPVLn0pZvTdCTwV+LsNwBvt7YqxdLa5EkjLbyBk+z8L&#10;Hala9K9vvxVNorecIzG3eslAAFYqwrufap2J+gYqn9ra3DrBFLazTGapaMRkig3VaDr1rxGw74qn&#10;N3bXs0fMmaQzSBAnRQdgFoKCV1+hFxVCXsNzLeL6dnLGCF9O2jUqERRWoH0VHI1O7HtirE/MNtct&#10;PERBK4RFBZY2UVp0RTuASep69e+Ksw0JLhzpU8c99pVwl3En6RsjKk1qp/vJ4nirIJIxQqFBO1KH&#10;pir7w8jaz5+tJdU8gad+VOmaxovnbQV1eG40+OHTbWISxy263uo3ADS3LzrCUt0doXeZ+LUDnFU6&#10;80a/q3n78rIPK3luw0+7/NTStbUeTtV1C3g0PWNJh0yOJZrt3s4IpJrq0uI0jfgnFfUCgMoLYq9E&#10;Nn5s/Ojy3Y3XnfVvPGr+R7cSSWujNeQtc+c7uG8SKLTVtAEa09K5SUztMweEUZ+SSUVV6zqfkjyz&#10;qfmzzJrGlaR+g18yeXodP/Mu33sNSuF0lLWGOx1nWbeSWC3luIF+K1t4fSmEaNCC3I4q8e0RbnVI&#10;dS8sfltN5l0HTbbQP0RpD2Op29zzt4bdp10Xy/o9w6SxT30Lsym8V2WReTorNsq9o8lNp9pHrGje&#10;bPKUN3pHnzQLfU/IPnNlvtPOpmzmnfULLX0vpY5DPp7MHngiBEg5lE9OgxV8af8AOV2mLN5FjuND&#10;1CxvtE0vVI9O+rW0TKLW6JrzopLIpI5CLiQFCkk9MVfJvlTy7b61LpmjTWdzYFXtrjUdcs7Ca6uW&#10;WzQy3AEEXMMZQV4syfAFoT2xV9MeXrrzZqulHQY7mCPyfqPl2Py9Jo7zXUVp9WF9Bd6gupTGpiaG&#10;4IkmDMIo4e3x8cVe4+Y/Pmt6N5R8syeX9QutW0y+8w3ulQeZdRs47+6mTUL+eH9F3P1T47aBY4VQ&#10;OY1qiwgUG2Kp5omuy67r3kHUdcceVNV8p+YLjRYPMthcyW893Y6Vpkdxc3OkwW6+lJealM/GH09g&#10;nqsGNMVSX8s9L0Lzhc2gttJ1LTfNnl7WNa8y/olNRgm0a0soeEb6PeXt9C59QxTidA/xqyuKceJx&#10;VZeQm80S484arq0/mjzH5Oivb7zF5cX1NM1jWJLK9WTSbW7f6nBdw/6d6dywQ8EjPT01D4qyzzjN&#10;qWk/nr+iNLs7TyxqjeXdH80+X/OdnqV5JdWM11NHJe6TewTXiKBfXJdBE7N6icJOKqDiqvc+WNT/&#10;AC/0yws7jW5/LHlOG/8ANfmfz35NjP1XWtL0/U4ZrFNN0cTxXd3JPAHRGeOkUQkCsSoFFXk/lfQf&#10;zJ078v7zS9R8raF5P0DR/NjXWkafZvYGG61KC3+pWd5rU06PLcy2xuCPTWBUZ6OKGhKrJfLen+bf&#10;Nv8AokUF95U/KTy7HHY3flJ4rzTtTkmgEb3E0tzDYTNFZ3Uym54ilUSNCok6qvT/AC7rfmDVdO82&#10;3ll5J8z6jHpEd5pNr5VktmubnzVHdWKenBBrM1vaGwtY5C7BoY68TJRuoxVg9h5m82+cr380fOWm&#10;azqPmO50yE+Sfyy1jX0kihgksA9/e+XHsbm5hmlMjkW73TryegIDMwxVCWn5kapZ23my717QNVT8&#10;wodU0uz/ADd8ooljBZW0EmlRRpDFIFvJf0dA0cbSXKAvGqsppWuKsp8m61a63qGg6yun6dpGh3ui&#10;6ZqGsXNmLhU80z3AePU4mtIp25va8aekVX1qBqACmKvL7fU5LyDy35Y0G01jV5fLt5qs1r5f8uQD&#10;TLNr7W1hhsrm1uZkie1+qTztURo/AdFNMVRGs2HmbyrpOpNd6LpPlvTrjQfLEVvqTiS4vtQnjuXi&#10;lszEoi9GVppZCJeVRWvOhxV5T578vQflVNPpuiBPLnmtrWW4u59Lknv7mxkn5RFYWcNCQ3qFZCak&#10;haqe+KvN20C5/S0NifKcovf8OySKvpD68z/Wo0Nx6Yk/vAaGhNeRoB1OKv8A/9lQSwECLQAUAAYA&#10;CAAAACEAKxDbwAoBAAAUAgAAEwAAAAAAAAAAAAAAAAAAAAAAW0NvbnRlbnRfVHlwZXNdLnhtbFBL&#10;AQItABQABgAIAAAAIQA4/SH/1gAAAJQBAAALAAAAAAAAAAAAAAAAADsBAABfcmVscy8ucmVsc1BL&#10;AQItABQABgAIAAAAIQCu9jasdQQAABUNAAAOAAAAAAAAAAAAAAAAADoCAABkcnMvZTJvRG9jLnht&#10;bFBLAQItABQABgAIAAAAIQA3ncEYugAAACEBAAAZAAAAAAAAAAAAAAAAANsGAABkcnMvX3JlbHMv&#10;ZTJvRG9jLnhtbC5yZWxzUEsBAi0AFAAGAAgAAAAhAOYCn6DhAAAADAEAAA8AAAAAAAAAAAAAAAAA&#10;zAcAAGRycy9kb3ducmV2LnhtbFBLAQItAAoAAAAAAAAAIQDb4gcIKJABACiQAQAUAAAAAAAAAAAA&#10;AAAAANoIAABkcnMvbWVkaWEvaW1hZ2UxLmpwZ1BLBQYAAAAABgAGAHwBAAA0mQEAAAA=&#10;" adj="-11796480,,5400" path="m,l3020837,v-175,1575136,-351,3150271,-526,4725407l,2908546,,xe" stroked="f" strokeweight="1pt">
              <v:fill r:id="rId4" o:title="" recolor="t" rotate="t" type="frame"/>
              <v:stroke joinstyle="miter"/>
              <v:formulas/>
              <v:path arrowok="t" o:connecttype="custom" o:connectlocs="0,0;3020837,0;3020311,4725407;0,2908546;0,0" o:connectangles="0,0,0,0,0" textboxrect="0,0,3020837,4725407"/>
              <v:textbox>
                <w:txbxContent>
                  <w:p w:rsidR="00C252CE" w:rsidRDefault="00C252CE" w:rsidP="00C252CE">
                    <w:pPr>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0581D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27493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8FE26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9B4397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9049B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B0FD4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5E6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D41C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6E08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CF48180"/>
    <w:lvl w:ilvl="0">
      <w:start w:val="1"/>
      <w:numFmt w:val="bullet"/>
      <w:lvlText w:val=""/>
      <w:lvlJc w:val="left"/>
      <w:pPr>
        <w:tabs>
          <w:tab w:val="num" w:pos="360"/>
        </w:tabs>
        <w:ind w:left="360" w:hanging="360"/>
      </w:pPr>
      <w:rPr>
        <w:rFonts w:ascii="Symbol" w:hAnsi="Symbol" w:hint="default"/>
        <w:color w:val="E32D91" w:themeColor="accent1"/>
      </w:rPr>
    </w:lvl>
  </w:abstractNum>
  <w:abstractNum w:abstractNumId="10" w15:restartNumberingAfterBreak="0">
    <w:nsid w:val="34BA0F9B"/>
    <w:multiLevelType w:val="hybridMultilevel"/>
    <w:tmpl w:val="CA2E004C"/>
    <w:lvl w:ilvl="0" w:tplc="B6BE0FE0">
      <w:start w:val="1"/>
      <w:numFmt w:val="bullet"/>
      <w:pStyle w:val="ListBullet"/>
      <w:lvlText w:val=""/>
      <w:lvlJc w:val="left"/>
      <w:pPr>
        <w:tabs>
          <w:tab w:val="num" w:pos="360"/>
        </w:tabs>
        <w:ind w:left="360" w:hanging="360"/>
      </w:pPr>
      <w:rPr>
        <w:rFonts w:ascii="Symbol" w:hAnsi="Symbol" w:hint="default"/>
        <w:color w:val="78104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8"/>
  </w:num>
  <w:num w:numId="5">
    <w:abstractNumId w:val="9"/>
    <w:lvlOverride w:ilvl="0">
      <w:startOverride w:val="1"/>
    </w:lvlOverride>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334"/>
    <w:rsid w:val="00016C11"/>
    <w:rsid w:val="000425F6"/>
    <w:rsid w:val="00052933"/>
    <w:rsid w:val="00075279"/>
    <w:rsid w:val="000828CF"/>
    <w:rsid w:val="00090715"/>
    <w:rsid w:val="000D4B18"/>
    <w:rsid w:val="000F042E"/>
    <w:rsid w:val="000F725F"/>
    <w:rsid w:val="000F787C"/>
    <w:rsid w:val="00112235"/>
    <w:rsid w:val="001122FB"/>
    <w:rsid w:val="00283665"/>
    <w:rsid w:val="002F5ECB"/>
    <w:rsid w:val="00322485"/>
    <w:rsid w:val="003309C2"/>
    <w:rsid w:val="003717F5"/>
    <w:rsid w:val="0037743C"/>
    <w:rsid w:val="003B58D8"/>
    <w:rsid w:val="003E1E9B"/>
    <w:rsid w:val="00425687"/>
    <w:rsid w:val="004B397B"/>
    <w:rsid w:val="004C641E"/>
    <w:rsid w:val="004F3316"/>
    <w:rsid w:val="00502B23"/>
    <w:rsid w:val="00520496"/>
    <w:rsid w:val="00555FE1"/>
    <w:rsid w:val="00594512"/>
    <w:rsid w:val="005A7DA5"/>
    <w:rsid w:val="005B52F9"/>
    <w:rsid w:val="005D27CA"/>
    <w:rsid w:val="005F496D"/>
    <w:rsid w:val="00612B4B"/>
    <w:rsid w:val="00632BB1"/>
    <w:rsid w:val="00636FE2"/>
    <w:rsid w:val="00673BD6"/>
    <w:rsid w:val="0069002D"/>
    <w:rsid w:val="006C7A36"/>
    <w:rsid w:val="006D1334"/>
    <w:rsid w:val="006E40B4"/>
    <w:rsid w:val="00704FD6"/>
    <w:rsid w:val="00712321"/>
    <w:rsid w:val="007315CC"/>
    <w:rsid w:val="0073196F"/>
    <w:rsid w:val="007327A6"/>
    <w:rsid w:val="00751AA2"/>
    <w:rsid w:val="007B03D6"/>
    <w:rsid w:val="007C70E3"/>
    <w:rsid w:val="0083208B"/>
    <w:rsid w:val="00863D34"/>
    <w:rsid w:val="00884CBE"/>
    <w:rsid w:val="008B1846"/>
    <w:rsid w:val="008F767C"/>
    <w:rsid w:val="00906B00"/>
    <w:rsid w:val="009B1799"/>
    <w:rsid w:val="00A01D2E"/>
    <w:rsid w:val="00A87F92"/>
    <w:rsid w:val="00A92C80"/>
    <w:rsid w:val="00AA0CC7"/>
    <w:rsid w:val="00AD7EEA"/>
    <w:rsid w:val="00B51F08"/>
    <w:rsid w:val="00C05680"/>
    <w:rsid w:val="00C14D3A"/>
    <w:rsid w:val="00C252CE"/>
    <w:rsid w:val="00C504F5"/>
    <w:rsid w:val="00C81D9A"/>
    <w:rsid w:val="00CA1864"/>
    <w:rsid w:val="00CD4ED2"/>
    <w:rsid w:val="00CE1E3B"/>
    <w:rsid w:val="00CE31AC"/>
    <w:rsid w:val="00D00DF3"/>
    <w:rsid w:val="00D22680"/>
    <w:rsid w:val="00D2631E"/>
    <w:rsid w:val="00D7082C"/>
    <w:rsid w:val="00D735C7"/>
    <w:rsid w:val="00D91EF3"/>
    <w:rsid w:val="00DA1AA0"/>
    <w:rsid w:val="00DC332A"/>
    <w:rsid w:val="00DF6EED"/>
    <w:rsid w:val="00E36671"/>
    <w:rsid w:val="00E75E55"/>
    <w:rsid w:val="00E774F7"/>
    <w:rsid w:val="00E938FB"/>
    <w:rsid w:val="00EB3690"/>
    <w:rsid w:val="00ED7C90"/>
    <w:rsid w:val="00F06D85"/>
    <w:rsid w:val="00F236BB"/>
    <w:rsid w:val="00F91541"/>
    <w:rsid w:val="00FB1F73"/>
    <w:rsid w:val="00FC4660"/>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F3786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262626" w:themeColor="text1" w:themeTint="D9"/>
        <w:kern w:val="2"/>
        <w:sz w:val="22"/>
        <w:szCs w:val="22"/>
        <w:lang w:val="en-US" w:eastAsia="ja-JP" w:bidi="ar-SA"/>
        <w14:ligatures w14:val="standard"/>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8"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3"/>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1AC"/>
    <w:pPr>
      <w:spacing w:after="240" w:line="240" w:lineRule="auto"/>
    </w:pPr>
    <w:rPr>
      <w:rFonts w:eastAsia="Times New Roman" w:cs="Arial"/>
      <w:noProof/>
      <w:color w:val="auto"/>
      <w:kern w:val="0"/>
      <w:sz w:val="24"/>
      <w:lang w:eastAsia="en-US"/>
      <w14:ligatures w14:val="none"/>
    </w:rPr>
  </w:style>
  <w:style w:type="paragraph" w:styleId="Heading1">
    <w:name w:val="heading 1"/>
    <w:basedOn w:val="Normal"/>
    <w:next w:val="Normal"/>
    <w:link w:val="Heading1Char"/>
    <w:uiPriority w:val="8"/>
    <w:qFormat/>
    <w:rsid w:val="005D27CA"/>
    <w:pPr>
      <w:keepNext/>
      <w:keepLines/>
      <w:outlineLvl w:val="0"/>
    </w:pPr>
    <w:rPr>
      <w:rFonts w:asciiTheme="majorHAnsi" w:eastAsiaTheme="majorEastAsia" w:hAnsiTheme="majorHAnsi" w:cstheme="majorBidi"/>
      <w:b/>
      <w:sz w:val="32"/>
    </w:rPr>
  </w:style>
  <w:style w:type="paragraph" w:styleId="Heading2">
    <w:name w:val="heading 2"/>
    <w:basedOn w:val="Normal"/>
    <w:next w:val="Normal"/>
    <w:link w:val="Heading2Char"/>
    <w:uiPriority w:val="8"/>
    <w:qFormat/>
    <w:rsid w:val="00EB3690"/>
    <w:pPr>
      <w:keepNext/>
      <w:keepLines/>
      <w:outlineLvl w:val="1"/>
    </w:pPr>
    <w:rPr>
      <w:rFonts w:asciiTheme="majorHAnsi" w:eastAsiaTheme="majorEastAsia" w:hAnsiTheme="majorHAnsi" w:cstheme="majorBidi"/>
      <w:b/>
      <w:bCs/>
      <w:color w:val="FFFFFF" w:themeColor="background1"/>
      <w:sz w:val="32"/>
    </w:rPr>
  </w:style>
  <w:style w:type="paragraph" w:styleId="Heading3">
    <w:name w:val="heading 3"/>
    <w:basedOn w:val="Normal"/>
    <w:next w:val="Normal"/>
    <w:link w:val="Heading3Char"/>
    <w:uiPriority w:val="8"/>
    <w:semiHidden/>
    <w:unhideWhenUsed/>
    <w:qFormat/>
    <w:pPr>
      <w:keepNext/>
      <w:keepLines/>
      <w:spacing w:before="160" w:after="0"/>
      <w:outlineLvl w:val="2"/>
    </w:pPr>
    <w:rPr>
      <w:rFonts w:asciiTheme="majorHAnsi" w:eastAsiaTheme="majorEastAsia" w:hAnsiTheme="majorHAnsi" w:cstheme="majorBidi"/>
      <w:b/>
      <w:bCs/>
      <w:color w:val="781049" w:themeColor="accent1" w:themeShade="80"/>
    </w:rPr>
  </w:style>
  <w:style w:type="paragraph" w:styleId="Heading4">
    <w:name w:val="heading 4"/>
    <w:basedOn w:val="Normal"/>
    <w:next w:val="Normal"/>
    <w:link w:val="Heading4Char"/>
    <w:uiPriority w:val="8"/>
    <w:semiHidden/>
    <w:unhideWhenUsed/>
    <w:qFormat/>
    <w:pPr>
      <w:keepNext/>
      <w:keepLines/>
      <w:spacing w:before="40" w:after="0"/>
      <w:outlineLvl w:val="3"/>
    </w:pPr>
    <w:rPr>
      <w:rFonts w:asciiTheme="majorHAnsi" w:eastAsiaTheme="majorEastAsia" w:hAnsiTheme="majorHAnsi" w:cstheme="majorBidi"/>
      <w:i/>
      <w:iCs/>
      <w:color w:val="781049" w:themeColor="accent1" w:themeShade="80"/>
    </w:rPr>
  </w:style>
  <w:style w:type="paragraph" w:styleId="Heading5">
    <w:name w:val="heading 5"/>
    <w:basedOn w:val="Normal"/>
    <w:next w:val="Normal"/>
    <w:link w:val="Heading5Char"/>
    <w:uiPriority w:val="8"/>
    <w:semiHidden/>
    <w:unhideWhenUsed/>
    <w:qFormat/>
    <w:pPr>
      <w:keepNext/>
      <w:keepLines/>
      <w:spacing w:before="40" w:after="0"/>
      <w:outlineLvl w:val="4"/>
    </w:pPr>
    <w:rPr>
      <w:rFonts w:asciiTheme="majorHAnsi" w:eastAsiaTheme="majorEastAsia" w:hAnsiTheme="majorHAnsi" w:cstheme="majorBidi"/>
      <w:color w:val="781049" w:themeColor="accent1" w:themeShade="80"/>
    </w:rPr>
  </w:style>
  <w:style w:type="paragraph" w:styleId="Heading6">
    <w:name w:val="heading 6"/>
    <w:basedOn w:val="Normal"/>
    <w:next w:val="Normal"/>
    <w:link w:val="Heading6Char"/>
    <w:uiPriority w:val="8"/>
    <w:semiHidden/>
    <w:unhideWhenUsed/>
    <w:qFormat/>
    <w:pPr>
      <w:keepNext/>
      <w:keepLines/>
      <w:spacing w:before="40" w:after="0"/>
      <w:outlineLvl w:val="5"/>
    </w:pPr>
    <w:rPr>
      <w:rFonts w:asciiTheme="majorHAnsi" w:eastAsiaTheme="majorEastAsia" w:hAnsiTheme="majorHAnsi" w:cstheme="majorBidi"/>
      <w:color w:val="771048" w:themeColor="accent1" w:themeShade="7F"/>
    </w:rPr>
  </w:style>
  <w:style w:type="paragraph" w:styleId="Heading7">
    <w:name w:val="heading 7"/>
    <w:basedOn w:val="Normal"/>
    <w:next w:val="Normal"/>
    <w:link w:val="Heading7Char"/>
    <w:uiPriority w:val="8"/>
    <w:semiHidden/>
    <w:unhideWhenUsed/>
    <w:qFormat/>
    <w:rsid w:val="00A92C80"/>
    <w:pPr>
      <w:keepNext/>
      <w:keepLines/>
      <w:spacing w:before="40" w:after="0"/>
      <w:outlineLvl w:val="6"/>
    </w:pPr>
    <w:rPr>
      <w:rFonts w:asciiTheme="majorHAnsi" w:eastAsiaTheme="majorEastAsia" w:hAnsiTheme="majorHAnsi" w:cstheme="majorBidi"/>
      <w:i/>
      <w:iCs/>
      <w:color w:val="771048" w:themeColor="accent1" w:themeShade="7F"/>
    </w:rPr>
  </w:style>
  <w:style w:type="paragraph" w:styleId="Heading8">
    <w:name w:val="heading 8"/>
    <w:basedOn w:val="Normal"/>
    <w:next w:val="Normal"/>
    <w:link w:val="Heading8Char"/>
    <w:uiPriority w:val="8"/>
    <w:semiHidden/>
    <w:unhideWhenUsed/>
    <w:qFormat/>
    <w:rsid w:val="00A92C8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8"/>
    <w:semiHidden/>
    <w:unhideWhenUsed/>
    <w:qFormat/>
    <w:rsid w:val="00A92C8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onDarkBackground">
    <w:name w:val="Normal on Dark Background"/>
    <w:basedOn w:val="Normal"/>
    <w:qFormat/>
    <w:rsid w:val="00CE31AC"/>
    <w:rPr>
      <w:color w:val="FFFFFF" w:themeColor="background1"/>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sz w:val="18"/>
    </w:rPr>
  </w:style>
  <w:style w:type="paragraph" w:customStyle="1" w:styleId="BlockHeading">
    <w:name w:val="Block Heading"/>
    <w:basedOn w:val="Normal"/>
    <w:uiPriority w:val="1"/>
    <w:semiHidden/>
    <w:rsid w:val="00CD4ED2"/>
    <w:pPr>
      <w:spacing w:before="720" w:after="180"/>
      <w:ind w:left="504" w:right="504"/>
      <w:contextualSpacing/>
    </w:pPr>
    <w:rPr>
      <w:rFonts w:asciiTheme="majorHAnsi" w:eastAsiaTheme="majorEastAsia" w:hAnsiTheme="majorHAnsi" w:cstheme="majorBidi"/>
      <w:color w:val="FFFFFF" w:themeColor="background1"/>
      <w:sz w:val="36"/>
      <w:szCs w:val="20"/>
    </w:rPr>
  </w:style>
  <w:style w:type="paragraph" w:styleId="BlockText">
    <w:name w:val="Block Text"/>
    <w:basedOn w:val="Normal"/>
    <w:uiPriority w:val="2"/>
    <w:semiHidden/>
    <w:rsid w:val="00712321"/>
    <w:pPr>
      <w:spacing w:line="252" w:lineRule="auto"/>
      <w:ind w:left="504" w:right="504"/>
    </w:pPr>
    <w:rPr>
      <w:color w:val="FFFFFF" w:themeColor="background1"/>
    </w:rPr>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5"/>
    <w:qFormat/>
    <w:rsid w:val="00CE31AC"/>
    <w:pPr>
      <w:spacing w:after="0"/>
      <w:jc w:val="center"/>
    </w:pPr>
    <w:rPr>
      <w:rFonts w:asciiTheme="majorHAnsi" w:hAnsiTheme="majorHAnsi"/>
      <w:b/>
      <w:noProof w:val="0"/>
      <w:color w:val="E32D91" w:themeColor="accent1"/>
      <w:spacing w:val="40"/>
      <w:sz w:val="36"/>
      <w:szCs w:val="32"/>
    </w:rPr>
  </w:style>
  <w:style w:type="character" w:customStyle="1" w:styleId="TitleChar">
    <w:name w:val="Title Char"/>
    <w:basedOn w:val="DefaultParagraphFont"/>
    <w:link w:val="Title"/>
    <w:uiPriority w:val="5"/>
    <w:rsid w:val="00CE31AC"/>
    <w:rPr>
      <w:rFonts w:asciiTheme="majorHAnsi" w:eastAsia="Times New Roman" w:hAnsiTheme="majorHAnsi" w:cs="Arial"/>
      <w:b/>
      <w:color w:val="E32D91" w:themeColor="accent1"/>
      <w:spacing w:val="40"/>
      <w:kern w:val="0"/>
      <w:sz w:val="36"/>
      <w:szCs w:val="32"/>
      <w:lang w:eastAsia="en-US"/>
      <w14:ligatures w14:val="none"/>
    </w:rPr>
  </w:style>
  <w:style w:type="paragraph" w:styleId="Subtitle">
    <w:name w:val="Subtitle"/>
    <w:basedOn w:val="Normal"/>
    <w:link w:val="SubtitleChar"/>
    <w:uiPriority w:val="6"/>
    <w:qFormat/>
    <w:rsid w:val="00CE31AC"/>
    <w:pPr>
      <w:spacing w:after="0"/>
      <w:jc w:val="center"/>
    </w:pPr>
    <w:rPr>
      <w:rFonts w:cs="Times New Roman"/>
      <w:noProof w:val="0"/>
      <w:szCs w:val="24"/>
    </w:rPr>
  </w:style>
  <w:style w:type="character" w:customStyle="1" w:styleId="SubtitleChar">
    <w:name w:val="Subtitle Char"/>
    <w:basedOn w:val="DefaultParagraphFont"/>
    <w:link w:val="Subtitle"/>
    <w:uiPriority w:val="6"/>
    <w:rsid w:val="00CE31AC"/>
    <w:rPr>
      <w:rFonts w:eastAsia="Times New Roman" w:cs="Times New Roman"/>
      <w:color w:val="auto"/>
      <w:kern w:val="0"/>
      <w:sz w:val="24"/>
      <w:szCs w:val="24"/>
      <w:lang w:eastAsia="en-US"/>
      <w14:ligatures w14:val="none"/>
    </w:rPr>
  </w:style>
  <w:style w:type="character" w:customStyle="1" w:styleId="Heading1Char">
    <w:name w:val="Heading 1 Char"/>
    <w:basedOn w:val="DefaultParagraphFont"/>
    <w:link w:val="Heading1"/>
    <w:uiPriority w:val="8"/>
    <w:rsid w:val="005D27CA"/>
    <w:rPr>
      <w:rFonts w:asciiTheme="majorHAnsi" w:eastAsiaTheme="majorEastAsia" w:hAnsiTheme="majorHAnsi" w:cstheme="majorBidi"/>
      <w:b/>
      <w:noProof/>
      <w:color w:val="auto"/>
      <w:kern w:val="0"/>
      <w:sz w:val="32"/>
      <w:lang w:eastAsia="en-US"/>
      <w14:ligatures w14:val="none"/>
    </w:rPr>
  </w:style>
  <w:style w:type="character" w:customStyle="1" w:styleId="Heading2Char">
    <w:name w:val="Heading 2 Char"/>
    <w:basedOn w:val="DefaultParagraphFont"/>
    <w:link w:val="Heading2"/>
    <w:uiPriority w:val="8"/>
    <w:rsid w:val="00EB3690"/>
    <w:rPr>
      <w:rFonts w:asciiTheme="majorHAnsi" w:eastAsiaTheme="majorEastAsia" w:hAnsiTheme="majorHAnsi" w:cstheme="majorBidi"/>
      <w:b/>
      <w:bCs/>
      <w:noProof/>
      <w:color w:val="FFFFFF" w:themeColor="background1"/>
      <w:kern w:val="0"/>
      <w:sz w:val="32"/>
      <w:lang w:eastAsia="en-US"/>
      <w14:ligatures w14:val="none"/>
    </w:rPr>
  </w:style>
  <w:style w:type="paragraph" w:styleId="Quote">
    <w:name w:val="Quote"/>
    <w:basedOn w:val="Normal"/>
    <w:link w:val="QuoteChar"/>
    <w:uiPriority w:val="12"/>
    <w:semiHidden/>
    <w:rsid w:val="00751AA2"/>
    <w:pPr>
      <w:pBdr>
        <w:top w:val="single" w:sz="2" w:space="24" w:color="781049" w:themeColor="accent1" w:themeShade="80"/>
        <w:left w:val="single" w:sz="2" w:space="20" w:color="781049" w:themeColor="accent1" w:themeShade="80"/>
        <w:bottom w:val="single" w:sz="2" w:space="24" w:color="781049" w:themeColor="accent1" w:themeShade="80"/>
        <w:right w:val="single" w:sz="2" w:space="20" w:color="781049" w:themeColor="accent1" w:themeShade="80"/>
      </w:pBdr>
      <w:shd w:val="clear" w:color="auto" w:fill="781049" w:themeFill="accent1" w:themeFillShade="80"/>
      <w:spacing w:after="480"/>
      <w:ind w:left="432" w:right="432"/>
      <w:contextualSpacing/>
    </w:pPr>
    <w:rPr>
      <w:rFonts w:asciiTheme="majorHAnsi" w:eastAsiaTheme="majorEastAsia" w:hAnsiTheme="majorHAnsi" w:cstheme="majorBidi"/>
      <w:color w:val="FFFFFF" w:themeColor="background1"/>
    </w:rPr>
  </w:style>
  <w:style w:type="character" w:customStyle="1" w:styleId="QuoteChar">
    <w:name w:val="Quote Char"/>
    <w:basedOn w:val="DefaultParagraphFont"/>
    <w:link w:val="Quote"/>
    <w:uiPriority w:val="12"/>
    <w:semiHidden/>
    <w:rsid w:val="00DF6EED"/>
    <w:rPr>
      <w:rFonts w:asciiTheme="majorHAnsi" w:eastAsiaTheme="majorEastAsia" w:hAnsiTheme="majorHAnsi" w:cstheme="majorBidi"/>
      <w:noProof/>
      <w:color w:val="FFFFFF" w:themeColor="background1"/>
      <w:kern w:val="0"/>
      <w:sz w:val="21"/>
      <w:shd w:val="clear" w:color="auto" w:fill="781049" w:themeFill="accent1" w:themeFillShade="80"/>
      <w:lang w:eastAsia="en-US"/>
      <w14:ligatures w14:val="none"/>
    </w:rPr>
  </w:style>
  <w:style w:type="paragraph" w:styleId="ListBullet">
    <w:name w:val="List Bullet"/>
    <w:basedOn w:val="Normal"/>
    <w:uiPriority w:val="10"/>
    <w:semiHidden/>
    <w:qFormat/>
    <w:pPr>
      <w:numPr>
        <w:numId w:val="14"/>
      </w:numPr>
      <w:tabs>
        <w:tab w:val="left" w:pos="360"/>
      </w:tabs>
      <w:spacing w:after="120"/>
    </w:pPr>
    <w:rPr>
      <w:color w:val="454551" w:themeColor="text2"/>
    </w:rPr>
  </w:style>
  <w:style w:type="paragraph" w:customStyle="1" w:styleId="ContactInfo">
    <w:name w:val="Contact Info"/>
    <w:basedOn w:val="Normal"/>
    <w:uiPriority w:val="13"/>
    <w:qFormat/>
    <w:rsid w:val="00A87F92"/>
    <w:pPr>
      <w:spacing w:after="0"/>
    </w:pPr>
    <w:rPr>
      <w:color w:val="FFFFFF" w:themeColor="background1"/>
    </w:rPr>
  </w:style>
  <w:style w:type="character" w:customStyle="1" w:styleId="Heading3Char">
    <w:name w:val="Heading 3 Char"/>
    <w:basedOn w:val="DefaultParagraphFont"/>
    <w:link w:val="Heading3"/>
    <w:uiPriority w:val="8"/>
    <w:semiHidden/>
    <w:rsid w:val="00555FE1"/>
    <w:rPr>
      <w:rFonts w:asciiTheme="majorHAnsi" w:eastAsiaTheme="majorEastAsia" w:hAnsiTheme="majorHAnsi" w:cstheme="majorBidi"/>
      <w:b/>
      <w:bCs/>
      <w:color w:val="781049" w:themeColor="accent1" w:themeShade="80"/>
    </w:rPr>
  </w:style>
  <w:style w:type="paragraph" w:styleId="ListNumber">
    <w:name w:val="List Number"/>
    <w:basedOn w:val="Normal"/>
    <w:uiPriority w:val="11"/>
    <w:semiHidden/>
    <w:pPr>
      <w:numPr>
        <w:numId w:val="4"/>
      </w:numPr>
      <w:tabs>
        <w:tab w:val="left" w:pos="360"/>
      </w:tabs>
      <w:spacing w:after="120"/>
    </w:pPr>
  </w:style>
  <w:style w:type="character" w:customStyle="1" w:styleId="Heading4Char">
    <w:name w:val="Heading 4 Char"/>
    <w:basedOn w:val="DefaultParagraphFont"/>
    <w:link w:val="Heading4"/>
    <w:uiPriority w:val="8"/>
    <w:semiHidden/>
    <w:rsid w:val="00555FE1"/>
    <w:rPr>
      <w:rFonts w:asciiTheme="majorHAnsi" w:eastAsiaTheme="majorEastAsia" w:hAnsiTheme="majorHAnsi" w:cstheme="majorBidi"/>
      <w:i/>
      <w:iCs/>
      <w:color w:val="781049" w:themeColor="accent1" w:themeShade="80"/>
    </w:rPr>
  </w:style>
  <w:style w:type="character" w:customStyle="1" w:styleId="Heading5Char">
    <w:name w:val="Heading 5 Char"/>
    <w:basedOn w:val="DefaultParagraphFont"/>
    <w:link w:val="Heading5"/>
    <w:uiPriority w:val="8"/>
    <w:semiHidden/>
    <w:rsid w:val="00555FE1"/>
    <w:rPr>
      <w:rFonts w:asciiTheme="majorHAnsi" w:eastAsiaTheme="majorEastAsia" w:hAnsiTheme="majorHAnsi" w:cstheme="majorBidi"/>
      <w:color w:val="781049" w:themeColor="accent1" w:themeShade="80"/>
    </w:rPr>
  </w:style>
  <w:style w:type="character" w:customStyle="1" w:styleId="Heading6Char">
    <w:name w:val="Heading 6 Char"/>
    <w:basedOn w:val="DefaultParagraphFont"/>
    <w:link w:val="Heading6"/>
    <w:uiPriority w:val="8"/>
    <w:semiHidden/>
    <w:rsid w:val="00555FE1"/>
    <w:rPr>
      <w:rFonts w:asciiTheme="majorHAnsi" w:eastAsiaTheme="majorEastAsia" w:hAnsiTheme="majorHAnsi" w:cstheme="majorBidi"/>
      <w:color w:val="771048" w:themeColor="accent1" w:themeShade="7F"/>
    </w:rPr>
  </w:style>
  <w:style w:type="character" w:styleId="IntenseEmphasis">
    <w:name w:val="Intense Emphasis"/>
    <w:basedOn w:val="DefaultParagraphFont"/>
    <w:uiPriority w:val="21"/>
    <w:semiHidden/>
    <w:unhideWhenUsed/>
    <w:qFormat/>
    <w:rPr>
      <w:i/>
      <w:iCs/>
      <w:color w:val="781049" w:themeColor="accent1" w:themeShade="80"/>
    </w:rPr>
  </w:style>
  <w:style w:type="paragraph" w:styleId="IntenseQuote">
    <w:name w:val="Intense Quote"/>
    <w:basedOn w:val="Normal"/>
    <w:next w:val="Normal"/>
    <w:link w:val="IntenseQuoteChar"/>
    <w:uiPriority w:val="30"/>
    <w:semiHidden/>
    <w:unhideWhenUsed/>
    <w:qFormat/>
    <w:pPr>
      <w:spacing w:before="360" w:after="360"/>
      <w:contextualSpacing/>
    </w:pPr>
    <w:rPr>
      <w:i/>
      <w:iCs/>
      <w:color w:val="781049" w:themeColor="accent1" w:themeShade="80"/>
    </w:rPr>
  </w:style>
  <w:style w:type="character" w:customStyle="1" w:styleId="IntenseQuoteChar">
    <w:name w:val="Intense Quote Char"/>
    <w:basedOn w:val="DefaultParagraphFont"/>
    <w:link w:val="IntenseQuote"/>
    <w:uiPriority w:val="30"/>
    <w:semiHidden/>
    <w:rPr>
      <w:i/>
      <w:iCs/>
      <w:color w:val="781049" w:themeColor="accent1" w:themeShade="80"/>
    </w:rPr>
  </w:style>
  <w:style w:type="character" w:styleId="IntenseReference">
    <w:name w:val="Intense Reference"/>
    <w:basedOn w:val="DefaultParagraphFont"/>
    <w:uiPriority w:val="32"/>
    <w:semiHidden/>
    <w:unhideWhenUsed/>
    <w:qFormat/>
    <w:rPr>
      <w:b/>
      <w:bCs/>
      <w:caps w:val="0"/>
      <w:smallCaps/>
      <w:color w:val="781049" w:themeColor="accent1" w:themeShade="80"/>
      <w:spacing w:val="5"/>
    </w:rPr>
  </w:style>
  <w:style w:type="paragraph" w:styleId="TOCHeading">
    <w:name w:val="TOC Heading"/>
    <w:basedOn w:val="Heading1"/>
    <w:next w:val="Normal"/>
    <w:uiPriority w:val="39"/>
    <w:semiHidden/>
    <w:unhideWhenUsed/>
    <w:qFormat/>
    <w:pPr>
      <w:spacing w:before="240" w:after="0" w:line="276" w:lineRule="auto"/>
      <w:outlineLvl w:val="9"/>
    </w:pPr>
    <w:rPr>
      <w:szCs w:val="32"/>
    </w:rPr>
  </w:style>
  <w:style w:type="paragraph" w:styleId="Bibliography">
    <w:name w:val="Bibliography"/>
    <w:basedOn w:val="Normal"/>
    <w:next w:val="Normal"/>
    <w:uiPriority w:val="37"/>
    <w:semiHidden/>
    <w:unhideWhenUsed/>
    <w:rsid w:val="00A92C80"/>
  </w:style>
  <w:style w:type="paragraph" w:styleId="BodyText">
    <w:name w:val="Body Text"/>
    <w:basedOn w:val="Normal"/>
    <w:link w:val="BodyTextChar"/>
    <w:uiPriority w:val="99"/>
    <w:semiHidden/>
    <w:unhideWhenUsed/>
    <w:rsid w:val="00A92C80"/>
    <w:pPr>
      <w:spacing w:after="120"/>
    </w:pPr>
  </w:style>
  <w:style w:type="character" w:customStyle="1" w:styleId="BodyTextChar">
    <w:name w:val="Body Text Char"/>
    <w:basedOn w:val="DefaultParagraphFont"/>
    <w:link w:val="BodyText"/>
    <w:uiPriority w:val="99"/>
    <w:semiHidden/>
    <w:rsid w:val="00A92C80"/>
  </w:style>
  <w:style w:type="paragraph" w:styleId="BodyText2">
    <w:name w:val="Body Text 2"/>
    <w:basedOn w:val="Normal"/>
    <w:link w:val="BodyText2Char"/>
    <w:uiPriority w:val="99"/>
    <w:semiHidden/>
    <w:unhideWhenUsed/>
    <w:rsid w:val="00A92C80"/>
    <w:pPr>
      <w:spacing w:after="120" w:line="480" w:lineRule="auto"/>
    </w:pPr>
  </w:style>
  <w:style w:type="character" w:customStyle="1" w:styleId="BodyText2Char">
    <w:name w:val="Body Text 2 Char"/>
    <w:basedOn w:val="DefaultParagraphFont"/>
    <w:link w:val="BodyText2"/>
    <w:uiPriority w:val="99"/>
    <w:semiHidden/>
    <w:rsid w:val="00A92C80"/>
  </w:style>
  <w:style w:type="paragraph" w:styleId="BodyText3">
    <w:name w:val="Body Text 3"/>
    <w:basedOn w:val="Normal"/>
    <w:link w:val="BodyText3Char"/>
    <w:uiPriority w:val="99"/>
    <w:semiHidden/>
    <w:unhideWhenUsed/>
    <w:rsid w:val="00A92C80"/>
    <w:pPr>
      <w:spacing w:after="120"/>
    </w:pPr>
    <w:rPr>
      <w:szCs w:val="16"/>
    </w:rPr>
  </w:style>
  <w:style w:type="character" w:customStyle="1" w:styleId="BodyText3Char">
    <w:name w:val="Body Text 3 Char"/>
    <w:basedOn w:val="DefaultParagraphFont"/>
    <w:link w:val="BodyText3"/>
    <w:uiPriority w:val="99"/>
    <w:semiHidden/>
    <w:rsid w:val="00A92C80"/>
    <w:rPr>
      <w:szCs w:val="16"/>
    </w:rPr>
  </w:style>
  <w:style w:type="paragraph" w:styleId="BodyTextFirstIndent">
    <w:name w:val="Body Text First Indent"/>
    <w:basedOn w:val="BodyText"/>
    <w:link w:val="BodyTextFirstIndentChar"/>
    <w:uiPriority w:val="99"/>
    <w:semiHidden/>
    <w:unhideWhenUsed/>
    <w:rsid w:val="00A92C80"/>
    <w:pPr>
      <w:spacing w:after="160"/>
      <w:ind w:firstLine="360"/>
    </w:pPr>
  </w:style>
  <w:style w:type="character" w:customStyle="1" w:styleId="BodyTextFirstIndentChar">
    <w:name w:val="Body Text First Indent Char"/>
    <w:basedOn w:val="BodyTextChar"/>
    <w:link w:val="BodyTextFirstIndent"/>
    <w:uiPriority w:val="99"/>
    <w:semiHidden/>
    <w:rsid w:val="00A92C80"/>
  </w:style>
  <w:style w:type="paragraph" w:styleId="BodyTextIndent">
    <w:name w:val="Body Text Indent"/>
    <w:basedOn w:val="Normal"/>
    <w:link w:val="BodyTextIndentChar"/>
    <w:uiPriority w:val="99"/>
    <w:semiHidden/>
    <w:unhideWhenUsed/>
    <w:rsid w:val="00A92C80"/>
    <w:pPr>
      <w:spacing w:after="120"/>
      <w:ind w:left="360"/>
    </w:pPr>
  </w:style>
  <w:style w:type="character" w:customStyle="1" w:styleId="BodyTextIndentChar">
    <w:name w:val="Body Text Indent Char"/>
    <w:basedOn w:val="DefaultParagraphFont"/>
    <w:link w:val="BodyTextIndent"/>
    <w:uiPriority w:val="99"/>
    <w:semiHidden/>
    <w:rsid w:val="00A92C80"/>
  </w:style>
  <w:style w:type="paragraph" w:styleId="BodyTextFirstIndent2">
    <w:name w:val="Body Text First Indent 2"/>
    <w:basedOn w:val="BodyTextIndent"/>
    <w:link w:val="BodyTextFirstIndent2Char"/>
    <w:uiPriority w:val="99"/>
    <w:semiHidden/>
    <w:unhideWhenUsed/>
    <w:rsid w:val="00A92C80"/>
    <w:pPr>
      <w:spacing w:after="160"/>
      <w:ind w:firstLine="360"/>
    </w:pPr>
  </w:style>
  <w:style w:type="character" w:customStyle="1" w:styleId="BodyTextFirstIndent2Char">
    <w:name w:val="Body Text First Indent 2 Char"/>
    <w:basedOn w:val="BodyTextIndentChar"/>
    <w:link w:val="BodyTextFirstIndent2"/>
    <w:uiPriority w:val="99"/>
    <w:semiHidden/>
    <w:rsid w:val="00A92C80"/>
  </w:style>
  <w:style w:type="paragraph" w:styleId="BodyTextIndent2">
    <w:name w:val="Body Text Indent 2"/>
    <w:basedOn w:val="Normal"/>
    <w:link w:val="BodyTextIndent2Char"/>
    <w:uiPriority w:val="99"/>
    <w:semiHidden/>
    <w:unhideWhenUsed/>
    <w:rsid w:val="00A92C80"/>
    <w:pPr>
      <w:spacing w:after="120" w:line="480" w:lineRule="auto"/>
      <w:ind w:left="360"/>
    </w:pPr>
  </w:style>
  <w:style w:type="character" w:customStyle="1" w:styleId="BodyTextIndent2Char">
    <w:name w:val="Body Text Indent 2 Char"/>
    <w:basedOn w:val="DefaultParagraphFont"/>
    <w:link w:val="BodyTextIndent2"/>
    <w:uiPriority w:val="99"/>
    <w:semiHidden/>
    <w:rsid w:val="00A92C80"/>
  </w:style>
  <w:style w:type="paragraph" w:styleId="BodyTextIndent3">
    <w:name w:val="Body Text Indent 3"/>
    <w:basedOn w:val="Normal"/>
    <w:link w:val="BodyTextIndent3Char"/>
    <w:uiPriority w:val="99"/>
    <w:semiHidden/>
    <w:unhideWhenUsed/>
    <w:rsid w:val="00A92C80"/>
    <w:pPr>
      <w:spacing w:after="120"/>
      <w:ind w:left="360"/>
    </w:pPr>
    <w:rPr>
      <w:szCs w:val="16"/>
    </w:rPr>
  </w:style>
  <w:style w:type="character" w:customStyle="1" w:styleId="BodyTextIndent3Char">
    <w:name w:val="Body Text Indent 3 Char"/>
    <w:basedOn w:val="DefaultParagraphFont"/>
    <w:link w:val="BodyTextIndent3"/>
    <w:uiPriority w:val="99"/>
    <w:semiHidden/>
    <w:rsid w:val="00A92C80"/>
    <w:rPr>
      <w:szCs w:val="16"/>
    </w:rPr>
  </w:style>
  <w:style w:type="character" w:styleId="BookTitle">
    <w:name w:val="Book Title"/>
    <w:basedOn w:val="DefaultParagraphFont"/>
    <w:uiPriority w:val="33"/>
    <w:semiHidden/>
    <w:unhideWhenUsed/>
    <w:qFormat/>
    <w:rsid w:val="00A92C80"/>
    <w:rPr>
      <w:b/>
      <w:bCs/>
      <w:i/>
      <w:iCs/>
      <w:spacing w:val="5"/>
    </w:rPr>
  </w:style>
  <w:style w:type="paragraph" w:styleId="Caption">
    <w:name w:val="caption"/>
    <w:basedOn w:val="Normal"/>
    <w:next w:val="Normal"/>
    <w:uiPriority w:val="35"/>
    <w:semiHidden/>
    <w:unhideWhenUsed/>
    <w:qFormat/>
    <w:rsid w:val="00A92C80"/>
    <w:pPr>
      <w:spacing w:after="200"/>
    </w:pPr>
    <w:rPr>
      <w:i/>
      <w:iCs/>
      <w:color w:val="454551" w:themeColor="text2"/>
      <w:szCs w:val="18"/>
    </w:rPr>
  </w:style>
  <w:style w:type="paragraph" w:styleId="Closing">
    <w:name w:val="Closing"/>
    <w:basedOn w:val="Normal"/>
    <w:link w:val="ClosingChar"/>
    <w:uiPriority w:val="99"/>
    <w:semiHidden/>
    <w:unhideWhenUsed/>
    <w:rsid w:val="00A92C80"/>
    <w:pPr>
      <w:spacing w:after="0"/>
      <w:ind w:left="4320"/>
    </w:pPr>
  </w:style>
  <w:style w:type="character" w:customStyle="1" w:styleId="ClosingChar">
    <w:name w:val="Closing Char"/>
    <w:basedOn w:val="DefaultParagraphFont"/>
    <w:link w:val="Closing"/>
    <w:uiPriority w:val="99"/>
    <w:semiHidden/>
    <w:rsid w:val="00A92C80"/>
  </w:style>
  <w:style w:type="table" w:styleId="ColorfulGrid">
    <w:name w:val="Colorful Grid"/>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4E8" w:themeFill="accent1" w:themeFillTint="33"/>
    </w:tcPr>
    <w:tblStylePr w:type="firstRow">
      <w:rPr>
        <w:b/>
        <w:bCs/>
      </w:rPr>
      <w:tblPr/>
      <w:tcPr>
        <w:shd w:val="clear" w:color="auto" w:fill="F3AAD2" w:themeFill="accent1" w:themeFillTint="66"/>
      </w:tcPr>
    </w:tblStylePr>
    <w:tblStylePr w:type="lastRow">
      <w:rPr>
        <w:b/>
        <w:bCs/>
        <w:color w:val="000000" w:themeColor="text1"/>
      </w:rPr>
      <w:tblPr/>
      <w:tcPr>
        <w:shd w:val="clear" w:color="auto" w:fill="F3AAD2" w:themeFill="accent1" w:themeFillTint="66"/>
      </w:tcPr>
    </w:tblStylePr>
    <w:tblStylePr w:type="firstCol">
      <w:rPr>
        <w:color w:val="FFFFFF" w:themeColor="background1"/>
      </w:rPr>
      <w:tblPr/>
      <w:tcPr>
        <w:shd w:val="clear" w:color="auto" w:fill="B3186D" w:themeFill="accent1" w:themeFillShade="BF"/>
      </w:tcPr>
    </w:tblStylePr>
    <w:tblStylePr w:type="lastCol">
      <w:rPr>
        <w:color w:val="FFFFFF" w:themeColor="background1"/>
      </w:rPr>
      <w:tblPr/>
      <w:tcPr>
        <w:shd w:val="clear" w:color="auto" w:fill="B3186D" w:themeFill="accent1" w:themeFillShade="BF"/>
      </w:tc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ColorfulGrid-Accent2">
    <w:name w:val="Colorful Grid Accent 2"/>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CECE" w:themeFill="accent2" w:themeFillTint="33"/>
    </w:tcPr>
    <w:tblStylePr w:type="firstRow">
      <w:rPr>
        <w:b/>
        <w:bCs/>
      </w:rPr>
      <w:tblPr/>
      <w:tcPr>
        <w:shd w:val="clear" w:color="auto" w:fill="9D9D9D" w:themeFill="accent2" w:themeFillTint="66"/>
      </w:tcPr>
    </w:tblStylePr>
    <w:tblStylePr w:type="lastRow">
      <w:rPr>
        <w:b/>
        <w:bCs/>
        <w:color w:val="000000" w:themeColor="text1"/>
      </w:rPr>
      <w:tblPr/>
      <w:tcPr>
        <w:shd w:val="clear" w:color="auto" w:fill="9D9D9D" w:themeFill="accent2" w:themeFillTint="66"/>
      </w:tcPr>
    </w:tblStylePr>
    <w:tblStylePr w:type="firstCol">
      <w:rPr>
        <w:color w:val="FFFFFF" w:themeColor="background1"/>
      </w:rPr>
      <w:tblPr/>
      <w:tcPr>
        <w:shd w:val="clear" w:color="auto" w:fill="080808" w:themeFill="accent2" w:themeFillShade="BF"/>
      </w:tcPr>
    </w:tblStylePr>
    <w:tblStylePr w:type="lastCol">
      <w:rPr>
        <w:color w:val="FFFFFF" w:themeColor="background1"/>
      </w:rPr>
      <w:tblPr/>
      <w:tcPr>
        <w:shd w:val="clear" w:color="auto" w:fill="080808" w:themeFill="accent2" w:themeFillShade="BF"/>
      </w:tcPr>
    </w:tblStylePr>
    <w:tblStylePr w:type="band1Vert">
      <w:tblPr/>
      <w:tcPr>
        <w:shd w:val="clear" w:color="auto" w:fill="858585" w:themeFill="accent2" w:themeFillTint="7F"/>
      </w:tcPr>
    </w:tblStylePr>
    <w:tblStylePr w:type="band1Horz">
      <w:tblPr/>
      <w:tcPr>
        <w:shd w:val="clear" w:color="auto" w:fill="858585" w:themeFill="accent2" w:themeFillTint="7F"/>
      </w:tcPr>
    </w:tblStylePr>
  </w:style>
  <w:style w:type="table" w:styleId="ColorfulGrid-Accent3">
    <w:name w:val="Colorful Grid Accent 3"/>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DDDD" w:themeFill="accent3" w:themeFillTint="33"/>
    </w:tcPr>
    <w:tblStylePr w:type="firstRow">
      <w:rPr>
        <w:b/>
        <w:bCs/>
      </w:rPr>
      <w:tblPr/>
      <w:tcPr>
        <w:shd w:val="clear" w:color="auto" w:fill="BCBCBC" w:themeFill="accent3" w:themeFillTint="66"/>
      </w:tcPr>
    </w:tblStylePr>
    <w:tblStylePr w:type="lastRow">
      <w:rPr>
        <w:b/>
        <w:bCs/>
        <w:color w:val="000000" w:themeColor="text1"/>
      </w:rPr>
      <w:tblPr/>
      <w:tcPr>
        <w:shd w:val="clear" w:color="auto" w:fill="BCBCBC" w:themeFill="accent3" w:themeFillTint="66"/>
      </w:tcPr>
    </w:tblStylePr>
    <w:tblStylePr w:type="firstCol">
      <w:rPr>
        <w:color w:val="FFFFFF" w:themeColor="background1"/>
      </w:rPr>
      <w:tblPr/>
      <w:tcPr>
        <w:shd w:val="clear" w:color="auto" w:fill="424242" w:themeFill="accent3" w:themeFillShade="BF"/>
      </w:tcPr>
    </w:tblStylePr>
    <w:tblStylePr w:type="lastCol">
      <w:rPr>
        <w:color w:val="FFFFFF" w:themeColor="background1"/>
      </w:rPr>
      <w:tblPr/>
      <w:tcPr>
        <w:shd w:val="clear" w:color="auto" w:fill="424242" w:themeFill="accent3" w:themeFillShade="BF"/>
      </w:tcPr>
    </w:tblStylePr>
    <w:tblStylePr w:type="band1Vert">
      <w:tblPr/>
      <w:tcPr>
        <w:shd w:val="clear" w:color="auto" w:fill="ACACAC" w:themeFill="accent3" w:themeFillTint="7F"/>
      </w:tcPr>
    </w:tblStylePr>
    <w:tblStylePr w:type="band1Horz">
      <w:tblPr/>
      <w:tcPr>
        <w:shd w:val="clear" w:color="auto" w:fill="ACACAC" w:themeFill="accent3" w:themeFillTint="7F"/>
      </w:tcPr>
    </w:tblStylePr>
  </w:style>
  <w:style w:type="table" w:styleId="ColorfulGrid-Accent4">
    <w:name w:val="Colorful Grid Accent 4"/>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F6FA" w:themeFill="accent4" w:themeFillTint="33"/>
    </w:tcPr>
    <w:tblStylePr w:type="firstRow">
      <w:rPr>
        <w:b/>
        <w:bCs/>
      </w:rPr>
      <w:tblPr/>
      <w:tcPr>
        <w:shd w:val="clear" w:color="auto" w:fill="FCEEF6" w:themeFill="accent4" w:themeFillTint="66"/>
      </w:tcPr>
    </w:tblStylePr>
    <w:tblStylePr w:type="lastRow">
      <w:rPr>
        <w:b/>
        <w:bCs/>
        <w:color w:val="000000" w:themeColor="text1"/>
      </w:rPr>
      <w:tblPr/>
      <w:tcPr>
        <w:shd w:val="clear" w:color="auto" w:fill="FCEEF6" w:themeFill="accent4" w:themeFillTint="66"/>
      </w:tcPr>
    </w:tblStylePr>
    <w:tblStylePr w:type="firstCol">
      <w:rPr>
        <w:color w:val="FFFFFF" w:themeColor="background1"/>
      </w:rPr>
      <w:tblPr/>
      <w:tcPr>
        <w:shd w:val="clear" w:color="auto" w:fill="EA6FB3" w:themeFill="accent4" w:themeFillShade="BF"/>
      </w:tcPr>
    </w:tblStylePr>
    <w:tblStylePr w:type="lastCol">
      <w:rPr>
        <w:color w:val="FFFFFF" w:themeColor="background1"/>
      </w:rPr>
      <w:tblPr/>
      <w:tcPr>
        <w:shd w:val="clear" w:color="auto" w:fill="EA6FB3" w:themeFill="accent4" w:themeFillShade="BF"/>
      </w:tcPr>
    </w:tblStylePr>
    <w:tblStylePr w:type="band1Vert">
      <w:tblPr/>
      <w:tcPr>
        <w:shd w:val="clear" w:color="auto" w:fill="FCEAF3" w:themeFill="accent4" w:themeFillTint="7F"/>
      </w:tcPr>
    </w:tblStylePr>
    <w:tblStylePr w:type="band1Horz">
      <w:tblPr/>
      <w:tcPr>
        <w:shd w:val="clear" w:color="auto" w:fill="FCEAF3" w:themeFill="accent4" w:themeFillTint="7F"/>
      </w:tcPr>
    </w:tblStylePr>
  </w:style>
  <w:style w:type="table" w:styleId="ColorfulGrid-Accent5">
    <w:name w:val="Colorful Grid Accent 5"/>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5F1" w:themeFill="accent5" w:themeFillTint="33"/>
    </w:tcPr>
    <w:tblStylePr w:type="firstRow">
      <w:rPr>
        <w:b/>
        <w:bCs/>
      </w:rPr>
      <w:tblPr/>
      <w:tcPr>
        <w:shd w:val="clear" w:color="auto" w:fill="F8CCE4" w:themeFill="accent5" w:themeFillTint="66"/>
      </w:tcPr>
    </w:tblStylePr>
    <w:tblStylePr w:type="lastRow">
      <w:rPr>
        <w:b/>
        <w:bCs/>
        <w:color w:val="000000" w:themeColor="text1"/>
      </w:rPr>
      <w:tblPr/>
      <w:tcPr>
        <w:shd w:val="clear" w:color="auto" w:fill="F8CCE4" w:themeFill="accent5" w:themeFillTint="66"/>
      </w:tcPr>
    </w:tblStylePr>
    <w:tblStylePr w:type="firstCol">
      <w:rPr>
        <w:color w:val="FFFFFF" w:themeColor="background1"/>
      </w:rPr>
      <w:tblPr/>
      <w:tcPr>
        <w:shd w:val="clear" w:color="auto" w:fill="E32F92" w:themeFill="accent5" w:themeFillShade="BF"/>
      </w:tcPr>
    </w:tblStylePr>
    <w:tblStylePr w:type="lastCol">
      <w:rPr>
        <w:color w:val="FFFFFF" w:themeColor="background1"/>
      </w:rPr>
      <w:tblPr/>
      <w:tcPr>
        <w:shd w:val="clear" w:color="auto" w:fill="E32F92" w:themeFill="accent5" w:themeFillShade="BF"/>
      </w:tcPr>
    </w:tblStylePr>
    <w:tblStylePr w:type="band1Vert">
      <w:tblPr/>
      <w:tcPr>
        <w:shd w:val="clear" w:color="auto" w:fill="F6C0DE" w:themeFill="accent5" w:themeFillTint="7F"/>
      </w:tcPr>
    </w:tblStylePr>
    <w:tblStylePr w:type="band1Horz">
      <w:tblPr/>
      <w:tcPr>
        <w:shd w:val="clear" w:color="auto" w:fill="F6C0DE" w:themeFill="accent5" w:themeFillTint="7F"/>
      </w:tcPr>
    </w:tblStylePr>
  </w:style>
  <w:style w:type="table" w:styleId="ColorfulGrid-Accent6">
    <w:name w:val="Colorful Grid Accent 6"/>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AE2" w:themeFill="accent6" w:themeFillTint="33"/>
    </w:tcPr>
    <w:tblStylePr w:type="firstRow">
      <w:rPr>
        <w:b/>
        <w:bCs/>
      </w:rPr>
      <w:tblPr/>
      <w:tcPr>
        <w:shd w:val="clear" w:color="auto" w:fill="EEB5C6" w:themeFill="accent6" w:themeFillTint="66"/>
      </w:tcPr>
    </w:tblStylePr>
    <w:tblStylePr w:type="lastRow">
      <w:rPr>
        <w:b/>
        <w:bCs/>
        <w:color w:val="000000" w:themeColor="text1"/>
      </w:rPr>
      <w:tblPr/>
      <w:tcPr>
        <w:shd w:val="clear" w:color="auto" w:fill="EEB5C6" w:themeFill="accent6" w:themeFillTint="66"/>
      </w:tcPr>
    </w:tblStylePr>
    <w:tblStylePr w:type="firstCol">
      <w:rPr>
        <w:color w:val="FFFFFF" w:themeColor="background1"/>
      </w:rPr>
      <w:tblPr/>
      <w:tcPr>
        <w:shd w:val="clear" w:color="auto" w:fill="AD2750" w:themeFill="accent6" w:themeFillShade="BF"/>
      </w:tcPr>
    </w:tblStylePr>
    <w:tblStylePr w:type="lastCol">
      <w:rPr>
        <w:color w:val="FFFFFF" w:themeColor="background1"/>
      </w:rPr>
      <w:tblPr/>
      <w:tcPr>
        <w:shd w:val="clear" w:color="auto" w:fill="AD2750" w:themeFill="accent6" w:themeFillShade="BF"/>
      </w:tc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table" w:styleId="ColorfulList">
    <w:name w:val="Colorful List"/>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90909" w:themeFill="accent2" w:themeFillShade="CC"/>
      </w:tcPr>
    </w:tblStylePr>
    <w:tblStylePr w:type="lastRow">
      <w:rPr>
        <w:b/>
        <w:bCs/>
        <w:color w:val="09090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CEAF4" w:themeFill="accent1" w:themeFillTint="19"/>
    </w:tcPr>
    <w:tblStylePr w:type="firstRow">
      <w:rPr>
        <w:b/>
        <w:bCs/>
        <w:color w:val="FFFFFF" w:themeColor="background1"/>
      </w:rPr>
      <w:tblPr/>
      <w:tcPr>
        <w:tcBorders>
          <w:bottom w:val="single" w:sz="12" w:space="0" w:color="FFFFFF" w:themeColor="background1"/>
        </w:tcBorders>
        <w:shd w:val="clear" w:color="auto" w:fill="090909" w:themeFill="accent2" w:themeFillShade="CC"/>
      </w:tcPr>
    </w:tblStylePr>
    <w:tblStylePr w:type="lastRow">
      <w:rPr>
        <w:b/>
        <w:bCs/>
        <w:color w:val="09090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AE3" w:themeFill="accent1" w:themeFillTint="3F"/>
      </w:tcPr>
    </w:tblStylePr>
    <w:tblStylePr w:type="band1Horz">
      <w:tblPr/>
      <w:tcPr>
        <w:shd w:val="clear" w:color="auto" w:fill="F9D4E8" w:themeFill="accent1" w:themeFillTint="33"/>
      </w:tcPr>
    </w:tblStylePr>
  </w:style>
  <w:style w:type="table" w:styleId="ColorfulList-Accent2">
    <w:name w:val="Colorful List Accent 2"/>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E7E7E7" w:themeFill="accent2" w:themeFillTint="19"/>
    </w:tcPr>
    <w:tblStylePr w:type="firstRow">
      <w:rPr>
        <w:b/>
        <w:bCs/>
        <w:color w:val="FFFFFF" w:themeColor="background1"/>
      </w:rPr>
      <w:tblPr/>
      <w:tcPr>
        <w:tcBorders>
          <w:bottom w:val="single" w:sz="12" w:space="0" w:color="FFFFFF" w:themeColor="background1"/>
        </w:tcBorders>
        <w:shd w:val="clear" w:color="auto" w:fill="090909" w:themeFill="accent2" w:themeFillShade="CC"/>
      </w:tcPr>
    </w:tblStylePr>
    <w:tblStylePr w:type="lastRow">
      <w:rPr>
        <w:b/>
        <w:bCs/>
        <w:color w:val="09090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C2C2" w:themeFill="accent2" w:themeFillTint="3F"/>
      </w:tcPr>
    </w:tblStylePr>
    <w:tblStylePr w:type="band1Horz">
      <w:tblPr/>
      <w:tcPr>
        <w:shd w:val="clear" w:color="auto" w:fill="CECECE" w:themeFill="accent2" w:themeFillTint="33"/>
      </w:tcPr>
    </w:tblStylePr>
  </w:style>
  <w:style w:type="table" w:styleId="ColorfulList-Accent3">
    <w:name w:val="Colorful List Accent 3"/>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EEEEEE" w:themeFill="accent3" w:themeFillTint="19"/>
    </w:tcPr>
    <w:tblStylePr w:type="firstRow">
      <w:rPr>
        <w:b/>
        <w:bCs/>
        <w:color w:val="FFFFFF" w:themeColor="background1"/>
      </w:rPr>
      <w:tblPr/>
      <w:tcPr>
        <w:tcBorders>
          <w:bottom w:val="single" w:sz="12" w:space="0" w:color="FFFFFF" w:themeColor="background1"/>
        </w:tcBorders>
        <w:shd w:val="clear" w:color="auto" w:fill="ED83BE" w:themeFill="accent4" w:themeFillShade="CC"/>
      </w:tcPr>
    </w:tblStylePr>
    <w:tblStylePr w:type="lastRow">
      <w:rPr>
        <w:b/>
        <w:bCs/>
        <w:color w:val="ED83B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3" w:themeFillTint="3F"/>
      </w:tcPr>
    </w:tblStylePr>
    <w:tblStylePr w:type="band1Horz">
      <w:tblPr/>
      <w:tcPr>
        <w:shd w:val="clear" w:color="auto" w:fill="DDDDDD" w:themeFill="accent3" w:themeFillTint="33"/>
      </w:tcPr>
    </w:tblStylePr>
  </w:style>
  <w:style w:type="table" w:styleId="ColorfulList-Accent4">
    <w:name w:val="Colorful List Accent 4"/>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EFAFC" w:themeFill="accent4" w:themeFillTint="19"/>
    </w:tcPr>
    <w:tblStylePr w:type="firstRow">
      <w:rPr>
        <w:b/>
        <w:bCs/>
        <w:color w:val="FFFFFF" w:themeColor="background1"/>
      </w:rPr>
      <w:tblPr/>
      <w:tcPr>
        <w:tcBorders>
          <w:bottom w:val="single" w:sz="12" w:space="0" w:color="FFFFFF" w:themeColor="background1"/>
        </w:tcBorders>
        <w:shd w:val="clear" w:color="auto" w:fill="474747" w:themeFill="accent3" w:themeFillShade="CC"/>
      </w:tcPr>
    </w:tblStylePr>
    <w:tblStylePr w:type="lastRow">
      <w:rPr>
        <w:b/>
        <w:bCs/>
        <w:color w:val="4747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4F9" w:themeFill="accent4" w:themeFillTint="3F"/>
      </w:tcPr>
    </w:tblStylePr>
    <w:tblStylePr w:type="band1Horz">
      <w:tblPr/>
      <w:tcPr>
        <w:shd w:val="clear" w:color="auto" w:fill="FDF6FA" w:themeFill="accent4" w:themeFillTint="33"/>
      </w:tcPr>
    </w:tblStylePr>
  </w:style>
  <w:style w:type="table" w:styleId="ColorfulList-Accent5">
    <w:name w:val="Colorful List Accent 5"/>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DF2F8" w:themeFill="accent5" w:themeFillTint="19"/>
    </w:tcPr>
    <w:tblStylePr w:type="firstRow">
      <w:rPr>
        <w:b/>
        <w:bCs/>
        <w:color w:val="FFFFFF" w:themeColor="background1"/>
      </w:rPr>
      <w:tblPr/>
      <w:tcPr>
        <w:tcBorders>
          <w:bottom w:val="single" w:sz="12" w:space="0" w:color="FFFFFF" w:themeColor="background1"/>
        </w:tcBorders>
        <w:shd w:val="clear" w:color="auto" w:fill="B82A56" w:themeFill="accent6" w:themeFillShade="CC"/>
      </w:tcPr>
    </w:tblStylePr>
    <w:tblStylePr w:type="lastRow">
      <w:rPr>
        <w:b/>
        <w:bCs/>
        <w:color w:val="B82A5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EE" w:themeFill="accent5" w:themeFillTint="3F"/>
      </w:tcPr>
    </w:tblStylePr>
    <w:tblStylePr w:type="band1Horz">
      <w:tblPr/>
      <w:tcPr>
        <w:shd w:val="clear" w:color="auto" w:fill="FBE5F1" w:themeFill="accent5" w:themeFillTint="33"/>
      </w:tcPr>
    </w:tblStylePr>
  </w:style>
  <w:style w:type="table" w:styleId="ColorfulList-Accent6">
    <w:name w:val="Colorful List Accent 6"/>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BECF1" w:themeFill="accent6" w:themeFillTint="19"/>
    </w:tcPr>
    <w:tblStylePr w:type="firstRow">
      <w:rPr>
        <w:b/>
        <w:bCs/>
        <w:color w:val="FFFFFF" w:themeColor="background1"/>
      </w:rPr>
      <w:tblPr/>
      <w:tcPr>
        <w:tcBorders>
          <w:bottom w:val="single" w:sz="12" w:space="0" w:color="FFFFFF" w:themeColor="background1"/>
        </w:tcBorders>
        <w:shd w:val="clear" w:color="auto" w:fill="E5409A" w:themeFill="accent5" w:themeFillShade="CC"/>
      </w:tcPr>
    </w:tblStylePr>
    <w:tblStylePr w:type="lastRow">
      <w:rPr>
        <w:b/>
        <w:bCs/>
        <w:color w:val="E540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1DC" w:themeFill="accent6" w:themeFillTint="3F"/>
      </w:tcPr>
    </w:tblStylePr>
    <w:tblStylePr w:type="band1Horz">
      <w:tblPr/>
      <w:tcPr>
        <w:shd w:val="clear" w:color="auto" w:fill="F6DAE2" w:themeFill="accent6" w:themeFillTint="33"/>
      </w:tcPr>
    </w:tblStylePr>
  </w:style>
  <w:style w:type="table" w:styleId="ColorfulShading">
    <w:name w:val="Colorful Shading"/>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0C0C0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C0C0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0C0C0C" w:themeColor="accent2"/>
        <w:left w:val="single" w:sz="4" w:space="0" w:color="E32D91" w:themeColor="accent1"/>
        <w:bottom w:val="single" w:sz="4" w:space="0" w:color="E32D91" w:themeColor="accent1"/>
        <w:right w:val="single" w:sz="4" w:space="0" w:color="E32D91" w:themeColor="accent1"/>
        <w:insideH w:val="single" w:sz="4" w:space="0" w:color="FFFFFF" w:themeColor="background1"/>
        <w:insideV w:val="single" w:sz="4" w:space="0" w:color="FFFFFF" w:themeColor="background1"/>
      </w:tblBorders>
    </w:tblPr>
    <w:tcPr>
      <w:shd w:val="clear" w:color="auto" w:fill="FCEAF4" w:themeFill="accent1" w:themeFillTint="19"/>
    </w:tcPr>
    <w:tblStylePr w:type="firstRow">
      <w:rPr>
        <w:b/>
        <w:bCs/>
      </w:rPr>
      <w:tblPr/>
      <w:tcPr>
        <w:tcBorders>
          <w:top w:val="nil"/>
          <w:left w:val="nil"/>
          <w:bottom w:val="single" w:sz="24" w:space="0" w:color="0C0C0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1357" w:themeFill="accent1" w:themeFillShade="99"/>
      </w:tcPr>
    </w:tblStylePr>
    <w:tblStylePr w:type="firstCol">
      <w:rPr>
        <w:color w:val="FFFFFF" w:themeColor="background1"/>
      </w:rPr>
      <w:tblPr/>
      <w:tcPr>
        <w:tcBorders>
          <w:top w:val="nil"/>
          <w:left w:val="nil"/>
          <w:bottom w:val="nil"/>
          <w:right w:val="nil"/>
          <w:insideH w:val="single" w:sz="4" w:space="0" w:color="8F1357" w:themeColor="accent1" w:themeShade="99"/>
          <w:insideV w:val="nil"/>
        </w:tcBorders>
        <w:shd w:val="clear" w:color="auto" w:fill="8F135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1357" w:themeFill="accent1" w:themeFillShade="99"/>
      </w:tcPr>
    </w:tblStylePr>
    <w:tblStylePr w:type="band1Vert">
      <w:tblPr/>
      <w:tcPr>
        <w:shd w:val="clear" w:color="auto" w:fill="F3AAD2" w:themeFill="accent1" w:themeFillTint="66"/>
      </w:tcPr>
    </w:tblStylePr>
    <w:tblStylePr w:type="band1Horz">
      <w:tblPr/>
      <w:tcPr>
        <w:shd w:val="clear" w:color="auto" w:fill="F196C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0C0C0C" w:themeColor="accent2"/>
        <w:left w:val="single" w:sz="4" w:space="0" w:color="0C0C0C" w:themeColor="accent2"/>
        <w:bottom w:val="single" w:sz="4" w:space="0" w:color="0C0C0C" w:themeColor="accent2"/>
        <w:right w:val="single" w:sz="4" w:space="0" w:color="0C0C0C" w:themeColor="accent2"/>
        <w:insideH w:val="single" w:sz="4" w:space="0" w:color="FFFFFF" w:themeColor="background1"/>
        <w:insideV w:val="single" w:sz="4" w:space="0" w:color="FFFFFF" w:themeColor="background1"/>
      </w:tblBorders>
    </w:tblPr>
    <w:tcPr>
      <w:shd w:val="clear" w:color="auto" w:fill="E7E7E7" w:themeFill="accent2" w:themeFillTint="19"/>
    </w:tcPr>
    <w:tblStylePr w:type="firstRow">
      <w:rPr>
        <w:b/>
        <w:bCs/>
      </w:rPr>
      <w:tblPr/>
      <w:tcPr>
        <w:tcBorders>
          <w:top w:val="nil"/>
          <w:left w:val="nil"/>
          <w:bottom w:val="single" w:sz="24" w:space="0" w:color="0C0C0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0707" w:themeFill="accent2" w:themeFillShade="99"/>
      </w:tcPr>
    </w:tblStylePr>
    <w:tblStylePr w:type="firstCol">
      <w:rPr>
        <w:color w:val="FFFFFF" w:themeColor="background1"/>
      </w:rPr>
      <w:tblPr/>
      <w:tcPr>
        <w:tcBorders>
          <w:top w:val="nil"/>
          <w:left w:val="nil"/>
          <w:bottom w:val="nil"/>
          <w:right w:val="nil"/>
          <w:insideH w:val="single" w:sz="4" w:space="0" w:color="070707" w:themeColor="accent2" w:themeShade="99"/>
          <w:insideV w:val="nil"/>
        </w:tcBorders>
        <w:shd w:val="clear" w:color="auto" w:fill="07070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0707" w:themeFill="accent2" w:themeFillShade="99"/>
      </w:tcPr>
    </w:tblStylePr>
    <w:tblStylePr w:type="band1Vert">
      <w:tblPr/>
      <w:tcPr>
        <w:shd w:val="clear" w:color="auto" w:fill="9D9D9D" w:themeFill="accent2" w:themeFillTint="66"/>
      </w:tcPr>
    </w:tblStylePr>
    <w:tblStylePr w:type="band1Horz">
      <w:tblPr/>
      <w:tcPr>
        <w:shd w:val="clear" w:color="auto" w:fill="85858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F9D5E9" w:themeColor="accent4"/>
        <w:left w:val="single" w:sz="4" w:space="0" w:color="595959" w:themeColor="accent3"/>
        <w:bottom w:val="single" w:sz="4" w:space="0" w:color="595959" w:themeColor="accent3"/>
        <w:right w:val="single" w:sz="4" w:space="0" w:color="595959" w:themeColor="accent3"/>
        <w:insideH w:val="single" w:sz="4" w:space="0" w:color="FFFFFF" w:themeColor="background1"/>
        <w:insideV w:val="single" w:sz="4" w:space="0" w:color="FFFFFF" w:themeColor="background1"/>
      </w:tblBorders>
    </w:tblPr>
    <w:tcPr>
      <w:shd w:val="clear" w:color="auto" w:fill="EEEEEE" w:themeFill="accent3" w:themeFillTint="19"/>
    </w:tcPr>
    <w:tblStylePr w:type="firstRow">
      <w:rPr>
        <w:b/>
        <w:bCs/>
      </w:rPr>
      <w:tblPr/>
      <w:tcPr>
        <w:tcBorders>
          <w:top w:val="nil"/>
          <w:left w:val="nil"/>
          <w:bottom w:val="single" w:sz="24" w:space="0" w:color="F9D5E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535" w:themeFill="accent3" w:themeFillShade="99"/>
      </w:tcPr>
    </w:tblStylePr>
    <w:tblStylePr w:type="firstCol">
      <w:rPr>
        <w:color w:val="FFFFFF" w:themeColor="background1"/>
      </w:rPr>
      <w:tblPr/>
      <w:tcPr>
        <w:tcBorders>
          <w:top w:val="nil"/>
          <w:left w:val="nil"/>
          <w:bottom w:val="nil"/>
          <w:right w:val="nil"/>
          <w:insideH w:val="single" w:sz="4" w:space="0" w:color="353535" w:themeColor="accent3" w:themeShade="99"/>
          <w:insideV w:val="nil"/>
        </w:tcBorders>
        <w:shd w:val="clear" w:color="auto" w:fill="3535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3" w:themeFillShade="99"/>
      </w:tcPr>
    </w:tblStylePr>
    <w:tblStylePr w:type="band1Vert">
      <w:tblPr/>
      <w:tcPr>
        <w:shd w:val="clear" w:color="auto" w:fill="BCBCBC" w:themeFill="accent3" w:themeFillTint="66"/>
      </w:tcPr>
    </w:tblStylePr>
    <w:tblStylePr w:type="band1Horz">
      <w:tblPr/>
      <w:tcPr>
        <w:shd w:val="clear" w:color="auto" w:fill="ACACAC" w:themeFill="accent3" w:themeFillTint="7F"/>
      </w:tcPr>
    </w:tblStylePr>
  </w:style>
  <w:style w:type="table" w:styleId="ColorfulShading-Accent4">
    <w:name w:val="Colorful Shading Accent 4"/>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595959" w:themeColor="accent3"/>
        <w:left w:val="single" w:sz="4" w:space="0" w:color="F9D5E9" w:themeColor="accent4"/>
        <w:bottom w:val="single" w:sz="4" w:space="0" w:color="F9D5E9" w:themeColor="accent4"/>
        <w:right w:val="single" w:sz="4" w:space="0" w:color="F9D5E9" w:themeColor="accent4"/>
        <w:insideH w:val="single" w:sz="4" w:space="0" w:color="FFFFFF" w:themeColor="background1"/>
        <w:insideV w:val="single" w:sz="4" w:space="0" w:color="FFFFFF" w:themeColor="background1"/>
      </w:tblBorders>
    </w:tblPr>
    <w:tcPr>
      <w:shd w:val="clear" w:color="auto" w:fill="FEFAFC" w:themeFill="accent4" w:themeFillTint="19"/>
    </w:tcPr>
    <w:tblStylePr w:type="firstRow">
      <w:rPr>
        <w:b/>
        <w:bCs/>
      </w:rPr>
      <w:tblPr/>
      <w:tcPr>
        <w:tcBorders>
          <w:top w:val="nil"/>
          <w:left w:val="nil"/>
          <w:bottom w:val="single" w:sz="24" w:space="0" w:color="5959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23393" w:themeFill="accent4" w:themeFillShade="99"/>
      </w:tcPr>
    </w:tblStylePr>
    <w:tblStylePr w:type="firstCol">
      <w:rPr>
        <w:color w:val="FFFFFF" w:themeColor="background1"/>
      </w:rPr>
      <w:tblPr/>
      <w:tcPr>
        <w:tcBorders>
          <w:top w:val="nil"/>
          <w:left w:val="nil"/>
          <w:bottom w:val="nil"/>
          <w:right w:val="nil"/>
          <w:insideH w:val="single" w:sz="4" w:space="0" w:color="E23393" w:themeColor="accent4" w:themeShade="99"/>
          <w:insideV w:val="nil"/>
        </w:tcBorders>
        <w:shd w:val="clear" w:color="auto" w:fill="E2339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E23393" w:themeFill="accent4" w:themeFillShade="99"/>
      </w:tcPr>
    </w:tblStylePr>
    <w:tblStylePr w:type="band1Vert">
      <w:tblPr/>
      <w:tcPr>
        <w:shd w:val="clear" w:color="auto" w:fill="FCEEF6" w:themeFill="accent4" w:themeFillTint="66"/>
      </w:tcPr>
    </w:tblStylePr>
    <w:tblStylePr w:type="band1Horz">
      <w:tblPr/>
      <w:tcPr>
        <w:shd w:val="clear" w:color="auto" w:fill="FCEAF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D54773" w:themeColor="accent6"/>
        <w:left w:val="single" w:sz="4" w:space="0" w:color="EE81BD" w:themeColor="accent5"/>
        <w:bottom w:val="single" w:sz="4" w:space="0" w:color="EE81BD" w:themeColor="accent5"/>
        <w:right w:val="single" w:sz="4" w:space="0" w:color="EE81BD" w:themeColor="accent5"/>
        <w:insideH w:val="single" w:sz="4" w:space="0" w:color="FFFFFF" w:themeColor="background1"/>
        <w:insideV w:val="single" w:sz="4" w:space="0" w:color="FFFFFF" w:themeColor="background1"/>
      </w:tblBorders>
    </w:tblPr>
    <w:tcPr>
      <w:shd w:val="clear" w:color="auto" w:fill="FDF2F8" w:themeFill="accent5" w:themeFillTint="19"/>
    </w:tcPr>
    <w:tblStylePr w:type="firstRow">
      <w:rPr>
        <w:b/>
        <w:bCs/>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11A76" w:themeFill="accent5" w:themeFillShade="99"/>
      </w:tcPr>
    </w:tblStylePr>
    <w:tblStylePr w:type="firstCol">
      <w:rPr>
        <w:color w:val="FFFFFF" w:themeColor="background1"/>
      </w:rPr>
      <w:tblPr/>
      <w:tcPr>
        <w:tcBorders>
          <w:top w:val="nil"/>
          <w:left w:val="nil"/>
          <w:bottom w:val="nil"/>
          <w:right w:val="nil"/>
          <w:insideH w:val="single" w:sz="4" w:space="0" w:color="C11A76" w:themeColor="accent5" w:themeShade="99"/>
          <w:insideV w:val="nil"/>
        </w:tcBorders>
        <w:shd w:val="clear" w:color="auto" w:fill="C11A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11A76" w:themeFill="accent5" w:themeFillShade="99"/>
      </w:tcPr>
    </w:tblStylePr>
    <w:tblStylePr w:type="band1Vert">
      <w:tblPr/>
      <w:tcPr>
        <w:shd w:val="clear" w:color="auto" w:fill="F8CCE4" w:themeFill="accent5" w:themeFillTint="66"/>
      </w:tcPr>
    </w:tblStylePr>
    <w:tblStylePr w:type="band1Horz">
      <w:tblPr/>
      <w:tcPr>
        <w:shd w:val="clear" w:color="auto" w:fill="F6C0D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EE81BD" w:themeColor="accent5"/>
        <w:left w:val="single" w:sz="4" w:space="0" w:color="D54773" w:themeColor="accent6"/>
        <w:bottom w:val="single" w:sz="4" w:space="0" w:color="D54773" w:themeColor="accent6"/>
        <w:right w:val="single" w:sz="4" w:space="0" w:color="D54773" w:themeColor="accent6"/>
        <w:insideH w:val="single" w:sz="4" w:space="0" w:color="FFFFFF" w:themeColor="background1"/>
        <w:insideV w:val="single" w:sz="4" w:space="0" w:color="FFFFFF" w:themeColor="background1"/>
      </w:tblBorders>
    </w:tblPr>
    <w:tcPr>
      <w:shd w:val="clear" w:color="auto" w:fill="FBECF1" w:themeFill="accent6" w:themeFillTint="19"/>
    </w:tcPr>
    <w:tblStylePr w:type="firstRow">
      <w:rPr>
        <w:b/>
        <w:bCs/>
      </w:rPr>
      <w:tblPr/>
      <w:tcPr>
        <w:tcBorders>
          <w:top w:val="nil"/>
          <w:left w:val="nil"/>
          <w:bottom w:val="single" w:sz="24" w:space="0" w:color="EE81B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1F40" w:themeFill="accent6" w:themeFillShade="99"/>
      </w:tcPr>
    </w:tblStylePr>
    <w:tblStylePr w:type="firstCol">
      <w:rPr>
        <w:color w:val="FFFFFF" w:themeColor="background1"/>
      </w:rPr>
      <w:tblPr/>
      <w:tcPr>
        <w:tcBorders>
          <w:top w:val="nil"/>
          <w:left w:val="nil"/>
          <w:bottom w:val="nil"/>
          <w:right w:val="nil"/>
          <w:insideH w:val="single" w:sz="4" w:space="0" w:color="8A1F40" w:themeColor="accent6" w:themeShade="99"/>
          <w:insideV w:val="nil"/>
        </w:tcBorders>
        <w:shd w:val="clear" w:color="auto" w:fill="8A1F4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A1F40" w:themeFill="accent6" w:themeFillShade="99"/>
      </w:tcPr>
    </w:tblStylePr>
    <w:tblStylePr w:type="band1Vert">
      <w:tblPr/>
      <w:tcPr>
        <w:shd w:val="clear" w:color="auto" w:fill="EEB5C6" w:themeFill="accent6" w:themeFillTint="66"/>
      </w:tcPr>
    </w:tblStylePr>
    <w:tblStylePr w:type="band1Horz">
      <w:tblPr/>
      <w:tcPr>
        <w:shd w:val="clear" w:color="auto" w:fill="EAA3B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92C80"/>
    <w:rPr>
      <w:sz w:val="22"/>
      <w:szCs w:val="16"/>
    </w:rPr>
  </w:style>
  <w:style w:type="paragraph" w:styleId="CommentText">
    <w:name w:val="annotation text"/>
    <w:basedOn w:val="Normal"/>
    <w:link w:val="CommentTextChar"/>
    <w:uiPriority w:val="99"/>
    <w:semiHidden/>
    <w:unhideWhenUsed/>
    <w:rsid w:val="00A92C80"/>
    <w:rPr>
      <w:szCs w:val="20"/>
    </w:rPr>
  </w:style>
  <w:style w:type="character" w:customStyle="1" w:styleId="CommentTextChar">
    <w:name w:val="Comment Text Char"/>
    <w:basedOn w:val="DefaultParagraphFont"/>
    <w:link w:val="CommentText"/>
    <w:uiPriority w:val="99"/>
    <w:semiHidden/>
    <w:rsid w:val="00A92C80"/>
    <w:rPr>
      <w:szCs w:val="20"/>
    </w:rPr>
  </w:style>
  <w:style w:type="paragraph" w:styleId="CommentSubject">
    <w:name w:val="annotation subject"/>
    <w:basedOn w:val="CommentText"/>
    <w:next w:val="CommentText"/>
    <w:link w:val="CommentSubjectChar"/>
    <w:uiPriority w:val="99"/>
    <w:semiHidden/>
    <w:unhideWhenUsed/>
    <w:rsid w:val="00A92C80"/>
    <w:rPr>
      <w:b/>
      <w:bCs/>
    </w:rPr>
  </w:style>
  <w:style w:type="character" w:customStyle="1" w:styleId="CommentSubjectChar">
    <w:name w:val="Comment Subject Char"/>
    <w:basedOn w:val="CommentTextChar"/>
    <w:link w:val="CommentSubject"/>
    <w:uiPriority w:val="99"/>
    <w:semiHidden/>
    <w:rsid w:val="00A92C80"/>
    <w:rPr>
      <w:b/>
      <w:bCs/>
      <w:szCs w:val="20"/>
    </w:rPr>
  </w:style>
  <w:style w:type="table" w:styleId="DarkList">
    <w:name w:val="Dark List"/>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E32D9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104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186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186D" w:themeFill="accent1" w:themeFillShade="BF"/>
      </w:tcPr>
    </w:tblStylePr>
    <w:tblStylePr w:type="band1Vert">
      <w:tblPr/>
      <w:tcPr>
        <w:tcBorders>
          <w:top w:val="nil"/>
          <w:left w:val="nil"/>
          <w:bottom w:val="nil"/>
          <w:right w:val="nil"/>
          <w:insideH w:val="nil"/>
          <w:insideV w:val="nil"/>
        </w:tcBorders>
        <w:shd w:val="clear" w:color="auto" w:fill="B3186D" w:themeFill="accent1" w:themeFillShade="BF"/>
      </w:tcPr>
    </w:tblStylePr>
    <w:tblStylePr w:type="band1Horz">
      <w:tblPr/>
      <w:tcPr>
        <w:tcBorders>
          <w:top w:val="nil"/>
          <w:left w:val="nil"/>
          <w:bottom w:val="nil"/>
          <w:right w:val="nil"/>
          <w:insideH w:val="nil"/>
          <w:insideV w:val="nil"/>
        </w:tcBorders>
        <w:shd w:val="clear" w:color="auto" w:fill="B3186D" w:themeFill="accent1" w:themeFillShade="BF"/>
      </w:tcPr>
    </w:tblStylePr>
  </w:style>
  <w:style w:type="table" w:styleId="DarkList-Accent2">
    <w:name w:val="Dark List Accent 2"/>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0C0C0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050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8080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80808" w:themeFill="accent2" w:themeFillShade="BF"/>
      </w:tcPr>
    </w:tblStylePr>
    <w:tblStylePr w:type="band1Vert">
      <w:tblPr/>
      <w:tcPr>
        <w:tcBorders>
          <w:top w:val="nil"/>
          <w:left w:val="nil"/>
          <w:bottom w:val="nil"/>
          <w:right w:val="nil"/>
          <w:insideH w:val="nil"/>
          <w:insideV w:val="nil"/>
        </w:tcBorders>
        <w:shd w:val="clear" w:color="auto" w:fill="080808" w:themeFill="accent2" w:themeFillShade="BF"/>
      </w:tcPr>
    </w:tblStylePr>
    <w:tblStylePr w:type="band1Horz">
      <w:tblPr/>
      <w:tcPr>
        <w:tcBorders>
          <w:top w:val="nil"/>
          <w:left w:val="nil"/>
          <w:bottom w:val="nil"/>
          <w:right w:val="nil"/>
          <w:insideH w:val="nil"/>
          <w:insideV w:val="nil"/>
        </w:tcBorders>
        <w:shd w:val="clear" w:color="auto" w:fill="080808" w:themeFill="accent2" w:themeFillShade="BF"/>
      </w:tcPr>
    </w:tblStylePr>
  </w:style>
  <w:style w:type="table" w:styleId="DarkList-Accent3">
    <w:name w:val="Dark List Accent 3"/>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5959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2C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242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24242" w:themeFill="accent3" w:themeFillShade="BF"/>
      </w:tcPr>
    </w:tblStylePr>
    <w:tblStylePr w:type="band1Vert">
      <w:tblPr/>
      <w:tcPr>
        <w:tcBorders>
          <w:top w:val="nil"/>
          <w:left w:val="nil"/>
          <w:bottom w:val="nil"/>
          <w:right w:val="nil"/>
          <w:insideH w:val="nil"/>
          <w:insideV w:val="nil"/>
        </w:tcBorders>
        <w:shd w:val="clear" w:color="auto" w:fill="424242" w:themeFill="accent3" w:themeFillShade="BF"/>
      </w:tcPr>
    </w:tblStylePr>
    <w:tblStylePr w:type="band1Horz">
      <w:tblPr/>
      <w:tcPr>
        <w:tcBorders>
          <w:top w:val="nil"/>
          <w:left w:val="nil"/>
          <w:bottom w:val="nil"/>
          <w:right w:val="nil"/>
          <w:insideH w:val="nil"/>
          <w:insideV w:val="nil"/>
        </w:tcBorders>
        <w:shd w:val="clear" w:color="auto" w:fill="424242" w:themeFill="accent3" w:themeFillShade="BF"/>
      </w:tcPr>
    </w:tblStylePr>
  </w:style>
  <w:style w:type="table" w:styleId="DarkList-Accent4">
    <w:name w:val="Dark List Accent 4"/>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F9D5E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C7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A6FB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A6FB3" w:themeFill="accent4" w:themeFillShade="BF"/>
      </w:tcPr>
    </w:tblStylePr>
    <w:tblStylePr w:type="band1Vert">
      <w:tblPr/>
      <w:tcPr>
        <w:tcBorders>
          <w:top w:val="nil"/>
          <w:left w:val="nil"/>
          <w:bottom w:val="nil"/>
          <w:right w:val="nil"/>
          <w:insideH w:val="nil"/>
          <w:insideV w:val="nil"/>
        </w:tcBorders>
        <w:shd w:val="clear" w:color="auto" w:fill="EA6FB3" w:themeFill="accent4" w:themeFillShade="BF"/>
      </w:tcPr>
    </w:tblStylePr>
    <w:tblStylePr w:type="band1Horz">
      <w:tblPr/>
      <w:tcPr>
        <w:tcBorders>
          <w:top w:val="nil"/>
          <w:left w:val="nil"/>
          <w:bottom w:val="nil"/>
          <w:right w:val="nil"/>
          <w:insideH w:val="nil"/>
          <w:insideV w:val="nil"/>
        </w:tcBorders>
        <w:shd w:val="clear" w:color="auto" w:fill="EA6FB3" w:themeFill="accent4" w:themeFillShade="BF"/>
      </w:tcPr>
    </w:tblStylePr>
  </w:style>
  <w:style w:type="table" w:styleId="DarkList-Accent5">
    <w:name w:val="Dark List Accent 5"/>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EE81B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015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32F9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32F92" w:themeFill="accent5" w:themeFillShade="BF"/>
      </w:tcPr>
    </w:tblStylePr>
    <w:tblStylePr w:type="band1Vert">
      <w:tblPr/>
      <w:tcPr>
        <w:tcBorders>
          <w:top w:val="nil"/>
          <w:left w:val="nil"/>
          <w:bottom w:val="nil"/>
          <w:right w:val="nil"/>
          <w:insideH w:val="nil"/>
          <w:insideV w:val="nil"/>
        </w:tcBorders>
        <w:shd w:val="clear" w:color="auto" w:fill="E32F92" w:themeFill="accent5" w:themeFillShade="BF"/>
      </w:tcPr>
    </w:tblStylePr>
    <w:tblStylePr w:type="band1Horz">
      <w:tblPr/>
      <w:tcPr>
        <w:tcBorders>
          <w:top w:val="nil"/>
          <w:left w:val="nil"/>
          <w:bottom w:val="nil"/>
          <w:right w:val="nil"/>
          <w:insideH w:val="nil"/>
          <w:insideV w:val="nil"/>
        </w:tcBorders>
        <w:shd w:val="clear" w:color="auto" w:fill="E32F92" w:themeFill="accent5" w:themeFillShade="BF"/>
      </w:tcPr>
    </w:tblStylePr>
  </w:style>
  <w:style w:type="table" w:styleId="DarkList-Accent6">
    <w:name w:val="Dark List Accent 6"/>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D5477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1A3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D275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D2750" w:themeFill="accent6" w:themeFillShade="BF"/>
      </w:tcPr>
    </w:tblStylePr>
    <w:tblStylePr w:type="band1Vert">
      <w:tblPr/>
      <w:tcPr>
        <w:tcBorders>
          <w:top w:val="nil"/>
          <w:left w:val="nil"/>
          <w:bottom w:val="nil"/>
          <w:right w:val="nil"/>
          <w:insideH w:val="nil"/>
          <w:insideV w:val="nil"/>
        </w:tcBorders>
        <w:shd w:val="clear" w:color="auto" w:fill="AD2750" w:themeFill="accent6" w:themeFillShade="BF"/>
      </w:tcPr>
    </w:tblStylePr>
    <w:tblStylePr w:type="band1Horz">
      <w:tblPr/>
      <w:tcPr>
        <w:tcBorders>
          <w:top w:val="nil"/>
          <w:left w:val="nil"/>
          <w:bottom w:val="nil"/>
          <w:right w:val="nil"/>
          <w:insideH w:val="nil"/>
          <w:insideV w:val="nil"/>
        </w:tcBorders>
        <w:shd w:val="clear" w:color="auto" w:fill="AD2750" w:themeFill="accent6" w:themeFillShade="BF"/>
      </w:tcPr>
    </w:tblStylePr>
  </w:style>
  <w:style w:type="paragraph" w:styleId="Date">
    <w:name w:val="Date"/>
    <w:basedOn w:val="Normal"/>
    <w:next w:val="Normal"/>
    <w:link w:val="DateChar"/>
    <w:uiPriority w:val="99"/>
    <w:semiHidden/>
    <w:unhideWhenUsed/>
    <w:rsid w:val="00A92C80"/>
  </w:style>
  <w:style w:type="character" w:customStyle="1" w:styleId="DateChar">
    <w:name w:val="Date Char"/>
    <w:basedOn w:val="DefaultParagraphFont"/>
    <w:link w:val="Date"/>
    <w:uiPriority w:val="99"/>
    <w:semiHidden/>
    <w:rsid w:val="00A92C80"/>
  </w:style>
  <w:style w:type="paragraph" w:styleId="DocumentMap">
    <w:name w:val="Document Map"/>
    <w:basedOn w:val="Normal"/>
    <w:link w:val="DocumentMapChar"/>
    <w:uiPriority w:val="99"/>
    <w:semiHidden/>
    <w:unhideWhenUsed/>
    <w:rsid w:val="00A92C8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A92C80"/>
    <w:rPr>
      <w:rFonts w:ascii="Segoe UI" w:hAnsi="Segoe UI" w:cs="Segoe UI"/>
      <w:szCs w:val="16"/>
    </w:rPr>
  </w:style>
  <w:style w:type="paragraph" w:styleId="E-mailSignature">
    <w:name w:val="E-mail Signature"/>
    <w:basedOn w:val="Normal"/>
    <w:link w:val="E-mailSignatureChar"/>
    <w:uiPriority w:val="99"/>
    <w:semiHidden/>
    <w:unhideWhenUsed/>
    <w:rsid w:val="00A92C80"/>
    <w:pPr>
      <w:spacing w:after="0"/>
    </w:pPr>
  </w:style>
  <w:style w:type="character" w:customStyle="1" w:styleId="E-mailSignatureChar">
    <w:name w:val="E-mail Signature Char"/>
    <w:basedOn w:val="DefaultParagraphFont"/>
    <w:link w:val="E-mailSignature"/>
    <w:uiPriority w:val="99"/>
    <w:semiHidden/>
    <w:rsid w:val="00A92C80"/>
  </w:style>
  <w:style w:type="character" w:styleId="Emphasis">
    <w:name w:val="Emphasis"/>
    <w:basedOn w:val="DefaultParagraphFont"/>
    <w:uiPriority w:val="20"/>
    <w:semiHidden/>
    <w:unhideWhenUsed/>
    <w:qFormat/>
    <w:rsid w:val="00A92C80"/>
    <w:rPr>
      <w:i/>
      <w:iCs/>
    </w:rPr>
  </w:style>
  <w:style w:type="character" w:styleId="EndnoteReference">
    <w:name w:val="endnote reference"/>
    <w:basedOn w:val="DefaultParagraphFont"/>
    <w:uiPriority w:val="99"/>
    <w:semiHidden/>
    <w:unhideWhenUsed/>
    <w:rsid w:val="00A92C80"/>
    <w:rPr>
      <w:vertAlign w:val="superscript"/>
    </w:rPr>
  </w:style>
  <w:style w:type="paragraph" w:styleId="EndnoteText">
    <w:name w:val="endnote text"/>
    <w:basedOn w:val="Normal"/>
    <w:link w:val="EndnoteTextChar"/>
    <w:uiPriority w:val="99"/>
    <w:semiHidden/>
    <w:unhideWhenUsed/>
    <w:rsid w:val="00A92C80"/>
    <w:pPr>
      <w:spacing w:after="0"/>
    </w:pPr>
    <w:rPr>
      <w:szCs w:val="20"/>
    </w:rPr>
  </w:style>
  <w:style w:type="character" w:customStyle="1" w:styleId="EndnoteTextChar">
    <w:name w:val="Endnote Text Char"/>
    <w:basedOn w:val="DefaultParagraphFont"/>
    <w:link w:val="EndnoteText"/>
    <w:uiPriority w:val="99"/>
    <w:semiHidden/>
    <w:rsid w:val="00A92C80"/>
    <w:rPr>
      <w:szCs w:val="20"/>
    </w:rPr>
  </w:style>
  <w:style w:type="paragraph" w:styleId="EnvelopeAddress">
    <w:name w:val="envelope address"/>
    <w:basedOn w:val="Normal"/>
    <w:uiPriority w:val="99"/>
    <w:semiHidden/>
    <w:unhideWhenUsed/>
    <w:rsid w:val="00A92C80"/>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A92C80"/>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E75E55"/>
    <w:rPr>
      <w:color w:val="E32F92" w:themeColor="accent5" w:themeShade="BF"/>
      <w:u w:val="single"/>
    </w:rPr>
  </w:style>
  <w:style w:type="paragraph" w:styleId="Footer">
    <w:name w:val="footer"/>
    <w:basedOn w:val="Normal"/>
    <w:link w:val="FooterChar"/>
    <w:uiPriority w:val="99"/>
    <w:semiHidden/>
    <w:rsid w:val="00632BB1"/>
    <w:pPr>
      <w:spacing w:after="0"/>
    </w:pPr>
  </w:style>
  <w:style w:type="character" w:customStyle="1" w:styleId="FooterChar">
    <w:name w:val="Footer Char"/>
    <w:basedOn w:val="DefaultParagraphFont"/>
    <w:link w:val="Footer"/>
    <w:uiPriority w:val="99"/>
    <w:semiHidden/>
    <w:rsid w:val="00DF6EED"/>
    <w:rPr>
      <w:rFonts w:ascii="Century Gothic" w:eastAsia="Times New Roman" w:hAnsi="Century Gothic" w:cs="Arial"/>
      <w:noProof/>
      <w:color w:val="222222"/>
      <w:kern w:val="0"/>
      <w:sz w:val="21"/>
      <w:lang w:eastAsia="en-US"/>
      <w14:ligatures w14:val="none"/>
    </w:rPr>
  </w:style>
  <w:style w:type="character" w:styleId="FootnoteReference">
    <w:name w:val="footnote reference"/>
    <w:basedOn w:val="DefaultParagraphFont"/>
    <w:uiPriority w:val="99"/>
    <w:semiHidden/>
    <w:unhideWhenUsed/>
    <w:rsid w:val="00A92C80"/>
    <w:rPr>
      <w:vertAlign w:val="superscript"/>
    </w:rPr>
  </w:style>
  <w:style w:type="paragraph" w:styleId="FootnoteText">
    <w:name w:val="footnote text"/>
    <w:basedOn w:val="Normal"/>
    <w:link w:val="FootnoteTextChar"/>
    <w:uiPriority w:val="99"/>
    <w:semiHidden/>
    <w:unhideWhenUsed/>
    <w:rsid w:val="00A92C80"/>
    <w:pPr>
      <w:spacing w:after="0"/>
    </w:pPr>
    <w:rPr>
      <w:szCs w:val="20"/>
    </w:rPr>
  </w:style>
  <w:style w:type="character" w:customStyle="1" w:styleId="FootnoteTextChar">
    <w:name w:val="Footnote Text Char"/>
    <w:basedOn w:val="DefaultParagraphFont"/>
    <w:link w:val="FootnoteText"/>
    <w:uiPriority w:val="99"/>
    <w:semiHidden/>
    <w:rsid w:val="00A92C80"/>
    <w:rPr>
      <w:szCs w:val="20"/>
    </w:rPr>
  </w:style>
  <w:style w:type="table" w:styleId="GridTable1Light">
    <w:name w:val="Grid Table 1 Light"/>
    <w:basedOn w:val="TableNormal"/>
    <w:uiPriority w:val="46"/>
    <w:rsid w:val="00A92C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92C80"/>
    <w:pPr>
      <w:spacing w:after="0" w:line="240" w:lineRule="auto"/>
    </w:pPr>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92C80"/>
    <w:pPr>
      <w:spacing w:after="0" w:line="240" w:lineRule="auto"/>
    </w:pPr>
    <w:tblPr>
      <w:tblStyleRowBandSize w:val="1"/>
      <w:tblStyleColBandSize w:val="1"/>
      <w:tblBorders>
        <w:top w:val="single" w:sz="4" w:space="0" w:color="9D9D9D" w:themeColor="accent2" w:themeTint="66"/>
        <w:left w:val="single" w:sz="4" w:space="0" w:color="9D9D9D" w:themeColor="accent2" w:themeTint="66"/>
        <w:bottom w:val="single" w:sz="4" w:space="0" w:color="9D9D9D" w:themeColor="accent2" w:themeTint="66"/>
        <w:right w:val="single" w:sz="4" w:space="0" w:color="9D9D9D" w:themeColor="accent2" w:themeTint="66"/>
        <w:insideH w:val="single" w:sz="4" w:space="0" w:color="9D9D9D" w:themeColor="accent2" w:themeTint="66"/>
        <w:insideV w:val="single" w:sz="4" w:space="0" w:color="9D9D9D" w:themeColor="accent2" w:themeTint="66"/>
      </w:tblBorders>
    </w:tblPr>
    <w:tblStylePr w:type="firstRow">
      <w:rPr>
        <w:b/>
        <w:bCs/>
      </w:rPr>
      <w:tblPr/>
      <w:tcPr>
        <w:tcBorders>
          <w:bottom w:val="single" w:sz="12" w:space="0" w:color="6D6D6D" w:themeColor="accent2" w:themeTint="99"/>
        </w:tcBorders>
      </w:tcPr>
    </w:tblStylePr>
    <w:tblStylePr w:type="lastRow">
      <w:rPr>
        <w:b/>
        <w:bCs/>
      </w:rPr>
      <w:tblPr/>
      <w:tcPr>
        <w:tcBorders>
          <w:top w:val="double" w:sz="2" w:space="0" w:color="6D6D6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92C80"/>
    <w:pPr>
      <w:spacing w:after="0" w:line="240" w:lineRule="auto"/>
    </w:pPr>
    <w:tblPr>
      <w:tblStyleRowBandSize w:val="1"/>
      <w:tblStyleColBandSize w:val="1"/>
      <w:tblBorders>
        <w:top w:val="single" w:sz="4" w:space="0" w:color="BCBCBC" w:themeColor="accent3" w:themeTint="66"/>
        <w:left w:val="single" w:sz="4" w:space="0" w:color="BCBCBC" w:themeColor="accent3" w:themeTint="66"/>
        <w:bottom w:val="single" w:sz="4" w:space="0" w:color="BCBCBC" w:themeColor="accent3" w:themeTint="66"/>
        <w:right w:val="single" w:sz="4" w:space="0" w:color="BCBCBC" w:themeColor="accent3" w:themeTint="66"/>
        <w:insideH w:val="single" w:sz="4" w:space="0" w:color="BCBCBC" w:themeColor="accent3" w:themeTint="66"/>
        <w:insideV w:val="single" w:sz="4" w:space="0" w:color="BCBCBC" w:themeColor="accent3" w:themeTint="66"/>
      </w:tblBorders>
    </w:tblPr>
    <w:tblStylePr w:type="firstRow">
      <w:rPr>
        <w:b/>
        <w:bCs/>
      </w:rPr>
      <w:tblPr/>
      <w:tcPr>
        <w:tcBorders>
          <w:bottom w:val="single" w:sz="12" w:space="0" w:color="9B9B9B" w:themeColor="accent3" w:themeTint="99"/>
        </w:tcBorders>
      </w:tcPr>
    </w:tblStylePr>
    <w:tblStylePr w:type="lastRow">
      <w:rPr>
        <w:b/>
        <w:bCs/>
      </w:rPr>
      <w:tblPr/>
      <w:tcPr>
        <w:tcBorders>
          <w:top w:val="double" w:sz="2" w:space="0" w:color="9B9B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92C80"/>
    <w:pPr>
      <w:spacing w:after="0" w:line="240" w:lineRule="auto"/>
    </w:pPr>
    <w:tblPr>
      <w:tblStyleRowBandSize w:val="1"/>
      <w:tblStyleColBandSize w:val="1"/>
      <w:tblBorders>
        <w:top w:val="single" w:sz="4" w:space="0" w:color="FCEEF6" w:themeColor="accent4" w:themeTint="66"/>
        <w:left w:val="single" w:sz="4" w:space="0" w:color="FCEEF6" w:themeColor="accent4" w:themeTint="66"/>
        <w:bottom w:val="single" w:sz="4" w:space="0" w:color="FCEEF6" w:themeColor="accent4" w:themeTint="66"/>
        <w:right w:val="single" w:sz="4" w:space="0" w:color="FCEEF6" w:themeColor="accent4" w:themeTint="66"/>
        <w:insideH w:val="single" w:sz="4" w:space="0" w:color="FCEEF6" w:themeColor="accent4" w:themeTint="66"/>
        <w:insideV w:val="single" w:sz="4" w:space="0" w:color="FCEEF6" w:themeColor="accent4" w:themeTint="66"/>
      </w:tblBorders>
    </w:tblPr>
    <w:tblStylePr w:type="firstRow">
      <w:rPr>
        <w:b/>
        <w:bCs/>
      </w:rPr>
      <w:tblPr/>
      <w:tcPr>
        <w:tcBorders>
          <w:bottom w:val="single" w:sz="12" w:space="0" w:color="FBE5F1" w:themeColor="accent4" w:themeTint="99"/>
        </w:tcBorders>
      </w:tcPr>
    </w:tblStylePr>
    <w:tblStylePr w:type="lastRow">
      <w:rPr>
        <w:b/>
        <w:bCs/>
      </w:rPr>
      <w:tblPr/>
      <w:tcPr>
        <w:tcBorders>
          <w:top w:val="double" w:sz="2" w:space="0" w:color="FBE5F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92C80"/>
    <w:pPr>
      <w:spacing w:after="0" w:line="240" w:lineRule="auto"/>
    </w:pPr>
    <w:tblPr>
      <w:tblStyleRowBandSize w:val="1"/>
      <w:tblStyleColBandSize w:val="1"/>
      <w:tblBorders>
        <w:top w:val="single" w:sz="4" w:space="0" w:color="F8CCE4" w:themeColor="accent5" w:themeTint="66"/>
        <w:left w:val="single" w:sz="4" w:space="0" w:color="F8CCE4" w:themeColor="accent5" w:themeTint="66"/>
        <w:bottom w:val="single" w:sz="4" w:space="0" w:color="F8CCE4" w:themeColor="accent5" w:themeTint="66"/>
        <w:right w:val="single" w:sz="4" w:space="0" w:color="F8CCE4" w:themeColor="accent5" w:themeTint="66"/>
        <w:insideH w:val="single" w:sz="4" w:space="0" w:color="F8CCE4" w:themeColor="accent5" w:themeTint="66"/>
        <w:insideV w:val="single" w:sz="4" w:space="0" w:color="F8CCE4" w:themeColor="accent5" w:themeTint="66"/>
      </w:tblBorders>
    </w:tblPr>
    <w:tblStylePr w:type="firstRow">
      <w:rPr>
        <w:b/>
        <w:bCs/>
      </w:rPr>
      <w:tblPr/>
      <w:tcPr>
        <w:tcBorders>
          <w:bottom w:val="single" w:sz="12" w:space="0" w:color="F4B3D7" w:themeColor="accent5" w:themeTint="99"/>
        </w:tcBorders>
      </w:tcPr>
    </w:tblStylePr>
    <w:tblStylePr w:type="lastRow">
      <w:rPr>
        <w:b/>
        <w:bCs/>
      </w:rPr>
      <w:tblPr/>
      <w:tcPr>
        <w:tcBorders>
          <w:top w:val="double" w:sz="2" w:space="0" w:color="F4B3D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92C80"/>
    <w:pPr>
      <w:spacing w:after="0" w:line="240" w:lineRule="auto"/>
    </w:pPr>
    <w:tblPr>
      <w:tblStyleRowBandSize w:val="1"/>
      <w:tblStyleColBandSize w:val="1"/>
      <w:tblBorders>
        <w:top w:val="single" w:sz="4" w:space="0" w:color="EEB5C6" w:themeColor="accent6" w:themeTint="66"/>
        <w:left w:val="single" w:sz="4" w:space="0" w:color="EEB5C6" w:themeColor="accent6" w:themeTint="66"/>
        <w:bottom w:val="single" w:sz="4" w:space="0" w:color="EEB5C6" w:themeColor="accent6" w:themeTint="66"/>
        <w:right w:val="single" w:sz="4" w:space="0" w:color="EEB5C6" w:themeColor="accent6" w:themeTint="66"/>
        <w:insideH w:val="single" w:sz="4" w:space="0" w:color="EEB5C6" w:themeColor="accent6" w:themeTint="66"/>
        <w:insideV w:val="single" w:sz="4" w:space="0" w:color="EEB5C6" w:themeColor="accent6" w:themeTint="66"/>
      </w:tblBorders>
    </w:tblPr>
    <w:tblStylePr w:type="firstRow">
      <w:rPr>
        <w:b/>
        <w:bCs/>
      </w:rPr>
      <w:tblPr/>
      <w:tcPr>
        <w:tcBorders>
          <w:bottom w:val="single" w:sz="12" w:space="0" w:color="E590AA" w:themeColor="accent6" w:themeTint="99"/>
        </w:tcBorders>
      </w:tcPr>
    </w:tblStylePr>
    <w:tblStylePr w:type="lastRow">
      <w:rPr>
        <w:b/>
        <w:bCs/>
      </w:rPr>
      <w:tblPr/>
      <w:tcPr>
        <w:tcBorders>
          <w:top w:val="double" w:sz="2" w:space="0" w:color="E590A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92C8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92C80"/>
    <w:pPr>
      <w:spacing w:after="0" w:line="240" w:lineRule="auto"/>
    </w:pPr>
    <w:tblPr>
      <w:tblStyleRowBandSize w:val="1"/>
      <w:tblStyleColBandSize w:val="1"/>
      <w:tblBorders>
        <w:top w:val="single" w:sz="2" w:space="0" w:color="EE80BC" w:themeColor="accent1" w:themeTint="99"/>
        <w:bottom w:val="single" w:sz="2" w:space="0" w:color="EE80BC" w:themeColor="accent1" w:themeTint="99"/>
        <w:insideH w:val="single" w:sz="2" w:space="0" w:color="EE80BC" w:themeColor="accent1" w:themeTint="99"/>
        <w:insideV w:val="single" w:sz="2" w:space="0" w:color="EE80BC" w:themeColor="accent1" w:themeTint="99"/>
      </w:tblBorders>
    </w:tblPr>
    <w:tblStylePr w:type="firstRow">
      <w:rPr>
        <w:b/>
        <w:bCs/>
      </w:rPr>
      <w:tblPr/>
      <w:tcPr>
        <w:tcBorders>
          <w:top w:val="nil"/>
          <w:bottom w:val="single" w:sz="12" w:space="0" w:color="EE80BC" w:themeColor="accent1" w:themeTint="99"/>
          <w:insideH w:val="nil"/>
          <w:insideV w:val="nil"/>
        </w:tcBorders>
        <w:shd w:val="clear" w:color="auto" w:fill="FFFFFF" w:themeFill="background1"/>
      </w:tcPr>
    </w:tblStylePr>
    <w:tblStylePr w:type="lastRow">
      <w:rPr>
        <w:b/>
        <w:bCs/>
      </w:rPr>
      <w:tblPr/>
      <w:tcPr>
        <w:tcBorders>
          <w:top w:val="double" w:sz="2" w:space="0" w:color="EE80B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GridTable2-Accent2">
    <w:name w:val="Grid Table 2 Accent 2"/>
    <w:basedOn w:val="TableNormal"/>
    <w:uiPriority w:val="47"/>
    <w:rsid w:val="00A92C80"/>
    <w:pPr>
      <w:spacing w:after="0" w:line="240" w:lineRule="auto"/>
    </w:pPr>
    <w:tblPr>
      <w:tblStyleRowBandSize w:val="1"/>
      <w:tblStyleColBandSize w:val="1"/>
      <w:tblBorders>
        <w:top w:val="single" w:sz="2" w:space="0" w:color="6D6D6D" w:themeColor="accent2" w:themeTint="99"/>
        <w:bottom w:val="single" w:sz="2" w:space="0" w:color="6D6D6D" w:themeColor="accent2" w:themeTint="99"/>
        <w:insideH w:val="single" w:sz="2" w:space="0" w:color="6D6D6D" w:themeColor="accent2" w:themeTint="99"/>
        <w:insideV w:val="single" w:sz="2" w:space="0" w:color="6D6D6D" w:themeColor="accent2" w:themeTint="99"/>
      </w:tblBorders>
    </w:tblPr>
    <w:tblStylePr w:type="firstRow">
      <w:rPr>
        <w:b/>
        <w:bCs/>
      </w:rPr>
      <w:tblPr/>
      <w:tcPr>
        <w:tcBorders>
          <w:top w:val="nil"/>
          <w:bottom w:val="single" w:sz="12" w:space="0" w:color="6D6D6D" w:themeColor="accent2" w:themeTint="99"/>
          <w:insideH w:val="nil"/>
          <w:insideV w:val="nil"/>
        </w:tcBorders>
        <w:shd w:val="clear" w:color="auto" w:fill="FFFFFF" w:themeFill="background1"/>
      </w:tcPr>
    </w:tblStylePr>
    <w:tblStylePr w:type="lastRow">
      <w:rPr>
        <w:b/>
        <w:bCs/>
      </w:rPr>
      <w:tblPr/>
      <w:tcPr>
        <w:tcBorders>
          <w:top w:val="double" w:sz="2" w:space="0" w:color="6D6D6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GridTable2-Accent3">
    <w:name w:val="Grid Table 2 Accent 3"/>
    <w:basedOn w:val="TableNormal"/>
    <w:uiPriority w:val="47"/>
    <w:rsid w:val="00A92C80"/>
    <w:pPr>
      <w:spacing w:after="0" w:line="240" w:lineRule="auto"/>
    </w:pPr>
    <w:tblPr>
      <w:tblStyleRowBandSize w:val="1"/>
      <w:tblStyleColBandSize w:val="1"/>
      <w:tblBorders>
        <w:top w:val="single" w:sz="2" w:space="0" w:color="9B9B9B" w:themeColor="accent3" w:themeTint="99"/>
        <w:bottom w:val="single" w:sz="2" w:space="0" w:color="9B9B9B" w:themeColor="accent3" w:themeTint="99"/>
        <w:insideH w:val="single" w:sz="2" w:space="0" w:color="9B9B9B" w:themeColor="accent3" w:themeTint="99"/>
        <w:insideV w:val="single" w:sz="2" w:space="0" w:color="9B9B9B" w:themeColor="accent3" w:themeTint="99"/>
      </w:tblBorders>
    </w:tblPr>
    <w:tblStylePr w:type="firstRow">
      <w:rPr>
        <w:b/>
        <w:bCs/>
      </w:rPr>
      <w:tblPr/>
      <w:tcPr>
        <w:tcBorders>
          <w:top w:val="nil"/>
          <w:bottom w:val="single" w:sz="12" w:space="0" w:color="9B9B9B" w:themeColor="accent3" w:themeTint="99"/>
          <w:insideH w:val="nil"/>
          <w:insideV w:val="nil"/>
        </w:tcBorders>
        <w:shd w:val="clear" w:color="auto" w:fill="FFFFFF" w:themeFill="background1"/>
      </w:tcPr>
    </w:tblStylePr>
    <w:tblStylePr w:type="lastRow">
      <w:rPr>
        <w:b/>
        <w:bCs/>
      </w:rPr>
      <w:tblPr/>
      <w:tcPr>
        <w:tcBorders>
          <w:top w:val="double" w:sz="2" w:space="0" w:color="9B9B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GridTable2-Accent4">
    <w:name w:val="Grid Table 2 Accent 4"/>
    <w:basedOn w:val="TableNormal"/>
    <w:uiPriority w:val="47"/>
    <w:rsid w:val="00A92C80"/>
    <w:pPr>
      <w:spacing w:after="0" w:line="240" w:lineRule="auto"/>
    </w:pPr>
    <w:tblPr>
      <w:tblStyleRowBandSize w:val="1"/>
      <w:tblStyleColBandSize w:val="1"/>
      <w:tblBorders>
        <w:top w:val="single" w:sz="2" w:space="0" w:color="FBE5F1" w:themeColor="accent4" w:themeTint="99"/>
        <w:bottom w:val="single" w:sz="2" w:space="0" w:color="FBE5F1" w:themeColor="accent4" w:themeTint="99"/>
        <w:insideH w:val="single" w:sz="2" w:space="0" w:color="FBE5F1" w:themeColor="accent4" w:themeTint="99"/>
        <w:insideV w:val="single" w:sz="2" w:space="0" w:color="FBE5F1" w:themeColor="accent4" w:themeTint="99"/>
      </w:tblBorders>
    </w:tblPr>
    <w:tblStylePr w:type="firstRow">
      <w:rPr>
        <w:b/>
        <w:bCs/>
      </w:rPr>
      <w:tblPr/>
      <w:tcPr>
        <w:tcBorders>
          <w:top w:val="nil"/>
          <w:bottom w:val="single" w:sz="12" w:space="0" w:color="FBE5F1" w:themeColor="accent4" w:themeTint="99"/>
          <w:insideH w:val="nil"/>
          <w:insideV w:val="nil"/>
        </w:tcBorders>
        <w:shd w:val="clear" w:color="auto" w:fill="FFFFFF" w:themeFill="background1"/>
      </w:tcPr>
    </w:tblStylePr>
    <w:tblStylePr w:type="lastRow">
      <w:rPr>
        <w:b/>
        <w:bCs/>
      </w:rPr>
      <w:tblPr/>
      <w:tcPr>
        <w:tcBorders>
          <w:top w:val="double" w:sz="2" w:space="0" w:color="FBE5F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GridTable2-Accent5">
    <w:name w:val="Grid Table 2 Accent 5"/>
    <w:basedOn w:val="TableNormal"/>
    <w:uiPriority w:val="47"/>
    <w:rsid w:val="00A92C80"/>
    <w:pPr>
      <w:spacing w:after="0" w:line="240" w:lineRule="auto"/>
    </w:pPr>
    <w:tblPr>
      <w:tblStyleRowBandSize w:val="1"/>
      <w:tblStyleColBandSize w:val="1"/>
      <w:tblBorders>
        <w:top w:val="single" w:sz="2" w:space="0" w:color="F4B3D7" w:themeColor="accent5" w:themeTint="99"/>
        <w:bottom w:val="single" w:sz="2" w:space="0" w:color="F4B3D7" w:themeColor="accent5" w:themeTint="99"/>
        <w:insideH w:val="single" w:sz="2" w:space="0" w:color="F4B3D7" w:themeColor="accent5" w:themeTint="99"/>
        <w:insideV w:val="single" w:sz="2" w:space="0" w:color="F4B3D7" w:themeColor="accent5" w:themeTint="99"/>
      </w:tblBorders>
    </w:tblPr>
    <w:tblStylePr w:type="firstRow">
      <w:rPr>
        <w:b/>
        <w:bCs/>
      </w:rPr>
      <w:tblPr/>
      <w:tcPr>
        <w:tcBorders>
          <w:top w:val="nil"/>
          <w:bottom w:val="single" w:sz="12" w:space="0" w:color="F4B3D7" w:themeColor="accent5" w:themeTint="99"/>
          <w:insideH w:val="nil"/>
          <w:insideV w:val="nil"/>
        </w:tcBorders>
        <w:shd w:val="clear" w:color="auto" w:fill="FFFFFF" w:themeFill="background1"/>
      </w:tcPr>
    </w:tblStylePr>
    <w:tblStylePr w:type="lastRow">
      <w:rPr>
        <w:b/>
        <w:bCs/>
      </w:rPr>
      <w:tblPr/>
      <w:tcPr>
        <w:tcBorders>
          <w:top w:val="double" w:sz="2" w:space="0" w:color="F4B3D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GridTable2-Accent6">
    <w:name w:val="Grid Table 2 Accent 6"/>
    <w:basedOn w:val="TableNormal"/>
    <w:uiPriority w:val="47"/>
    <w:rsid w:val="00A92C80"/>
    <w:pPr>
      <w:spacing w:after="0" w:line="240" w:lineRule="auto"/>
    </w:pPr>
    <w:tblPr>
      <w:tblStyleRowBandSize w:val="1"/>
      <w:tblStyleColBandSize w:val="1"/>
      <w:tblBorders>
        <w:top w:val="single" w:sz="2" w:space="0" w:color="E590AA" w:themeColor="accent6" w:themeTint="99"/>
        <w:bottom w:val="single" w:sz="2" w:space="0" w:color="E590AA" w:themeColor="accent6" w:themeTint="99"/>
        <w:insideH w:val="single" w:sz="2" w:space="0" w:color="E590AA" w:themeColor="accent6" w:themeTint="99"/>
        <w:insideV w:val="single" w:sz="2" w:space="0" w:color="E590AA" w:themeColor="accent6" w:themeTint="99"/>
      </w:tblBorders>
    </w:tblPr>
    <w:tblStylePr w:type="firstRow">
      <w:rPr>
        <w:b/>
        <w:bCs/>
      </w:rPr>
      <w:tblPr/>
      <w:tcPr>
        <w:tcBorders>
          <w:top w:val="nil"/>
          <w:bottom w:val="single" w:sz="12" w:space="0" w:color="E590AA" w:themeColor="accent6" w:themeTint="99"/>
          <w:insideH w:val="nil"/>
          <w:insideV w:val="nil"/>
        </w:tcBorders>
        <w:shd w:val="clear" w:color="auto" w:fill="FFFFFF" w:themeFill="background1"/>
      </w:tcPr>
    </w:tblStylePr>
    <w:tblStylePr w:type="lastRow">
      <w:rPr>
        <w:b/>
        <w:bCs/>
      </w:rPr>
      <w:tblPr/>
      <w:tcPr>
        <w:tcBorders>
          <w:top w:val="double" w:sz="2" w:space="0" w:color="E590A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GridTable3">
    <w:name w:val="Grid Table 3"/>
    <w:basedOn w:val="TableNormal"/>
    <w:uiPriority w:val="48"/>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92C80"/>
    <w:pPr>
      <w:spacing w:after="0" w:line="240" w:lineRule="auto"/>
    </w:p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4E8" w:themeFill="accent1" w:themeFillTint="33"/>
      </w:tcPr>
    </w:tblStylePr>
    <w:tblStylePr w:type="band1Horz">
      <w:tblPr/>
      <w:tcPr>
        <w:shd w:val="clear" w:color="auto" w:fill="F9D4E8" w:themeFill="accent1" w:themeFillTint="33"/>
      </w:tcPr>
    </w:tblStylePr>
    <w:tblStylePr w:type="neCell">
      <w:tblPr/>
      <w:tcPr>
        <w:tcBorders>
          <w:bottom w:val="single" w:sz="4" w:space="0" w:color="EE80BC" w:themeColor="accent1" w:themeTint="99"/>
        </w:tcBorders>
      </w:tcPr>
    </w:tblStylePr>
    <w:tblStylePr w:type="nwCell">
      <w:tblPr/>
      <w:tcPr>
        <w:tcBorders>
          <w:bottom w:val="single" w:sz="4" w:space="0" w:color="EE80BC" w:themeColor="accent1" w:themeTint="99"/>
        </w:tcBorders>
      </w:tcPr>
    </w:tblStylePr>
    <w:tblStylePr w:type="seCell">
      <w:tblPr/>
      <w:tcPr>
        <w:tcBorders>
          <w:top w:val="single" w:sz="4" w:space="0" w:color="EE80BC" w:themeColor="accent1" w:themeTint="99"/>
        </w:tcBorders>
      </w:tcPr>
    </w:tblStylePr>
    <w:tblStylePr w:type="swCell">
      <w:tblPr/>
      <w:tcPr>
        <w:tcBorders>
          <w:top w:val="single" w:sz="4" w:space="0" w:color="EE80BC" w:themeColor="accent1" w:themeTint="99"/>
        </w:tcBorders>
      </w:tcPr>
    </w:tblStylePr>
  </w:style>
  <w:style w:type="table" w:styleId="GridTable3-Accent2">
    <w:name w:val="Grid Table 3 Accent 2"/>
    <w:basedOn w:val="TableNormal"/>
    <w:uiPriority w:val="48"/>
    <w:rsid w:val="00A92C80"/>
    <w:pPr>
      <w:spacing w:after="0" w:line="240" w:lineRule="auto"/>
    </w:pPr>
    <w:tblPr>
      <w:tblStyleRowBandSize w:val="1"/>
      <w:tblStyleColBandSize w:val="1"/>
      <w:tblBorders>
        <w:top w:val="single" w:sz="4" w:space="0" w:color="6D6D6D" w:themeColor="accent2" w:themeTint="99"/>
        <w:left w:val="single" w:sz="4" w:space="0" w:color="6D6D6D" w:themeColor="accent2" w:themeTint="99"/>
        <w:bottom w:val="single" w:sz="4" w:space="0" w:color="6D6D6D" w:themeColor="accent2" w:themeTint="99"/>
        <w:right w:val="single" w:sz="4" w:space="0" w:color="6D6D6D" w:themeColor="accent2" w:themeTint="99"/>
        <w:insideH w:val="single" w:sz="4" w:space="0" w:color="6D6D6D" w:themeColor="accent2" w:themeTint="99"/>
        <w:insideV w:val="single" w:sz="4" w:space="0" w:color="6D6D6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CECE" w:themeFill="accent2" w:themeFillTint="33"/>
      </w:tcPr>
    </w:tblStylePr>
    <w:tblStylePr w:type="band1Horz">
      <w:tblPr/>
      <w:tcPr>
        <w:shd w:val="clear" w:color="auto" w:fill="CECECE" w:themeFill="accent2" w:themeFillTint="33"/>
      </w:tcPr>
    </w:tblStylePr>
    <w:tblStylePr w:type="neCell">
      <w:tblPr/>
      <w:tcPr>
        <w:tcBorders>
          <w:bottom w:val="single" w:sz="4" w:space="0" w:color="6D6D6D" w:themeColor="accent2" w:themeTint="99"/>
        </w:tcBorders>
      </w:tcPr>
    </w:tblStylePr>
    <w:tblStylePr w:type="nwCell">
      <w:tblPr/>
      <w:tcPr>
        <w:tcBorders>
          <w:bottom w:val="single" w:sz="4" w:space="0" w:color="6D6D6D" w:themeColor="accent2" w:themeTint="99"/>
        </w:tcBorders>
      </w:tcPr>
    </w:tblStylePr>
    <w:tblStylePr w:type="seCell">
      <w:tblPr/>
      <w:tcPr>
        <w:tcBorders>
          <w:top w:val="single" w:sz="4" w:space="0" w:color="6D6D6D" w:themeColor="accent2" w:themeTint="99"/>
        </w:tcBorders>
      </w:tcPr>
    </w:tblStylePr>
    <w:tblStylePr w:type="swCell">
      <w:tblPr/>
      <w:tcPr>
        <w:tcBorders>
          <w:top w:val="single" w:sz="4" w:space="0" w:color="6D6D6D" w:themeColor="accent2" w:themeTint="99"/>
        </w:tcBorders>
      </w:tcPr>
    </w:tblStylePr>
  </w:style>
  <w:style w:type="table" w:styleId="GridTable3-Accent3">
    <w:name w:val="Grid Table 3 Accent 3"/>
    <w:basedOn w:val="TableNormal"/>
    <w:uiPriority w:val="48"/>
    <w:rsid w:val="00A92C80"/>
    <w:pPr>
      <w:spacing w:after="0" w:line="240" w:lineRule="auto"/>
    </w:pPr>
    <w:tblPr>
      <w:tblStyleRowBandSize w:val="1"/>
      <w:tblStyleColBandSize w:val="1"/>
      <w:tblBorders>
        <w:top w:val="single" w:sz="4" w:space="0" w:color="9B9B9B" w:themeColor="accent3" w:themeTint="99"/>
        <w:left w:val="single" w:sz="4" w:space="0" w:color="9B9B9B" w:themeColor="accent3" w:themeTint="99"/>
        <w:bottom w:val="single" w:sz="4" w:space="0" w:color="9B9B9B" w:themeColor="accent3" w:themeTint="99"/>
        <w:right w:val="single" w:sz="4" w:space="0" w:color="9B9B9B" w:themeColor="accent3" w:themeTint="99"/>
        <w:insideH w:val="single" w:sz="4" w:space="0" w:color="9B9B9B" w:themeColor="accent3" w:themeTint="99"/>
        <w:insideV w:val="single" w:sz="4" w:space="0" w:color="9B9B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DDDD" w:themeFill="accent3" w:themeFillTint="33"/>
      </w:tcPr>
    </w:tblStylePr>
    <w:tblStylePr w:type="band1Horz">
      <w:tblPr/>
      <w:tcPr>
        <w:shd w:val="clear" w:color="auto" w:fill="DDDDDD" w:themeFill="accent3" w:themeFillTint="33"/>
      </w:tcPr>
    </w:tblStylePr>
    <w:tblStylePr w:type="neCell">
      <w:tblPr/>
      <w:tcPr>
        <w:tcBorders>
          <w:bottom w:val="single" w:sz="4" w:space="0" w:color="9B9B9B" w:themeColor="accent3" w:themeTint="99"/>
        </w:tcBorders>
      </w:tcPr>
    </w:tblStylePr>
    <w:tblStylePr w:type="nwCell">
      <w:tblPr/>
      <w:tcPr>
        <w:tcBorders>
          <w:bottom w:val="single" w:sz="4" w:space="0" w:color="9B9B9B" w:themeColor="accent3" w:themeTint="99"/>
        </w:tcBorders>
      </w:tcPr>
    </w:tblStylePr>
    <w:tblStylePr w:type="seCell">
      <w:tblPr/>
      <w:tcPr>
        <w:tcBorders>
          <w:top w:val="single" w:sz="4" w:space="0" w:color="9B9B9B" w:themeColor="accent3" w:themeTint="99"/>
        </w:tcBorders>
      </w:tcPr>
    </w:tblStylePr>
    <w:tblStylePr w:type="swCell">
      <w:tblPr/>
      <w:tcPr>
        <w:tcBorders>
          <w:top w:val="single" w:sz="4" w:space="0" w:color="9B9B9B" w:themeColor="accent3" w:themeTint="99"/>
        </w:tcBorders>
      </w:tcPr>
    </w:tblStylePr>
  </w:style>
  <w:style w:type="table" w:styleId="GridTable3-Accent4">
    <w:name w:val="Grid Table 3 Accent 4"/>
    <w:basedOn w:val="TableNormal"/>
    <w:uiPriority w:val="48"/>
    <w:rsid w:val="00A92C80"/>
    <w:pPr>
      <w:spacing w:after="0" w:line="240" w:lineRule="auto"/>
    </w:pPr>
    <w:tblPr>
      <w:tblStyleRowBandSize w:val="1"/>
      <w:tblStyleColBandSize w:val="1"/>
      <w:tblBorders>
        <w:top w:val="single" w:sz="4" w:space="0" w:color="FBE5F1" w:themeColor="accent4" w:themeTint="99"/>
        <w:left w:val="single" w:sz="4" w:space="0" w:color="FBE5F1" w:themeColor="accent4" w:themeTint="99"/>
        <w:bottom w:val="single" w:sz="4" w:space="0" w:color="FBE5F1" w:themeColor="accent4" w:themeTint="99"/>
        <w:right w:val="single" w:sz="4" w:space="0" w:color="FBE5F1" w:themeColor="accent4" w:themeTint="99"/>
        <w:insideH w:val="single" w:sz="4" w:space="0" w:color="FBE5F1" w:themeColor="accent4" w:themeTint="99"/>
        <w:insideV w:val="single" w:sz="4" w:space="0" w:color="FBE5F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6FA" w:themeFill="accent4" w:themeFillTint="33"/>
      </w:tcPr>
    </w:tblStylePr>
    <w:tblStylePr w:type="band1Horz">
      <w:tblPr/>
      <w:tcPr>
        <w:shd w:val="clear" w:color="auto" w:fill="FDF6FA" w:themeFill="accent4" w:themeFillTint="33"/>
      </w:tcPr>
    </w:tblStylePr>
    <w:tblStylePr w:type="neCell">
      <w:tblPr/>
      <w:tcPr>
        <w:tcBorders>
          <w:bottom w:val="single" w:sz="4" w:space="0" w:color="FBE5F1" w:themeColor="accent4" w:themeTint="99"/>
        </w:tcBorders>
      </w:tcPr>
    </w:tblStylePr>
    <w:tblStylePr w:type="nwCell">
      <w:tblPr/>
      <w:tcPr>
        <w:tcBorders>
          <w:bottom w:val="single" w:sz="4" w:space="0" w:color="FBE5F1" w:themeColor="accent4" w:themeTint="99"/>
        </w:tcBorders>
      </w:tcPr>
    </w:tblStylePr>
    <w:tblStylePr w:type="seCell">
      <w:tblPr/>
      <w:tcPr>
        <w:tcBorders>
          <w:top w:val="single" w:sz="4" w:space="0" w:color="FBE5F1" w:themeColor="accent4" w:themeTint="99"/>
        </w:tcBorders>
      </w:tcPr>
    </w:tblStylePr>
    <w:tblStylePr w:type="swCell">
      <w:tblPr/>
      <w:tcPr>
        <w:tcBorders>
          <w:top w:val="single" w:sz="4" w:space="0" w:color="FBE5F1" w:themeColor="accent4" w:themeTint="99"/>
        </w:tcBorders>
      </w:tcPr>
    </w:tblStylePr>
  </w:style>
  <w:style w:type="table" w:styleId="GridTable3-Accent5">
    <w:name w:val="Grid Table 3 Accent 5"/>
    <w:basedOn w:val="TableNormal"/>
    <w:uiPriority w:val="48"/>
    <w:rsid w:val="00A92C80"/>
    <w:pPr>
      <w:spacing w:after="0" w:line="240" w:lineRule="auto"/>
    </w:pPr>
    <w:tblPr>
      <w:tblStyleRowBandSize w:val="1"/>
      <w:tblStyleColBandSize w:val="1"/>
      <w:tblBorders>
        <w:top w:val="single" w:sz="4" w:space="0" w:color="F4B3D7" w:themeColor="accent5" w:themeTint="99"/>
        <w:left w:val="single" w:sz="4" w:space="0" w:color="F4B3D7" w:themeColor="accent5" w:themeTint="99"/>
        <w:bottom w:val="single" w:sz="4" w:space="0" w:color="F4B3D7" w:themeColor="accent5" w:themeTint="99"/>
        <w:right w:val="single" w:sz="4" w:space="0" w:color="F4B3D7" w:themeColor="accent5" w:themeTint="99"/>
        <w:insideH w:val="single" w:sz="4" w:space="0" w:color="F4B3D7" w:themeColor="accent5" w:themeTint="99"/>
        <w:insideV w:val="single" w:sz="4" w:space="0" w:color="F4B3D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5F1" w:themeFill="accent5" w:themeFillTint="33"/>
      </w:tcPr>
    </w:tblStylePr>
    <w:tblStylePr w:type="band1Horz">
      <w:tblPr/>
      <w:tcPr>
        <w:shd w:val="clear" w:color="auto" w:fill="FBE5F1" w:themeFill="accent5" w:themeFillTint="33"/>
      </w:tcPr>
    </w:tblStylePr>
    <w:tblStylePr w:type="neCell">
      <w:tblPr/>
      <w:tcPr>
        <w:tcBorders>
          <w:bottom w:val="single" w:sz="4" w:space="0" w:color="F4B3D7" w:themeColor="accent5" w:themeTint="99"/>
        </w:tcBorders>
      </w:tcPr>
    </w:tblStylePr>
    <w:tblStylePr w:type="nwCell">
      <w:tblPr/>
      <w:tcPr>
        <w:tcBorders>
          <w:bottom w:val="single" w:sz="4" w:space="0" w:color="F4B3D7" w:themeColor="accent5" w:themeTint="99"/>
        </w:tcBorders>
      </w:tcPr>
    </w:tblStylePr>
    <w:tblStylePr w:type="seCell">
      <w:tblPr/>
      <w:tcPr>
        <w:tcBorders>
          <w:top w:val="single" w:sz="4" w:space="0" w:color="F4B3D7" w:themeColor="accent5" w:themeTint="99"/>
        </w:tcBorders>
      </w:tcPr>
    </w:tblStylePr>
    <w:tblStylePr w:type="swCell">
      <w:tblPr/>
      <w:tcPr>
        <w:tcBorders>
          <w:top w:val="single" w:sz="4" w:space="0" w:color="F4B3D7" w:themeColor="accent5" w:themeTint="99"/>
        </w:tcBorders>
      </w:tcPr>
    </w:tblStylePr>
  </w:style>
  <w:style w:type="table" w:styleId="GridTable3-Accent6">
    <w:name w:val="Grid Table 3 Accent 6"/>
    <w:basedOn w:val="TableNormal"/>
    <w:uiPriority w:val="48"/>
    <w:rsid w:val="00A92C80"/>
    <w:pPr>
      <w:spacing w:after="0" w:line="240" w:lineRule="auto"/>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table" w:styleId="GridTable4">
    <w:name w:val="Grid Table 4"/>
    <w:basedOn w:val="TableNormal"/>
    <w:uiPriority w:val="49"/>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92C80"/>
    <w:pPr>
      <w:spacing w:after="0" w:line="240" w:lineRule="auto"/>
    </w:p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GridTable4-Accent2">
    <w:name w:val="Grid Table 4 Accent 2"/>
    <w:basedOn w:val="TableNormal"/>
    <w:uiPriority w:val="49"/>
    <w:rsid w:val="00A92C80"/>
    <w:pPr>
      <w:spacing w:after="0" w:line="240" w:lineRule="auto"/>
    </w:pPr>
    <w:tblPr>
      <w:tblStyleRowBandSize w:val="1"/>
      <w:tblStyleColBandSize w:val="1"/>
      <w:tblBorders>
        <w:top w:val="single" w:sz="4" w:space="0" w:color="6D6D6D" w:themeColor="accent2" w:themeTint="99"/>
        <w:left w:val="single" w:sz="4" w:space="0" w:color="6D6D6D" w:themeColor="accent2" w:themeTint="99"/>
        <w:bottom w:val="single" w:sz="4" w:space="0" w:color="6D6D6D" w:themeColor="accent2" w:themeTint="99"/>
        <w:right w:val="single" w:sz="4" w:space="0" w:color="6D6D6D" w:themeColor="accent2" w:themeTint="99"/>
        <w:insideH w:val="single" w:sz="4" w:space="0" w:color="6D6D6D" w:themeColor="accent2" w:themeTint="99"/>
        <w:insideV w:val="single" w:sz="4" w:space="0" w:color="6D6D6D" w:themeColor="accent2" w:themeTint="99"/>
      </w:tblBorders>
    </w:tblPr>
    <w:tblStylePr w:type="firstRow">
      <w:rPr>
        <w:b/>
        <w:bCs/>
        <w:color w:val="FFFFFF" w:themeColor="background1"/>
      </w:rPr>
      <w:tblPr/>
      <w:tcPr>
        <w:tcBorders>
          <w:top w:val="single" w:sz="4" w:space="0" w:color="0C0C0C" w:themeColor="accent2"/>
          <w:left w:val="single" w:sz="4" w:space="0" w:color="0C0C0C" w:themeColor="accent2"/>
          <w:bottom w:val="single" w:sz="4" w:space="0" w:color="0C0C0C" w:themeColor="accent2"/>
          <w:right w:val="single" w:sz="4" w:space="0" w:color="0C0C0C" w:themeColor="accent2"/>
          <w:insideH w:val="nil"/>
          <w:insideV w:val="nil"/>
        </w:tcBorders>
        <w:shd w:val="clear" w:color="auto" w:fill="0C0C0C" w:themeFill="accent2"/>
      </w:tcPr>
    </w:tblStylePr>
    <w:tblStylePr w:type="lastRow">
      <w:rPr>
        <w:b/>
        <w:bCs/>
      </w:rPr>
      <w:tblPr/>
      <w:tcPr>
        <w:tcBorders>
          <w:top w:val="double" w:sz="4" w:space="0" w:color="0C0C0C" w:themeColor="accent2"/>
        </w:tcBorders>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GridTable4-Accent3">
    <w:name w:val="Grid Table 4 Accent 3"/>
    <w:basedOn w:val="TableNormal"/>
    <w:uiPriority w:val="49"/>
    <w:rsid w:val="00A92C80"/>
    <w:pPr>
      <w:spacing w:after="0" w:line="240" w:lineRule="auto"/>
    </w:pPr>
    <w:tblPr>
      <w:tblStyleRowBandSize w:val="1"/>
      <w:tblStyleColBandSize w:val="1"/>
      <w:tblBorders>
        <w:top w:val="single" w:sz="4" w:space="0" w:color="9B9B9B" w:themeColor="accent3" w:themeTint="99"/>
        <w:left w:val="single" w:sz="4" w:space="0" w:color="9B9B9B" w:themeColor="accent3" w:themeTint="99"/>
        <w:bottom w:val="single" w:sz="4" w:space="0" w:color="9B9B9B" w:themeColor="accent3" w:themeTint="99"/>
        <w:right w:val="single" w:sz="4" w:space="0" w:color="9B9B9B" w:themeColor="accent3" w:themeTint="99"/>
        <w:insideH w:val="single" w:sz="4" w:space="0" w:color="9B9B9B" w:themeColor="accent3" w:themeTint="99"/>
        <w:insideV w:val="single" w:sz="4" w:space="0" w:color="9B9B9B" w:themeColor="accent3" w:themeTint="99"/>
      </w:tblBorders>
    </w:tblPr>
    <w:tblStylePr w:type="firstRow">
      <w:rPr>
        <w:b/>
        <w:bCs/>
        <w:color w:val="FFFFFF" w:themeColor="background1"/>
      </w:rPr>
      <w:tblPr/>
      <w:tcPr>
        <w:tcBorders>
          <w:top w:val="single" w:sz="4" w:space="0" w:color="595959" w:themeColor="accent3"/>
          <w:left w:val="single" w:sz="4" w:space="0" w:color="595959" w:themeColor="accent3"/>
          <w:bottom w:val="single" w:sz="4" w:space="0" w:color="595959" w:themeColor="accent3"/>
          <w:right w:val="single" w:sz="4" w:space="0" w:color="595959" w:themeColor="accent3"/>
          <w:insideH w:val="nil"/>
          <w:insideV w:val="nil"/>
        </w:tcBorders>
        <w:shd w:val="clear" w:color="auto" w:fill="595959" w:themeFill="accent3"/>
      </w:tcPr>
    </w:tblStylePr>
    <w:tblStylePr w:type="lastRow">
      <w:rPr>
        <w:b/>
        <w:bCs/>
      </w:rPr>
      <w:tblPr/>
      <w:tcPr>
        <w:tcBorders>
          <w:top w:val="double" w:sz="4" w:space="0" w:color="595959" w:themeColor="accent3"/>
        </w:tcBorders>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GridTable4-Accent4">
    <w:name w:val="Grid Table 4 Accent 4"/>
    <w:basedOn w:val="TableNormal"/>
    <w:uiPriority w:val="49"/>
    <w:rsid w:val="00A92C80"/>
    <w:pPr>
      <w:spacing w:after="0" w:line="240" w:lineRule="auto"/>
    </w:pPr>
    <w:tblPr>
      <w:tblStyleRowBandSize w:val="1"/>
      <w:tblStyleColBandSize w:val="1"/>
      <w:tblBorders>
        <w:top w:val="single" w:sz="4" w:space="0" w:color="FBE5F1" w:themeColor="accent4" w:themeTint="99"/>
        <w:left w:val="single" w:sz="4" w:space="0" w:color="FBE5F1" w:themeColor="accent4" w:themeTint="99"/>
        <w:bottom w:val="single" w:sz="4" w:space="0" w:color="FBE5F1" w:themeColor="accent4" w:themeTint="99"/>
        <w:right w:val="single" w:sz="4" w:space="0" w:color="FBE5F1" w:themeColor="accent4" w:themeTint="99"/>
        <w:insideH w:val="single" w:sz="4" w:space="0" w:color="FBE5F1" w:themeColor="accent4" w:themeTint="99"/>
        <w:insideV w:val="single" w:sz="4" w:space="0" w:color="FBE5F1" w:themeColor="accent4" w:themeTint="99"/>
      </w:tblBorders>
    </w:tblPr>
    <w:tblStylePr w:type="firstRow">
      <w:rPr>
        <w:b/>
        <w:bCs/>
        <w:color w:val="FFFFFF" w:themeColor="background1"/>
      </w:rPr>
      <w:tblPr/>
      <w:tcPr>
        <w:tcBorders>
          <w:top w:val="single" w:sz="4" w:space="0" w:color="F9D5E9" w:themeColor="accent4"/>
          <w:left w:val="single" w:sz="4" w:space="0" w:color="F9D5E9" w:themeColor="accent4"/>
          <w:bottom w:val="single" w:sz="4" w:space="0" w:color="F9D5E9" w:themeColor="accent4"/>
          <w:right w:val="single" w:sz="4" w:space="0" w:color="F9D5E9" w:themeColor="accent4"/>
          <w:insideH w:val="nil"/>
          <w:insideV w:val="nil"/>
        </w:tcBorders>
        <w:shd w:val="clear" w:color="auto" w:fill="F9D5E9" w:themeFill="accent4"/>
      </w:tcPr>
    </w:tblStylePr>
    <w:tblStylePr w:type="lastRow">
      <w:rPr>
        <w:b/>
        <w:bCs/>
      </w:rPr>
      <w:tblPr/>
      <w:tcPr>
        <w:tcBorders>
          <w:top w:val="double" w:sz="4" w:space="0" w:color="F9D5E9" w:themeColor="accent4"/>
        </w:tcBorders>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GridTable4-Accent5">
    <w:name w:val="Grid Table 4 Accent 5"/>
    <w:basedOn w:val="TableNormal"/>
    <w:uiPriority w:val="49"/>
    <w:rsid w:val="00A92C80"/>
    <w:pPr>
      <w:spacing w:after="0" w:line="240" w:lineRule="auto"/>
    </w:pPr>
    <w:tblPr>
      <w:tblStyleRowBandSize w:val="1"/>
      <w:tblStyleColBandSize w:val="1"/>
      <w:tblBorders>
        <w:top w:val="single" w:sz="4" w:space="0" w:color="F4B3D7" w:themeColor="accent5" w:themeTint="99"/>
        <w:left w:val="single" w:sz="4" w:space="0" w:color="F4B3D7" w:themeColor="accent5" w:themeTint="99"/>
        <w:bottom w:val="single" w:sz="4" w:space="0" w:color="F4B3D7" w:themeColor="accent5" w:themeTint="99"/>
        <w:right w:val="single" w:sz="4" w:space="0" w:color="F4B3D7" w:themeColor="accent5" w:themeTint="99"/>
        <w:insideH w:val="single" w:sz="4" w:space="0" w:color="F4B3D7" w:themeColor="accent5" w:themeTint="99"/>
        <w:insideV w:val="single" w:sz="4" w:space="0" w:color="F4B3D7" w:themeColor="accent5" w:themeTint="99"/>
      </w:tblBorders>
    </w:tblPr>
    <w:tblStylePr w:type="firstRow">
      <w:rPr>
        <w:b/>
        <w:bCs/>
        <w:color w:val="FFFFFF" w:themeColor="background1"/>
      </w:rPr>
      <w:tblPr/>
      <w:tcPr>
        <w:tcBorders>
          <w:top w:val="single" w:sz="4" w:space="0" w:color="EE81BD" w:themeColor="accent5"/>
          <w:left w:val="single" w:sz="4" w:space="0" w:color="EE81BD" w:themeColor="accent5"/>
          <w:bottom w:val="single" w:sz="4" w:space="0" w:color="EE81BD" w:themeColor="accent5"/>
          <w:right w:val="single" w:sz="4" w:space="0" w:color="EE81BD" w:themeColor="accent5"/>
          <w:insideH w:val="nil"/>
          <w:insideV w:val="nil"/>
        </w:tcBorders>
        <w:shd w:val="clear" w:color="auto" w:fill="EE81BD" w:themeFill="accent5"/>
      </w:tcPr>
    </w:tblStylePr>
    <w:tblStylePr w:type="lastRow">
      <w:rPr>
        <w:b/>
        <w:bCs/>
      </w:rPr>
      <w:tblPr/>
      <w:tcPr>
        <w:tcBorders>
          <w:top w:val="double" w:sz="4" w:space="0" w:color="EE81BD" w:themeColor="accent5"/>
        </w:tcBorders>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GridTable4-Accent6">
    <w:name w:val="Grid Table 4 Accent 6"/>
    <w:basedOn w:val="TableNormal"/>
    <w:uiPriority w:val="49"/>
    <w:rsid w:val="00A92C80"/>
    <w:pPr>
      <w:spacing w:after="0" w:line="240" w:lineRule="auto"/>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color w:val="FFFFFF" w:themeColor="background1"/>
      </w:rPr>
      <w:tblPr/>
      <w:tcPr>
        <w:tcBorders>
          <w:top w:val="single" w:sz="4" w:space="0" w:color="D54773" w:themeColor="accent6"/>
          <w:left w:val="single" w:sz="4" w:space="0" w:color="D54773" w:themeColor="accent6"/>
          <w:bottom w:val="single" w:sz="4" w:space="0" w:color="D54773" w:themeColor="accent6"/>
          <w:right w:val="single" w:sz="4" w:space="0" w:color="D54773" w:themeColor="accent6"/>
          <w:insideH w:val="nil"/>
          <w:insideV w:val="nil"/>
        </w:tcBorders>
        <w:shd w:val="clear" w:color="auto" w:fill="D54773" w:themeFill="accent6"/>
      </w:tcPr>
    </w:tblStylePr>
    <w:tblStylePr w:type="lastRow">
      <w:rPr>
        <w:b/>
        <w:bCs/>
      </w:rPr>
      <w:tblPr/>
      <w:tcPr>
        <w:tcBorders>
          <w:top w:val="double" w:sz="4" w:space="0" w:color="D54773" w:themeColor="accent6"/>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GridTable5Dark">
    <w:name w:val="Grid Table 5 Dark"/>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styleId="GridTable5Dark-Accent2">
    <w:name w:val="Grid Table 5 Dark Accent 2"/>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CEC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0C0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0C0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0C0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0C0C" w:themeFill="accent2"/>
      </w:tcPr>
    </w:tblStylePr>
    <w:tblStylePr w:type="band1Vert">
      <w:tblPr/>
      <w:tcPr>
        <w:shd w:val="clear" w:color="auto" w:fill="9D9D9D" w:themeFill="accent2" w:themeFillTint="66"/>
      </w:tcPr>
    </w:tblStylePr>
    <w:tblStylePr w:type="band1Horz">
      <w:tblPr/>
      <w:tcPr>
        <w:shd w:val="clear" w:color="auto" w:fill="9D9D9D" w:themeFill="accent2" w:themeFillTint="66"/>
      </w:tcPr>
    </w:tblStylePr>
  </w:style>
  <w:style w:type="table" w:styleId="GridTable5Dark-Accent3">
    <w:name w:val="Grid Table 5 Dark Accent 3"/>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DD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959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959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959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95959" w:themeFill="accent3"/>
      </w:tcPr>
    </w:tblStylePr>
    <w:tblStylePr w:type="band1Vert">
      <w:tblPr/>
      <w:tcPr>
        <w:shd w:val="clear" w:color="auto" w:fill="BCBCBC" w:themeFill="accent3" w:themeFillTint="66"/>
      </w:tcPr>
    </w:tblStylePr>
    <w:tblStylePr w:type="band1Horz">
      <w:tblPr/>
      <w:tcPr>
        <w:shd w:val="clear" w:color="auto" w:fill="BCBCBC" w:themeFill="accent3" w:themeFillTint="66"/>
      </w:tcPr>
    </w:tblStylePr>
  </w:style>
  <w:style w:type="table" w:styleId="GridTable5Dark-Accent4">
    <w:name w:val="Grid Table 5 Dark Accent 4"/>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6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D5E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D5E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D5E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D5E9" w:themeFill="accent4"/>
      </w:tcPr>
    </w:tblStylePr>
    <w:tblStylePr w:type="band1Vert">
      <w:tblPr/>
      <w:tcPr>
        <w:shd w:val="clear" w:color="auto" w:fill="FCEEF6" w:themeFill="accent4" w:themeFillTint="66"/>
      </w:tcPr>
    </w:tblStylePr>
    <w:tblStylePr w:type="band1Horz">
      <w:tblPr/>
      <w:tcPr>
        <w:shd w:val="clear" w:color="auto" w:fill="FCEEF6" w:themeFill="accent4" w:themeFillTint="66"/>
      </w:tcPr>
    </w:tblStylePr>
  </w:style>
  <w:style w:type="table" w:styleId="GridTable5Dark-Accent5">
    <w:name w:val="Grid Table 5 Dark Accent 5"/>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5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E81B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E81B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E81B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E81BD" w:themeFill="accent5"/>
      </w:tcPr>
    </w:tblStylePr>
    <w:tblStylePr w:type="band1Vert">
      <w:tblPr/>
      <w:tcPr>
        <w:shd w:val="clear" w:color="auto" w:fill="F8CCE4" w:themeFill="accent5" w:themeFillTint="66"/>
      </w:tcPr>
    </w:tblStylePr>
    <w:tblStylePr w:type="band1Horz">
      <w:tblPr/>
      <w:tcPr>
        <w:shd w:val="clear" w:color="auto" w:fill="F8CCE4" w:themeFill="accent5" w:themeFillTint="66"/>
      </w:tcPr>
    </w:tblStylePr>
  </w:style>
  <w:style w:type="table" w:styleId="GridTable5Dark-Accent6">
    <w:name w:val="Grid Table 5 Dark Accent 6"/>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7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7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7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773" w:themeFill="accent6"/>
      </w:tcPr>
    </w:tblStylePr>
    <w:tblStylePr w:type="band1Vert">
      <w:tblPr/>
      <w:tcPr>
        <w:shd w:val="clear" w:color="auto" w:fill="EEB5C6" w:themeFill="accent6" w:themeFillTint="66"/>
      </w:tcPr>
    </w:tblStylePr>
    <w:tblStylePr w:type="band1Horz">
      <w:tblPr/>
      <w:tcPr>
        <w:shd w:val="clear" w:color="auto" w:fill="EEB5C6" w:themeFill="accent6" w:themeFillTint="66"/>
      </w:tcPr>
    </w:tblStylePr>
  </w:style>
  <w:style w:type="table" w:styleId="GridTable6Colorful">
    <w:name w:val="Grid Table 6 Colorful"/>
    <w:basedOn w:val="TableNormal"/>
    <w:uiPriority w:val="51"/>
    <w:rsid w:val="00A92C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92C80"/>
    <w:pPr>
      <w:spacing w:after="0" w:line="240" w:lineRule="auto"/>
    </w:pPr>
    <w:rPr>
      <w:color w:val="B3186D" w:themeColor="accent1" w:themeShade="BF"/>
    </w:r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GridTable6Colorful-Accent2">
    <w:name w:val="Grid Table 6 Colorful Accent 2"/>
    <w:basedOn w:val="TableNormal"/>
    <w:uiPriority w:val="51"/>
    <w:rsid w:val="00A92C80"/>
    <w:pPr>
      <w:spacing w:after="0" w:line="240" w:lineRule="auto"/>
    </w:pPr>
    <w:rPr>
      <w:color w:val="080808" w:themeColor="accent2" w:themeShade="BF"/>
    </w:rPr>
    <w:tblPr>
      <w:tblStyleRowBandSize w:val="1"/>
      <w:tblStyleColBandSize w:val="1"/>
      <w:tblBorders>
        <w:top w:val="single" w:sz="4" w:space="0" w:color="6D6D6D" w:themeColor="accent2" w:themeTint="99"/>
        <w:left w:val="single" w:sz="4" w:space="0" w:color="6D6D6D" w:themeColor="accent2" w:themeTint="99"/>
        <w:bottom w:val="single" w:sz="4" w:space="0" w:color="6D6D6D" w:themeColor="accent2" w:themeTint="99"/>
        <w:right w:val="single" w:sz="4" w:space="0" w:color="6D6D6D" w:themeColor="accent2" w:themeTint="99"/>
        <w:insideH w:val="single" w:sz="4" w:space="0" w:color="6D6D6D" w:themeColor="accent2" w:themeTint="99"/>
        <w:insideV w:val="single" w:sz="4" w:space="0" w:color="6D6D6D" w:themeColor="accent2" w:themeTint="99"/>
      </w:tblBorders>
    </w:tblPr>
    <w:tblStylePr w:type="firstRow">
      <w:rPr>
        <w:b/>
        <w:bCs/>
      </w:rPr>
      <w:tblPr/>
      <w:tcPr>
        <w:tcBorders>
          <w:bottom w:val="single" w:sz="12" w:space="0" w:color="6D6D6D" w:themeColor="accent2" w:themeTint="99"/>
        </w:tcBorders>
      </w:tcPr>
    </w:tblStylePr>
    <w:tblStylePr w:type="lastRow">
      <w:rPr>
        <w:b/>
        <w:bCs/>
      </w:rPr>
      <w:tblPr/>
      <w:tcPr>
        <w:tcBorders>
          <w:top w:val="double" w:sz="4" w:space="0" w:color="6D6D6D" w:themeColor="accent2" w:themeTint="99"/>
        </w:tcBorders>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GridTable6Colorful-Accent3">
    <w:name w:val="Grid Table 6 Colorful Accent 3"/>
    <w:basedOn w:val="TableNormal"/>
    <w:uiPriority w:val="51"/>
    <w:rsid w:val="00A92C80"/>
    <w:pPr>
      <w:spacing w:after="0" w:line="240" w:lineRule="auto"/>
    </w:pPr>
    <w:rPr>
      <w:color w:val="424242" w:themeColor="accent3" w:themeShade="BF"/>
    </w:rPr>
    <w:tblPr>
      <w:tblStyleRowBandSize w:val="1"/>
      <w:tblStyleColBandSize w:val="1"/>
      <w:tblBorders>
        <w:top w:val="single" w:sz="4" w:space="0" w:color="9B9B9B" w:themeColor="accent3" w:themeTint="99"/>
        <w:left w:val="single" w:sz="4" w:space="0" w:color="9B9B9B" w:themeColor="accent3" w:themeTint="99"/>
        <w:bottom w:val="single" w:sz="4" w:space="0" w:color="9B9B9B" w:themeColor="accent3" w:themeTint="99"/>
        <w:right w:val="single" w:sz="4" w:space="0" w:color="9B9B9B" w:themeColor="accent3" w:themeTint="99"/>
        <w:insideH w:val="single" w:sz="4" w:space="0" w:color="9B9B9B" w:themeColor="accent3" w:themeTint="99"/>
        <w:insideV w:val="single" w:sz="4" w:space="0" w:color="9B9B9B" w:themeColor="accent3" w:themeTint="99"/>
      </w:tblBorders>
    </w:tblPr>
    <w:tblStylePr w:type="firstRow">
      <w:rPr>
        <w:b/>
        <w:bCs/>
      </w:rPr>
      <w:tblPr/>
      <w:tcPr>
        <w:tcBorders>
          <w:bottom w:val="single" w:sz="12" w:space="0" w:color="9B9B9B" w:themeColor="accent3" w:themeTint="99"/>
        </w:tcBorders>
      </w:tcPr>
    </w:tblStylePr>
    <w:tblStylePr w:type="lastRow">
      <w:rPr>
        <w:b/>
        <w:bCs/>
      </w:rPr>
      <w:tblPr/>
      <w:tcPr>
        <w:tcBorders>
          <w:top w:val="double" w:sz="4" w:space="0" w:color="9B9B9B" w:themeColor="accent3" w:themeTint="99"/>
        </w:tcBorders>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GridTable6Colorful-Accent4">
    <w:name w:val="Grid Table 6 Colorful Accent 4"/>
    <w:basedOn w:val="TableNormal"/>
    <w:uiPriority w:val="51"/>
    <w:rsid w:val="00A92C80"/>
    <w:pPr>
      <w:spacing w:after="0" w:line="240" w:lineRule="auto"/>
    </w:pPr>
    <w:rPr>
      <w:color w:val="EA6FB3" w:themeColor="accent4" w:themeShade="BF"/>
    </w:rPr>
    <w:tblPr>
      <w:tblStyleRowBandSize w:val="1"/>
      <w:tblStyleColBandSize w:val="1"/>
      <w:tblBorders>
        <w:top w:val="single" w:sz="4" w:space="0" w:color="FBE5F1" w:themeColor="accent4" w:themeTint="99"/>
        <w:left w:val="single" w:sz="4" w:space="0" w:color="FBE5F1" w:themeColor="accent4" w:themeTint="99"/>
        <w:bottom w:val="single" w:sz="4" w:space="0" w:color="FBE5F1" w:themeColor="accent4" w:themeTint="99"/>
        <w:right w:val="single" w:sz="4" w:space="0" w:color="FBE5F1" w:themeColor="accent4" w:themeTint="99"/>
        <w:insideH w:val="single" w:sz="4" w:space="0" w:color="FBE5F1" w:themeColor="accent4" w:themeTint="99"/>
        <w:insideV w:val="single" w:sz="4" w:space="0" w:color="FBE5F1" w:themeColor="accent4" w:themeTint="99"/>
      </w:tblBorders>
    </w:tblPr>
    <w:tblStylePr w:type="firstRow">
      <w:rPr>
        <w:b/>
        <w:bCs/>
      </w:rPr>
      <w:tblPr/>
      <w:tcPr>
        <w:tcBorders>
          <w:bottom w:val="single" w:sz="12" w:space="0" w:color="FBE5F1" w:themeColor="accent4" w:themeTint="99"/>
        </w:tcBorders>
      </w:tcPr>
    </w:tblStylePr>
    <w:tblStylePr w:type="lastRow">
      <w:rPr>
        <w:b/>
        <w:bCs/>
      </w:rPr>
      <w:tblPr/>
      <w:tcPr>
        <w:tcBorders>
          <w:top w:val="double" w:sz="4" w:space="0" w:color="FBE5F1" w:themeColor="accent4" w:themeTint="99"/>
        </w:tcBorders>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GridTable6Colorful-Accent5">
    <w:name w:val="Grid Table 6 Colorful Accent 5"/>
    <w:basedOn w:val="TableNormal"/>
    <w:uiPriority w:val="51"/>
    <w:rsid w:val="00A92C80"/>
    <w:pPr>
      <w:spacing w:after="0" w:line="240" w:lineRule="auto"/>
    </w:pPr>
    <w:rPr>
      <w:color w:val="E32F92" w:themeColor="accent5" w:themeShade="BF"/>
    </w:rPr>
    <w:tblPr>
      <w:tblStyleRowBandSize w:val="1"/>
      <w:tblStyleColBandSize w:val="1"/>
      <w:tblBorders>
        <w:top w:val="single" w:sz="4" w:space="0" w:color="F4B3D7" w:themeColor="accent5" w:themeTint="99"/>
        <w:left w:val="single" w:sz="4" w:space="0" w:color="F4B3D7" w:themeColor="accent5" w:themeTint="99"/>
        <w:bottom w:val="single" w:sz="4" w:space="0" w:color="F4B3D7" w:themeColor="accent5" w:themeTint="99"/>
        <w:right w:val="single" w:sz="4" w:space="0" w:color="F4B3D7" w:themeColor="accent5" w:themeTint="99"/>
        <w:insideH w:val="single" w:sz="4" w:space="0" w:color="F4B3D7" w:themeColor="accent5" w:themeTint="99"/>
        <w:insideV w:val="single" w:sz="4" w:space="0" w:color="F4B3D7" w:themeColor="accent5" w:themeTint="99"/>
      </w:tblBorders>
    </w:tblPr>
    <w:tblStylePr w:type="firstRow">
      <w:rPr>
        <w:b/>
        <w:bCs/>
      </w:rPr>
      <w:tblPr/>
      <w:tcPr>
        <w:tcBorders>
          <w:bottom w:val="single" w:sz="12" w:space="0" w:color="F4B3D7" w:themeColor="accent5" w:themeTint="99"/>
        </w:tcBorders>
      </w:tcPr>
    </w:tblStylePr>
    <w:tblStylePr w:type="lastRow">
      <w:rPr>
        <w:b/>
        <w:bCs/>
      </w:rPr>
      <w:tblPr/>
      <w:tcPr>
        <w:tcBorders>
          <w:top w:val="double" w:sz="4" w:space="0" w:color="F4B3D7" w:themeColor="accent5" w:themeTint="99"/>
        </w:tcBorders>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GridTable6Colorful-Accent6">
    <w:name w:val="Grid Table 6 Colorful Accent 6"/>
    <w:basedOn w:val="TableNormal"/>
    <w:uiPriority w:val="51"/>
    <w:rsid w:val="00A92C80"/>
    <w:pPr>
      <w:spacing w:after="0" w:line="240" w:lineRule="auto"/>
    </w:pPr>
    <w:rPr>
      <w:color w:val="AD2750" w:themeColor="accent6" w:themeShade="BF"/>
    </w:r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bottom w:val="single" w:sz="12" w:space="0" w:color="E590AA" w:themeColor="accent6" w:themeTint="99"/>
        </w:tcBorders>
      </w:tcPr>
    </w:tblStylePr>
    <w:tblStylePr w:type="lastRow">
      <w:rPr>
        <w:b/>
        <w:bCs/>
      </w:rPr>
      <w:tblPr/>
      <w:tcPr>
        <w:tcBorders>
          <w:top w:val="doub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GridTable7Colorful">
    <w:name w:val="Grid Table 7 Colorful"/>
    <w:basedOn w:val="TableNormal"/>
    <w:uiPriority w:val="52"/>
    <w:rsid w:val="00A92C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92C80"/>
    <w:pPr>
      <w:spacing w:after="0" w:line="240" w:lineRule="auto"/>
    </w:pPr>
    <w:rPr>
      <w:color w:val="B3186D" w:themeColor="accent1" w:themeShade="BF"/>
    </w:r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4E8" w:themeFill="accent1" w:themeFillTint="33"/>
      </w:tcPr>
    </w:tblStylePr>
    <w:tblStylePr w:type="band1Horz">
      <w:tblPr/>
      <w:tcPr>
        <w:shd w:val="clear" w:color="auto" w:fill="F9D4E8" w:themeFill="accent1" w:themeFillTint="33"/>
      </w:tcPr>
    </w:tblStylePr>
    <w:tblStylePr w:type="neCell">
      <w:tblPr/>
      <w:tcPr>
        <w:tcBorders>
          <w:bottom w:val="single" w:sz="4" w:space="0" w:color="EE80BC" w:themeColor="accent1" w:themeTint="99"/>
        </w:tcBorders>
      </w:tcPr>
    </w:tblStylePr>
    <w:tblStylePr w:type="nwCell">
      <w:tblPr/>
      <w:tcPr>
        <w:tcBorders>
          <w:bottom w:val="single" w:sz="4" w:space="0" w:color="EE80BC" w:themeColor="accent1" w:themeTint="99"/>
        </w:tcBorders>
      </w:tcPr>
    </w:tblStylePr>
    <w:tblStylePr w:type="seCell">
      <w:tblPr/>
      <w:tcPr>
        <w:tcBorders>
          <w:top w:val="single" w:sz="4" w:space="0" w:color="EE80BC" w:themeColor="accent1" w:themeTint="99"/>
        </w:tcBorders>
      </w:tcPr>
    </w:tblStylePr>
    <w:tblStylePr w:type="swCell">
      <w:tblPr/>
      <w:tcPr>
        <w:tcBorders>
          <w:top w:val="single" w:sz="4" w:space="0" w:color="EE80BC" w:themeColor="accent1" w:themeTint="99"/>
        </w:tcBorders>
      </w:tcPr>
    </w:tblStylePr>
  </w:style>
  <w:style w:type="table" w:styleId="GridTable7Colorful-Accent2">
    <w:name w:val="Grid Table 7 Colorful Accent 2"/>
    <w:basedOn w:val="TableNormal"/>
    <w:uiPriority w:val="52"/>
    <w:rsid w:val="00A92C80"/>
    <w:pPr>
      <w:spacing w:after="0" w:line="240" w:lineRule="auto"/>
    </w:pPr>
    <w:rPr>
      <w:color w:val="080808" w:themeColor="accent2" w:themeShade="BF"/>
    </w:rPr>
    <w:tblPr>
      <w:tblStyleRowBandSize w:val="1"/>
      <w:tblStyleColBandSize w:val="1"/>
      <w:tblBorders>
        <w:top w:val="single" w:sz="4" w:space="0" w:color="6D6D6D" w:themeColor="accent2" w:themeTint="99"/>
        <w:left w:val="single" w:sz="4" w:space="0" w:color="6D6D6D" w:themeColor="accent2" w:themeTint="99"/>
        <w:bottom w:val="single" w:sz="4" w:space="0" w:color="6D6D6D" w:themeColor="accent2" w:themeTint="99"/>
        <w:right w:val="single" w:sz="4" w:space="0" w:color="6D6D6D" w:themeColor="accent2" w:themeTint="99"/>
        <w:insideH w:val="single" w:sz="4" w:space="0" w:color="6D6D6D" w:themeColor="accent2" w:themeTint="99"/>
        <w:insideV w:val="single" w:sz="4" w:space="0" w:color="6D6D6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CECE" w:themeFill="accent2" w:themeFillTint="33"/>
      </w:tcPr>
    </w:tblStylePr>
    <w:tblStylePr w:type="band1Horz">
      <w:tblPr/>
      <w:tcPr>
        <w:shd w:val="clear" w:color="auto" w:fill="CECECE" w:themeFill="accent2" w:themeFillTint="33"/>
      </w:tcPr>
    </w:tblStylePr>
    <w:tblStylePr w:type="neCell">
      <w:tblPr/>
      <w:tcPr>
        <w:tcBorders>
          <w:bottom w:val="single" w:sz="4" w:space="0" w:color="6D6D6D" w:themeColor="accent2" w:themeTint="99"/>
        </w:tcBorders>
      </w:tcPr>
    </w:tblStylePr>
    <w:tblStylePr w:type="nwCell">
      <w:tblPr/>
      <w:tcPr>
        <w:tcBorders>
          <w:bottom w:val="single" w:sz="4" w:space="0" w:color="6D6D6D" w:themeColor="accent2" w:themeTint="99"/>
        </w:tcBorders>
      </w:tcPr>
    </w:tblStylePr>
    <w:tblStylePr w:type="seCell">
      <w:tblPr/>
      <w:tcPr>
        <w:tcBorders>
          <w:top w:val="single" w:sz="4" w:space="0" w:color="6D6D6D" w:themeColor="accent2" w:themeTint="99"/>
        </w:tcBorders>
      </w:tcPr>
    </w:tblStylePr>
    <w:tblStylePr w:type="swCell">
      <w:tblPr/>
      <w:tcPr>
        <w:tcBorders>
          <w:top w:val="single" w:sz="4" w:space="0" w:color="6D6D6D" w:themeColor="accent2" w:themeTint="99"/>
        </w:tcBorders>
      </w:tcPr>
    </w:tblStylePr>
  </w:style>
  <w:style w:type="table" w:styleId="GridTable7Colorful-Accent3">
    <w:name w:val="Grid Table 7 Colorful Accent 3"/>
    <w:basedOn w:val="TableNormal"/>
    <w:uiPriority w:val="52"/>
    <w:rsid w:val="00A92C80"/>
    <w:pPr>
      <w:spacing w:after="0" w:line="240" w:lineRule="auto"/>
    </w:pPr>
    <w:rPr>
      <w:color w:val="424242" w:themeColor="accent3" w:themeShade="BF"/>
    </w:rPr>
    <w:tblPr>
      <w:tblStyleRowBandSize w:val="1"/>
      <w:tblStyleColBandSize w:val="1"/>
      <w:tblBorders>
        <w:top w:val="single" w:sz="4" w:space="0" w:color="9B9B9B" w:themeColor="accent3" w:themeTint="99"/>
        <w:left w:val="single" w:sz="4" w:space="0" w:color="9B9B9B" w:themeColor="accent3" w:themeTint="99"/>
        <w:bottom w:val="single" w:sz="4" w:space="0" w:color="9B9B9B" w:themeColor="accent3" w:themeTint="99"/>
        <w:right w:val="single" w:sz="4" w:space="0" w:color="9B9B9B" w:themeColor="accent3" w:themeTint="99"/>
        <w:insideH w:val="single" w:sz="4" w:space="0" w:color="9B9B9B" w:themeColor="accent3" w:themeTint="99"/>
        <w:insideV w:val="single" w:sz="4" w:space="0" w:color="9B9B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DDDD" w:themeFill="accent3" w:themeFillTint="33"/>
      </w:tcPr>
    </w:tblStylePr>
    <w:tblStylePr w:type="band1Horz">
      <w:tblPr/>
      <w:tcPr>
        <w:shd w:val="clear" w:color="auto" w:fill="DDDDDD" w:themeFill="accent3" w:themeFillTint="33"/>
      </w:tcPr>
    </w:tblStylePr>
    <w:tblStylePr w:type="neCell">
      <w:tblPr/>
      <w:tcPr>
        <w:tcBorders>
          <w:bottom w:val="single" w:sz="4" w:space="0" w:color="9B9B9B" w:themeColor="accent3" w:themeTint="99"/>
        </w:tcBorders>
      </w:tcPr>
    </w:tblStylePr>
    <w:tblStylePr w:type="nwCell">
      <w:tblPr/>
      <w:tcPr>
        <w:tcBorders>
          <w:bottom w:val="single" w:sz="4" w:space="0" w:color="9B9B9B" w:themeColor="accent3" w:themeTint="99"/>
        </w:tcBorders>
      </w:tcPr>
    </w:tblStylePr>
    <w:tblStylePr w:type="seCell">
      <w:tblPr/>
      <w:tcPr>
        <w:tcBorders>
          <w:top w:val="single" w:sz="4" w:space="0" w:color="9B9B9B" w:themeColor="accent3" w:themeTint="99"/>
        </w:tcBorders>
      </w:tcPr>
    </w:tblStylePr>
    <w:tblStylePr w:type="swCell">
      <w:tblPr/>
      <w:tcPr>
        <w:tcBorders>
          <w:top w:val="single" w:sz="4" w:space="0" w:color="9B9B9B" w:themeColor="accent3" w:themeTint="99"/>
        </w:tcBorders>
      </w:tcPr>
    </w:tblStylePr>
  </w:style>
  <w:style w:type="table" w:styleId="GridTable7Colorful-Accent4">
    <w:name w:val="Grid Table 7 Colorful Accent 4"/>
    <w:basedOn w:val="TableNormal"/>
    <w:uiPriority w:val="52"/>
    <w:rsid w:val="00A92C80"/>
    <w:pPr>
      <w:spacing w:after="0" w:line="240" w:lineRule="auto"/>
    </w:pPr>
    <w:rPr>
      <w:color w:val="EA6FB3" w:themeColor="accent4" w:themeShade="BF"/>
    </w:rPr>
    <w:tblPr>
      <w:tblStyleRowBandSize w:val="1"/>
      <w:tblStyleColBandSize w:val="1"/>
      <w:tblBorders>
        <w:top w:val="single" w:sz="4" w:space="0" w:color="FBE5F1" w:themeColor="accent4" w:themeTint="99"/>
        <w:left w:val="single" w:sz="4" w:space="0" w:color="FBE5F1" w:themeColor="accent4" w:themeTint="99"/>
        <w:bottom w:val="single" w:sz="4" w:space="0" w:color="FBE5F1" w:themeColor="accent4" w:themeTint="99"/>
        <w:right w:val="single" w:sz="4" w:space="0" w:color="FBE5F1" w:themeColor="accent4" w:themeTint="99"/>
        <w:insideH w:val="single" w:sz="4" w:space="0" w:color="FBE5F1" w:themeColor="accent4" w:themeTint="99"/>
        <w:insideV w:val="single" w:sz="4" w:space="0" w:color="FBE5F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6FA" w:themeFill="accent4" w:themeFillTint="33"/>
      </w:tcPr>
    </w:tblStylePr>
    <w:tblStylePr w:type="band1Horz">
      <w:tblPr/>
      <w:tcPr>
        <w:shd w:val="clear" w:color="auto" w:fill="FDF6FA" w:themeFill="accent4" w:themeFillTint="33"/>
      </w:tcPr>
    </w:tblStylePr>
    <w:tblStylePr w:type="neCell">
      <w:tblPr/>
      <w:tcPr>
        <w:tcBorders>
          <w:bottom w:val="single" w:sz="4" w:space="0" w:color="FBE5F1" w:themeColor="accent4" w:themeTint="99"/>
        </w:tcBorders>
      </w:tcPr>
    </w:tblStylePr>
    <w:tblStylePr w:type="nwCell">
      <w:tblPr/>
      <w:tcPr>
        <w:tcBorders>
          <w:bottom w:val="single" w:sz="4" w:space="0" w:color="FBE5F1" w:themeColor="accent4" w:themeTint="99"/>
        </w:tcBorders>
      </w:tcPr>
    </w:tblStylePr>
    <w:tblStylePr w:type="seCell">
      <w:tblPr/>
      <w:tcPr>
        <w:tcBorders>
          <w:top w:val="single" w:sz="4" w:space="0" w:color="FBE5F1" w:themeColor="accent4" w:themeTint="99"/>
        </w:tcBorders>
      </w:tcPr>
    </w:tblStylePr>
    <w:tblStylePr w:type="swCell">
      <w:tblPr/>
      <w:tcPr>
        <w:tcBorders>
          <w:top w:val="single" w:sz="4" w:space="0" w:color="FBE5F1" w:themeColor="accent4" w:themeTint="99"/>
        </w:tcBorders>
      </w:tcPr>
    </w:tblStylePr>
  </w:style>
  <w:style w:type="table" w:styleId="GridTable7Colorful-Accent5">
    <w:name w:val="Grid Table 7 Colorful Accent 5"/>
    <w:basedOn w:val="TableNormal"/>
    <w:uiPriority w:val="52"/>
    <w:rsid w:val="00A92C80"/>
    <w:pPr>
      <w:spacing w:after="0" w:line="240" w:lineRule="auto"/>
    </w:pPr>
    <w:rPr>
      <w:color w:val="E32F92" w:themeColor="accent5" w:themeShade="BF"/>
    </w:rPr>
    <w:tblPr>
      <w:tblStyleRowBandSize w:val="1"/>
      <w:tblStyleColBandSize w:val="1"/>
      <w:tblBorders>
        <w:top w:val="single" w:sz="4" w:space="0" w:color="F4B3D7" w:themeColor="accent5" w:themeTint="99"/>
        <w:left w:val="single" w:sz="4" w:space="0" w:color="F4B3D7" w:themeColor="accent5" w:themeTint="99"/>
        <w:bottom w:val="single" w:sz="4" w:space="0" w:color="F4B3D7" w:themeColor="accent5" w:themeTint="99"/>
        <w:right w:val="single" w:sz="4" w:space="0" w:color="F4B3D7" w:themeColor="accent5" w:themeTint="99"/>
        <w:insideH w:val="single" w:sz="4" w:space="0" w:color="F4B3D7" w:themeColor="accent5" w:themeTint="99"/>
        <w:insideV w:val="single" w:sz="4" w:space="0" w:color="F4B3D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5F1" w:themeFill="accent5" w:themeFillTint="33"/>
      </w:tcPr>
    </w:tblStylePr>
    <w:tblStylePr w:type="band1Horz">
      <w:tblPr/>
      <w:tcPr>
        <w:shd w:val="clear" w:color="auto" w:fill="FBE5F1" w:themeFill="accent5" w:themeFillTint="33"/>
      </w:tcPr>
    </w:tblStylePr>
    <w:tblStylePr w:type="neCell">
      <w:tblPr/>
      <w:tcPr>
        <w:tcBorders>
          <w:bottom w:val="single" w:sz="4" w:space="0" w:color="F4B3D7" w:themeColor="accent5" w:themeTint="99"/>
        </w:tcBorders>
      </w:tcPr>
    </w:tblStylePr>
    <w:tblStylePr w:type="nwCell">
      <w:tblPr/>
      <w:tcPr>
        <w:tcBorders>
          <w:bottom w:val="single" w:sz="4" w:space="0" w:color="F4B3D7" w:themeColor="accent5" w:themeTint="99"/>
        </w:tcBorders>
      </w:tcPr>
    </w:tblStylePr>
    <w:tblStylePr w:type="seCell">
      <w:tblPr/>
      <w:tcPr>
        <w:tcBorders>
          <w:top w:val="single" w:sz="4" w:space="0" w:color="F4B3D7" w:themeColor="accent5" w:themeTint="99"/>
        </w:tcBorders>
      </w:tcPr>
    </w:tblStylePr>
    <w:tblStylePr w:type="swCell">
      <w:tblPr/>
      <w:tcPr>
        <w:tcBorders>
          <w:top w:val="single" w:sz="4" w:space="0" w:color="F4B3D7" w:themeColor="accent5" w:themeTint="99"/>
        </w:tcBorders>
      </w:tcPr>
    </w:tblStylePr>
  </w:style>
  <w:style w:type="table" w:styleId="GridTable7Colorful-Accent6">
    <w:name w:val="Grid Table 7 Colorful Accent 6"/>
    <w:basedOn w:val="TableNormal"/>
    <w:uiPriority w:val="52"/>
    <w:rsid w:val="00A92C80"/>
    <w:pPr>
      <w:spacing w:after="0" w:line="240" w:lineRule="auto"/>
    </w:pPr>
    <w:rPr>
      <w:color w:val="AD2750" w:themeColor="accent6" w:themeShade="BF"/>
    </w:r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paragraph" w:styleId="Header">
    <w:name w:val="header"/>
    <w:basedOn w:val="Normal"/>
    <w:link w:val="HeaderChar"/>
    <w:uiPriority w:val="99"/>
    <w:semiHidden/>
    <w:rsid w:val="00632BB1"/>
    <w:pPr>
      <w:spacing w:after="0"/>
    </w:pPr>
  </w:style>
  <w:style w:type="character" w:customStyle="1" w:styleId="HeaderChar">
    <w:name w:val="Header Char"/>
    <w:basedOn w:val="DefaultParagraphFont"/>
    <w:link w:val="Header"/>
    <w:uiPriority w:val="99"/>
    <w:semiHidden/>
    <w:rsid w:val="00DF6EED"/>
    <w:rPr>
      <w:rFonts w:ascii="Century Gothic" w:eastAsia="Times New Roman" w:hAnsi="Century Gothic" w:cs="Arial"/>
      <w:noProof/>
      <w:color w:val="222222"/>
      <w:kern w:val="0"/>
      <w:sz w:val="21"/>
      <w:lang w:eastAsia="en-US"/>
      <w14:ligatures w14:val="none"/>
    </w:rPr>
  </w:style>
  <w:style w:type="character" w:customStyle="1" w:styleId="Heading7Char">
    <w:name w:val="Heading 7 Char"/>
    <w:basedOn w:val="DefaultParagraphFont"/>
    <w:link w:val="Heading7"/>
    <w:uiPriority w:val="8"/>
    <w:semiHidden/>
    <w:rsid w:val="00555FE1"/>
    <w:rPr>
      <w:rFonts w:asciiTheme="majorHAnsi" w:eastAsiaTheme="majorEastAsia" w:hAnsiTheme="majorHAnsi" w:cstheme="majorBidi"/>
      <w:i/>
      <w:iCs/>
      <w:color w:val="771048" w:themeColor="accent1" w:themeShade="7F"/>
    </w:rPr>
  </w:style>
  <w:style w:type="character" w:customStyle="1" w:styleId="Heading8Char">
    <w:name w:val="Heading 8 Char"/>
    <w:basedOn w:val="DefaultParagraphFont"/>
    <w:link w:val="Heading8"/>
    <w:uiPriority w:val="8"/>
    <w:semiHidden/>
    <w:rsid w:val="00555FE1"/>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8"/>
    <w:semiHidden/>
    <w:rsid w:val="00555FE1"/>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A92C80"/>
  </w:style>
  <w:style w:type="paragraph" w:styleId="HTMLAddress">
    <w:name w:val="HTML Address"/>
    <w:basedOn w:val="Normal"/>
    <w:link w:val="HTMLAddressChar"/>
    <w:uiPriority w:val="99"/>
    <w:semiHidden/>
    <w:unhideWhenUsed/>
    <w:rsid w:val="00A92C80"/>
    <w:pPr>
      <w:spacing w:after="0"/>
    </w:pPr>
    <w:rPr>
      <w:i/>
      <w:iCs/>
    </w:rPr>
  </w:style>
  <w:style w:type="character" w:customStyle="1" w:styleId="HTMLAddressChar">
    <w:name w:val="HTML Address Char"/>
    <w:basedOn w:val="DefaultParagraphFont"/>
    <w:link w:val="HTMLAddress"/>
    <w:uiPriority w:val="99"/>
    <w:semiHidden/>
    <w:rsid w:val="00A92C80"/>
    <w:rPr>
      <w:i/>
      <w:iCs/>
    </w:rPr>
  </w:style>
  <w:style w:type="character" w:styleId="HTMLCite">
    <w:name w:val="HTML Cite"/>
    <w:basedOn w:val="DefaultParagraphFont"/>
    <w:uiPriority w:val="99"/>
    <w:semiHidden/>
    <w:unhideWhenUsed/>
    <w:rsid w:val="00A92C80"/>
    <w:rPr>
      <w:i/>
      <w:iCs/>
    </w:rPr>
  </w:style>
  <w:style w:type="character" w:styleId="HTMLCode">
    <w:name w:val="HTML Code"/>
    <w:basedOn w:val="DefaultParagraphFont"/>
    <w:uiPriority w:val="99"/>
    <w:semiHidden/>
    <w:unhideWhenUsed/>
    <w:rsid w:val="00A92C80"/>
    <w:rPr>
      <w:rFonts w:ascii="Consolas" w:hAnsi="Consolas"/>
      <w:sz w:val="22"/>
      <w:szCs w:val="20"/>
    </w:rPr>
  </w:style>
  <w:style w:type="character" w:styleId="HTMLDefinition">
    <w:name w:val="HTML Definition"/>
    <w:basedOn w:val="DefaultParagraphFont"/>
    <w:uiPriority w:val="99"/>
    <w:semiHidden/>
    <w:unhideWhenUsed/>
    <w:rsid w:val="00A92C80"/>
    <w:rPr>
      <w:i/>
      <w:iCs/>
    </w:rPr>
  </w:style>
  <w:style w:type="character" w:styleId="HTMLKeyboard">
    <w:name w:val="HTML Keyboard"/>
    <w:basedOn w:val="DefaultParagraphFont"/>
    <w:uiPriority w:val="99"/>
    <w:semiHidden/>
    <w:unhideWhenUsed/>
    <w:rsid w:val="00A92C80"/>
    <w:rPr>
      <w:rFonts w:ascii="Consolas" w:hAnsi="Consolas"/>
      <w:sz w:val="22"/>
      <w:szCs w:val="20"/>
    </w:rPr>
  </w:style>
  <w:style w:type="paragraph" w:styleId="HTMLPreformatted">
    <w:name w:val="HTML Preformatted"/>
    <w:basedOn w:val="Normal"/>
    <w:link w:val="HTMLPreformattedChar"/>
    <w:uiPriority w:val="99"/>
    <w:semiHidden/>
    <w:unhideWhenUsed/>
    <w:rsid w:val="00A92C8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A92C80"/>
    <w:rPr>
      <w:rFonts w:ascii="Consolas" w:hAnsi="Consolas"/>
      <w:szCs w:val="20"/>
    </w:rPr>
  </w:style>
  <w:style w:type="character" w:styleId="HTMLSample">
    <w:name w:val="HTML Sample"/>
    <w:basedOn w:val="DefaultParagraphFont"/>
    <w:uiPriority w:val="99"/>
    <w:semiHidden/>
    <w:unhideWhenUsed/>
    <w:rsid w:val="00A92C80"/>
    <w:rPr>
      <w:rFonts w:ascii="Consolas" w:hAnsi="Consolas"/>
      <w:sz w:val="24"/>
      <w:szCs w:val="24"/>
    </w:rPr>
  </w:style>
  <w:style w:type="character" w:styleId="HTMLTypewriter">
    <w:name w:val="HTML Typewriter"/>
    <w:basedOn w:val="DefaultParagraphFont"/>
    <w:uiPriority w:val="99"/>
    <w:semiHidden/>
    <w:unhideWhenUsed/>
    <w:rsid w:val="00A92C80"/>
    <w:rPr>
      <w:rFonts w:ascii="Consolas" w:hAnsi="Consolas"/>
      <w:sz w:val="22"/>
      <w:szCs w:val="20"/>
    </w:rPr>
  </w:style>
  <w:style w:type="character" w:styleId="HTMLVariable">
    <w:name w:val="HTML Variable"/>
    <w:basedOn w:val="DefaultParagraphFont"/>
    <w:uiPriority w:val="99"/>
    <w:semiHidden/>
    <w:unhideWhenUsed/>
    <w:rsid w:val="00A92C80"/>
    <w:rPr>
      <w:i/>
      <w:iCs/>
    </w:rPr>
  </w:style>
  <w:style w:type="character" w:styleId="Hyperlink">
    <w:name w:val="Hyperlink"/>
    <w:basedOn w:val="DefaultParagraphFont"/>
    <w:uiPriority w:val="99"/>
    <w:semiHidden/>
    <w:unhideWhenUsed/>
    <w:rsid w:val="00E75E55"/>
    <w:rPr>
      <w:color w:val="781049" w:themeColor="accent1" w:themeShade="80"/>
      <w:u w:val="single"/>
    </w:rPr>
  </w:style>
  <w:style w:type="paragraph" w:styleId="Index1">
    <w:name w:val="index 1"/>
    <w:basedOn w:val="Normal"/>
    <w:next w:val="Normal"/>
    <w:autoRedefine/>
    <w:uiPriority w:val="99"/>
    <w:semiHidden/>
    <w:unhideWhenUsed/>
    <w:rsid w:val="00A92C80"/>
    <w:pPr>
      <w:spacing w:after="0"/>
      <w:ind w:left="220" w:hanging="220"/>
    </w:pPr>
  </w:style>
  <w:style w:type="paragraph" w:styleId="Index2">
    <w:name w:val="index 2"/>
    <w:basedOn w:val="Normal"/>
    <w:next w:val="Normal"/>
    <w:autoRedefine/>
    <w:uiPriority w:val="99"/>
    <w:semiHidden/>
    <w:unhideWhenUsed/>
    <w:rsid w:val="00A92C80"/>
    <w:pPr>
      <w:spacing w:after="0"/>
      <w:ind w:left="440" w:hanging="220"/>
    </w:pPr>
  </w:style>
  <w:style w:type="paragraph" w:styleId="Index3">
    <w:name w:val="index 3"/>
    <w:basedOn w:val="Normal"/>
    <w:next w:val="Normal"/>
    <w:autoRedefine/>
    <w:uiPriority w:val="99"/>
    <w:semiHidden/>
    <w:unhideWhenUsed/>
    <w:rsid w:val="00A92C80"/>
    <w:pPr>
      <w:spacing w:after="0"/>
      <w:ind w:left="660" w:hanging="220"/>
    </w:pPr>
  </w:style>
  <w:style w:type="paragraph" w:styleId="Index4">
    <w:name w:val="index 4"/>
    <w:basedOn w:val="Normal"/>
    <w:next w:val="Normal"/>
    <w:autoRedefine/>
    <w:uiPriority w:val="99"/>
    <w:semiHidden/>
    <w:unhideWhenUsed/>
    <w:rsid w:val="00A92C80"/>
    <w:pPr>
      <w:spacing w:after="0"/>
      <w:ind w:left="880" w:hanging="220"/>
    </w:pPr>
  </w:style>
  <w:style w:type="paragraph" w:styleId="Index5">
    <w:name w:val="index 5"/>
    <w:basedOn w:val="Normal"/>
    <w:next w:val="Normal"/>
    <w:autoRedefine/>
    <w:uiPriority w:val="99"/>
    <w:semiHidden/>
    <w:unhideWhenUsed/>
    <w:rsid w:val="00A92C80"/>
    <w:pPr>
      <w:spacing w:after="0"/>
      <w:ind w:left="1100" w:hanging="220"/>
    </w:pPr>
  </w:style>
  <w:style w:type="paragraph" w:styleId="Index6">
    <w:name w:val="index 6"/>
    <w:basedOn w:val="Normal"/>
    <w:next w:val="Normal"/>
    <w:autoRedefine/>
    <w:uiPriority w:val="99"/>
    <w:semiHidden/>
    <w:unhideWhenUsed/>
    <w:rsid w:val="00A92C80"/>
    <w:pPr>
      <w:spacing w:after="0"/>
      <w:ind w:left="1320" w:hanging="220"/>
    </w:pPr>
  </w:style>
  <w:style w:type="paragraph" w:styleId="Index7">
    <w:name w:val="index 7"/>
    <w:basedOn w:val="Normal"/>
    <w:next w:val="Normal"/>
    <w:autoRedefine/>
    <w:uiPriority w:val="99"/>
    <w:semiHidden/>
    <w:unhideWhenUsed/>
    <w:rsid w:val="00A92C80"/>
    <w:pPr>
      <w:spacing w:after="0"/>
      <w:ind w:left="1540" w:hanging="220"/>
    </w:pPr>
  </w:style>
  <w:style w:type="paragraph" w:styleId="Index8">
    <w:name w:val="index 8"/>
    <w:basedOn w:val="Normal"/>
    <w:next w:val="Normal"/>
    <w:autoRedefine/>
    <w:uiPriority w:val="99"/>
    <w:semiHidden/>
    <w:unhideWhenUsed/>
    <w:rsid w:val="00A92C80"/>
    <w:pPr>
      <w:spacing w:after="0"/>
      <w:ind w:left="1760" w:hanging="220"/>
    </w:pPr>
  </w:style>
  <w:style w:type="paragraph" w:styleId="Index9">
    <w:name w:val="index 9"/>
    <w:basedOn w:val="Normal"/>
    <w:next w:val="Normal"/>
    <w:autoRedefine/>
    <w:uiPriority w:val="99"/>
    <w:semiHidden/>
    <w:unhideWhenUsed/>
    <w:rsid w:val="00A92C80"/>
    <w:pPr>
      <w:spacing w:after="0"/>
      <w:ind w:left="1980" w:hanging="220"/>
    </w:pPr>
  </w:style>
  <w:style w:type="paragraph" w:styleId="IndexHeading">
    <w:name w:val="index heading"/>
    <w:basedOn w:val="Normal"/>
    <w:next w:val="Index1"/>
    <w:uiPriority w:val="99"/>
    <w:semiHidden/>
    <w:unhideWhenUsed/>
    <w:rsid w:val="00A92C80"/>
    <w:rPr>
      <w:rFonts w:asciiTheme="majorHAnsi" w:eastAsiaTheme="majorEastAsia" w:hAnsiTheme="majorHAnsi" w:cstheme="majorBidi"/>
      <w:b/>
      <w:bCs/>
    </w:rPr>
  </w:style>
  <w:style w:type="table" w:styleId="LightGrid">
    <w:name w:val="Light Grid"/>
    <w:basedOn w:val="TableNormal"/>
    <w:uiPriority w:val="62"/>
    <w:semiHidden/>
    <w:unhideWhenUsed/>
    <w:rsid w:val="00A92C8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92C80"/>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18" w:space="0" w:color="E32D91" w:themeColor="accent1"/>
          <w:right w:val="single" w:sz="8" w:space="0" w:color="E32D91" w:themeColor="accent1"/>
          <w:insideH w:val="nil"/>
          <w:insideV w:val="single" w:sz="8" w:space="0" w:color="E32D9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insideH w:val="nil"/>
          <w:insideV w:val="single" w:sz="8" w:space="0" w:color="E32D9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shd w:val="clear" w:color="auto" w:fill="F8CAE3" w:themeFill="accent1" w:themeFillTint="3F"/>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shd w:val="clear" w:color="auto" w:fill="F8CAE3" w:themeFill="accent1" w:themeFillTint="3F"/>
      </w:tcPr>
    </w:tblStylePr>
    <w:tblStylePr w:type="band2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insideV w:val="single" w:sz="8" w:space="0" w:color="E32D91" w:themeColor="accent1"/>
        </w:tcBorders>
      </w:tcPr>
    </w:tblStylePr>
  </w:style>
  <w:style w:type="table" w:styleId="LightGrid-Accent2">
    <w:name w:val="Light Grid Accent 2"/>
    <w:basedOn w:val="TableNormal"/>
    <w:uiPriority w:val="62"/>
    <w:semiHidden/>
    <w:unhideWhenUsed/>
    <w:rsid w:val="00A92C80"/>
    <w:pPr>
      <w:spacing w:after="0" w:line="240" w:lineRule="auto"/>
    </w:pPr>
    <w:tblPr>
      <w:tblStyleRowBandSize w:val="1"/>
      <w:tblStyleColBandSize w:val="1"/>
      <w:tblBorders>
        <w:top w:val="single" w:sz="8" w:space="0" w:color="0C0C0C" w:themeColor="accent2"/>
        <w:left w:val="single" w:sz="8" w:space="0" w:color="0C0C0C" w:themeColor="accent2"/>
        <w:bottom w:val="single" w:sz="8" w:space="0" w:color="0C0C0C" w:themeColor="accent2"/>
        <w:right w:val="single" w:sz="8" w:space="0" w:color="0C0C0C" w:themeColor="accent2"/>
        <w:insideH w:val="single" w:sz="8" w:space="0" w:color="0C0C0C" w:themeColor="accent2"/>
        <w:insideV w:val="single" w:sz="8" w:space="0" w:color="0C0C0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C0C0C" w:themeColor="accent2"/>
          <w:left w:val="single" w:sz="8" w:space="0" w:color="0C0C0C" w:themeColor="accent2"/>
          <w:bottom w:val="single" w:sz="18" w:space="0" w:color="0C0C0C" w:themeColor="accent2"/>
          <w:right w:val="single" w:sz="8" w:space="0" w:color="0C0C0C" w:themeColor="accent2"/>
          <w:insideH w:val="nil"/>
          <w:insideV w:val="single" w:sz="8" w:space="0" w:color="0C0C0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C0C0C" w:themeColor="accent2"/>
          <w:left w:val="single" w:sz="8" w:space="0" w:color="0C0C0C" w:themeColor="accent2"/>
          <w:bottom w:val="single" w:sz="8" w:space="0" w:color="0C0C0C" w:themeColor="accent2"/>
          <w:right w:val="single" w:sz="8" w:space="0" w:color="0C0C0C" w:themeColor="accent2"/>
          <w:insideH w:val="nil"/>
          <w:insideV w:val="single" w:sz="8" w:space="0" w:color="0C0C0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C0C0C" w:themeColor="accent2"/>
          <w:left w:val="single" w:sz="8" w:space="0" w:color="0C0C0C" w:themeColor="accent2"/>
          <w:bottom w:val="single" w:sz="8" w:space="0" w:color="0C0C0C" w:themeColor="accent2"/>
          <w:right w:val="single" w:sz="8" w:space="0" w:color="0C0C0C" w:themeColor="accent2"/>
        </w:tcBorders>
      </w:tcPr>
    </w:tblStylePr>
    <w:tblStylePr w:type="band1Vert">
      <w:tblPr/>
      <w:tcPr>
        <w:tcBorders>
          <w:top w:val="single" w:sz="8" w:space="0" w:color="0C0C0C" w:themeColor="accent2"/>
          <w:left w:val="single" w:sz="8" w:space="0" w:color="0C0C0C" w:themeColor="accent2"/>
          <w:bottom w:val="single" w:sz="8" w:space="0" w:color="0C0C0C" w:themeColor="accent2"/>
          <w:right w:val="single" w:sz="8" w:space="0" w:color="0C0C0C" w:themeColor="accent2"/>
        </w:tcBorders>
        <w:shd w:val="clear" w:color="auto" w:fill="C2C2C2" w:themeFill="accent2" w:themeFillTint="3F"/>
      </w:tcPr>
    </w:tblStylePr>
    <w:tblStylePr w:type="band1Horz">
      <w:tblPr/>
      <w:tcPr>
        <w:tcBorders>
          <w:top w:val="single" w:sz="8" w:space="0" w:color="0C0C0C" w:themeColor="accent2"/>
          <w:left w:val="single" w:sz="8" w:space="0" w:color="0C0C0C" w:themeColor="accent2"/>
          <w:bottom w:val="single" w:sz="8" w:space="0" w:color="0C0C0C" w:themeColor="accent2"/>
          <w:right w:val="single" w:sz="8" w:space="0" w:color="0C0C0C" w:themeColor="accent2"/>
          <w:insideV w:val="single" w:sz="8" w:space="0" w:color="0C0C0C" w:themeColor="accent2"/>
        </w:tcBorders>
        <w:shd w:val="clear" w:color="auto" w:fill="C2C2C2" w:themeFill="accent2" w:themeFillTint="3F"/>
      </w:tcPr>
    </w:tblStylePr>
    <w:tblStylePr w:type="band2Horz">
      <w:tblPr/>
      <w:tcPr>
        <w:tcBorders>
          <w:top w:val="single" w:sz="8" w:space="0" w:color="0C0C0C" w:themeColor="accent2"/>
          <w:left w:val="single" w:sz="8" w:space="0" w:color="0C0C0C" w:themeColor="accent2"/>
          <w:bottom w:val="single" w:sz="8" w:space="0" w:color="0C0C0C" w:themeColor="accent2"/>
          <w:right w:val="single" w:sz="8" w:space="0" w:color="0C0C0C" w:themeColor="accent2"/>
          <w:insideV w:val="single" w:sz="8" w:space="0" w:color="0C0C0C" w:themeColor="accent2"/>
        </w:tcBorders>
      </w:tcPr>
    </w:tblStylePr>
  </w:style>
  <w:style w:type="table" w:styleId="LightGrid-Accent3">
    <w:name w:val="Light Grid Accent 3"/>
    <w:basedOn w:val="TableNormal"/>
    <w:uiPriority w:val="62"/>
    <w:semiHidden/>
    <w:unhideWhenUsed/>
    <w:rsid w:val="00A92C80"/>
    <w:pPr>
      <w:spacing w:after="0" w:line="240" w:lineRule="auto"/>
    </w:pPr>
    <w:tblPr>
      <w:tblStyleRowBandSize w:val="1"/>
      <w:tblStyleColBandSize w:val="1"/>
      <w:tblBorders>
        <w:top w:val="single" w:sz="8" w:space="0" w:color="595959" w:themeColor="accent3"/>
        <w:left w:val="single" w:sz="8" w:space="0" w:color="595959" w:themeColor="accent3"/>
        <w:bottom w:val="single" w:sz="8" w:space="0" w:color="595959" w:themeColor="accent3"/>
        <w:right w:val="single" w:sz="8" w:space="0" w:color="595959" w:themeColor="accent3"/>
        <w:insideH w:val="single" w:sz="8" w:space="0" w:color="595959" w:themeColor="accent3"/>
        <w:insideV w:val="single" w:sz="8" w:space="0" w:color="5959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3"/>
          <w:left w:val="single" w:sz="8" w:space="0" w:color="595959" w:themeColor="accent3"/>
          <w:bottom w:val="single" w:sz="18" w:space="0" w:color="595959" w:themeColor="accent3"/>
          <w:right w:val="single" w:sz="8" w:space="0" w:color="595959" w:themeColor="accent3"/>
          <w:insideH w:val="nil"/>
          <w:insideV w:val="single" w:sz="8" w:space="0" w:color="5959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3"/>
          <w:left w:val="single" w:sz="8" w:space="0" w:color="595959" w:themeColor="accent3"/>
          <w:bottom w:val="single" w:sz="8" w:space="0" w:color="595959" w:themeColor="accent3"/>
          <w:right w:val="single" w:sz="8" w:space="0" w:color="595959" w:themeColor="accent3"/>
          <w:insideH w:val="nil"/>
          <w:insideV w:val="single" w:sz="8" w:space="0" w:color="5959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3"/>
          <w:left w:val="single" w:sz="8" w:space="0" w:color="595959" w:themeColor="accent3"/>
          <w:bottom w:val="single" w:sz="8" w:space="0" w:color="595959" w:themeColor="accent3"/>
          <w:right w:val="single" w:sz="8" w:space="0" w:color="595959" w:themeColor="accent3"/>
        </w:tcBorders>
      </w:tcPr>
    </w:tblStylePr>
    <w:tblStylePr w:type="band1Vert">
      <w:tblPr/>
      <w:tcPr>
        <w:tcBorders>
          <w:top w:val="single" w:sz="8" w:space="0" w:color="595959" w:themeColor="accent3"/>
          <w:left w:val="single" w:sz="8" w:space="0" w:color="595959" w:themeColor="accent3"/>
          <w:bottom w:val="single" w:sz="8" w:space="0" w:color="595959" w:themeColor="accent3"/>
          <w:right w:val="single" w:sz="8" w:space="0" w:color="595959" w:themeColor="accent3"/>
        </w:tcBorders>
        <w:shd w:val="clear" w:color="auto" w:fill="D5D5D5" w:themeFill="accent3" w:themeFillTint="3F"/>
      </w:tcPr>
    </w:tblStylePr>
    <w:tblStylePr w:type="band1Horz">
      <w:tblPr/>
      <w:tcPr>
        <w:tcBorders>
          <w:top w:val="single" w:sz="8" w:space="0" w:color="595959" w:themeColor="accent3"/>
          <w:left w:val="single" w:sz="8" w:space="0" w:color="595959" w:themeColor="accent3"/>
          <w:bottom w:val="single" w:sz="8" w:space="0" w:color="595959" w:themeColor="accent3"/>
          <w:right w:val="single" w:sz="8" w:space="0" w:color="595959" w:themeColor="accent3"/>
          <w:insideV w:val="single" w:sz="8" w:space="0" w:color="595959" w:themeColor="accent3"/>
        </w:tcBorders>
        <w:shd w:val="clear" w:color="auto" w:fill="D5D5D5" w:themeFill="accent3" w:themeFillTint="3F"/>
      </w:tcPr>
    </w:tblStylePr>
    <w:tblStylePr w:type="band2Horz">
      <w:tblPr/>
      <w:tcPr>
        <w:tcBorders>
          <w:top w:val="single" w:sz="8" w:space="0" w:color="595959" w:themeColor="accent3"/>
          <w:left w:val="single" w:sz="8" w:space="0" w:color="595959" w:themeColor="accent3"/>
          <w:bottom w:val="single" w:sz="8" w:space="0" w:color="595959" w:themeColor="accent3"/>
          <w:right w:val="single" w:sz="8" w:space="0" w:color="595959" w:themeColor="accent3"/>
          <w:insideV w:val="single" w:sz="8" w:space="0" w:color="595959" w:themeColor="accent3"/>
        </w:tcBorders>
      </w:tcPr>
    </w:tblStylePr>
  </w:style>
  <w:style w:type="table" w:styleId="LightGrid-Accent4">
    <w:name w:val="Light Grid Accent 4"/>
    <w:basedOn w:val="TableNormal"/>
    <w:uiPriority w:val="62"/>
    <w:semiHidden/>
    <w:unhideWhenUsed/>
    <w:rsid w:val="00A92C80"/>
    <w:pPr>
      <w:spacing w:after="0" w:line="240" w:lineRule="auto"/>
    </w:pPr>
    <w:tblPr>
      <w:tblStyleRowBandSize w:val="1"/>
      <w:tblStyleColBandSize w:val="1"/>
      <w:tblBorders>
        <w:top w:val="single" w:sz="8" w:space="0" w:color="F9D5E9" w:themeColor="accent4"/>
        <w:left w:val="single" w:sz="8" w:space="0" w:color="F9D5E9" w:themeColor="accent4"/>
        <w:bottom w:val="single" w:sz="8" w:space="0" w:color="F9D5E9" w:themeColor="accent4"/>
        <w:right w:val="single" w:sz="8" w:space="0" w:color="F9D5E9" w:themeColor="accent4"/>
        <w:insideH w:val="single" w:sz="8" w:space="0" w:color="F9D5E9" w:themeColor="accent4"/>
        <w:insideV w:val="single" w:sz="8" w:space="0" w:color="F9D5E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D5E9" w:themeColor="accent4"/>
          <w:left w:val="single" w:sz="8" w:space="0" w:color="F9D5E9" w:themeColor="accent4"/>
          <w:bottom w:val="single" w:sz="18" w:space="0" w:color="F9D5E9" w:themeColor="accent4"/>
          <w:right w:val="single" w:sz="8" w:space="0" w:color="F9D5E9" w:themeColor="accent4"/>
          <w:insideH w:val="nil"/>
          <w:insideV w:val="single" w:sz="8" w:space="0" w:color="F9D5E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D5E9" w:themeColor="accent4"/>
          <w:left w:val="single" w:sz="8" w:space="0" w:color="F9D5E9" w:themeColor="accent4"/>
          <w:bottom w:val="single" w:sz="8" w:space="0" w:color="F9D5E9" w:themeColor="accent4"/>
          <w:right w:val="single" w:sz="8" w:space="0" w:color="F9D5E9" w:themeColor="accent4"/>
          <w:insideH w:val="nil"/>
          <w:insideV w:val="single" w:sz="8" w:space="0" w:color="F9D5E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D5E9" w:themeColor="accent4"/>
          <w:left w:val="single" w:sz="8" w:space="0" w:color="F9D5E9" w:themeColor="accent4"/>
          <w:bottom w:val="single" w:sz="8" w:space="0" w:color="F9D5E9" w:themeColor="accent4"/>
          <w:right w:val="single" w:sz="8" w:space="0" w:color="F9D5E9" w:themeColor="accent4"/>
        </w:tcBorders>
      </w:tcPr>
    </w:tblStylePr>
    <w:tblStylePr w:type="band1Vert">
      <w:tblPr/>
      <w:tcPr>
        <w:tcBorders>
          <w:top w:val="single" w:sz="8" w:space="0" w:color="F9D5E9" w:themeColor="accent4"/>
          <w:left w:val="single" w:sz="8" w:space="0" w:color="F9D5E9" w:themeColor="accent4"/>
          <w:bottom w:val="single" w:sz="8" w:space="0" w:color="F9D5E9" w:themeColor="accent4"/>
          <w:right w:val="single" w:sz="8" w:space="0" w:color="F9D5E9" w:themeColor="accent4"/>
        </w:tcBorders>
        <w:shd w:val="clear" w:color="auto" w:fill="FDF4F9" w:themeFill="accent4" w:themeFillTint="3F"/>
      </w:tcPr>
    </w:tblStylePr>
    <w:tblStylePr w:type="band1Horz">
      <w:tblPr/>
      <w:tcPr>
        <w:tcBorders>
          <w:top w:val="single" w:sz="8" w:space="0" w:color="F9D5E9" w:themeColor="accent4"/>
          <w:left w:val="single" w:sz="8" w:space="0" w:color="F9D5E9" w:themeColor="accent4"/>
          <w:bottom w:val="single" w:sz="8" w:space="0" w:color="F9D5E9" w:themeColor="accent4"/>
          <w:right w:val="single" w:sz="8" w:space="0" w:color="F9D5E9" w:themeColor="accent4"/>
          <w:insideV w:val="single" w:sz="8" w:space="0" w:color="F9D5E9" w:themeColor="accent4"/>
        </w:tcBorders>
        <w:shd w:val="clear" w:color="auto" w:fill="FDF4F9" w:themeFill="accent4" w:themeFillTint="3F"/>
      </w:tcPr>
    </w:tblStylePr>
    <w:tblStylePr w:type="band2Horz">
      <w:tblPr/>
      <w:tcPr>
        <w:tcBorders>
          <w:top w:val="single" w:sz="8" w:space="0" w:color="F9D5E9" w:themeColor="accent4"/>
          <w:left w:val="single" w:sz="8" w:space="0" w:color="F9D5E9" w:themeColor="accent4"/>
          <w:bottom w:val="single" w:sz="8" w:space="0" w:color="F9D5E9" w:themeColor="accent4"/>
          <w:right w:val="single" w:sz="8" w:space="0" w:color="F9D5E9" w:themeColor="accent4"/>
          <w:insideV w:val="single" w:sz="8" w:space="0" w:color="F9D5E9" w:themeColor="accent4"/>
        </w:tcBorders>
      </w:tcPr>
    </w:tblStylePr>
  </w:style>
  <w:style w:type="table" w:styleId="LightGrid-Accent5">
    <w:name w:val="Light Grid Accent 5"/>
    <w:basedOn w:val="TableNormal"/>
    <w:uiPriority w:val="62"/>
    <w:semiHidden/>
    <w:unhideWhenUsed/>
    <w:rsid w:val="00A92C80"/>
    <w:pPr>
      <w:spacing w:after="0" w:line="240" w:lineRule="auto"/>
    </w:pPr>
    <w:tblPr>
      <w:tblStyleRowBandSize w:val="1"/>
      <w:tblStyleColBandSize w:val="1"/>
      <w:tblBorders>
        <w:top w:val="single" w:sz="8" w:space="0" w:color="EE81BD" w:themeColor="accent5"/>
        <w:left w:val="single" w:sz="8" w:space="0" w:color="EE81BD" w:themeColor="accent5"/>
        <w:bottom w:val="single" w:sz="8" w:space="0" w:color="EE81BD" w:themeColor="accent5"/>
        <w:right w:val="single" w:sz="8" w:space="0" w:color="EE81BD" w:themeColor="accent5"/>
        <w:insideH w:val="single" w:sz="8" w:space="0" w:color="EE81BD" w:themeColor="accent5"/>
        <w:insideV w:val="single" w:sz="8" w:space="0" w:color="EE81B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1BD" w:themeColor="accent5"/>
          <w:left w:val="single" w:sz="8" w:space="0" w:color="EE81BD" w:themeColor="accent5"/>
          <w:bottom w:val="single" w:sz="18" w:space="0" w:color="EE81BD" w:themeColor="accent5"/>
          <w:right w:val="single" w:sz="8" w:space="0" w:color="EE81BD" w:themeColor="accent5"/>
          <w:insideH w:val="nil"/>
          <w:insideV w:val="single" w:sz="8" w:space="0" w:color="EE81B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1BD" w:themeColor="accent5"/>
          <w:left w:val="single" w:sz="8" w:space="0" w:color="EE81BD" w:themeColor="accent5"/>
          <w:bottom w:val="single" w:sz="8" w:space="0" w:color="EE81BD" w:themeColor="accent5"/>
          <w:right w:val="single" w:sz="8" w:space="0" w:color="EE81BD" w:themeColor="accent5"/>
          <w:insideH w:val="nil"/>
          <w:insideV w:val="single" w:sz="8" w:space="0" w:color="EE81B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1BD" w:themeColor="accent5"/>
          <w:left w:val="single" w:sz="8" w:space="0" w:color="EE81BD" w:themeColor="accent5"/>
          <w:bottom w:val="single" w:sz="8" w:space="0" w:color="EE81BD" w:themeColor="accent5"/>
          <w:right w:val="single" w:sz="8" w:space="0" w:color="EE81BD" w:themeColor="accent5"/>
        </w:tcBorders>
      </w:tcPr>
    </w:tblStylePr>
    <w:tblStylePr w:type="band1Vert">
      <w:tblPr/>
      <w:tcPr>
        <w:tcBorders>
          <w:top w:val="single" w:sz="8" w:space="0" w:color="EE81BD" w:themeColor="accent5"/>
          <w:left w:val="single" w:sz="8" w:space="0" w:color="EE81BD" w:themeColor="accent5"/>
          <w:bottom w:val="single" w:sz="8" w:space="0" w:color="EE81BD" w:themeColor="accent5"/>
          <w:right w:val="single" w:sz="8" w:space="0" w:color="EE81BD" w:themeColor="accent5"/>
        </w:tcBorders>
        <w:shd w:val="clear" w:color="auto" w:fill="FADFEE" w:themeFill="accent5" w:themeFillTint="3F"/>
      </w:tcPr>
    </w:tblStylePr>
    <w:tblStylePr w:type="band1Horz">
      <w:tblPr/>
      <w:tcPr>
        <w:tcBorders>
          <w:top w:val="single" w:sz="8" w:space="0" w:color="EE81BD" w:themeColor="accent5"/>
          <w:left w:val="single" w:sz="8" w:space="0" w:color="EE81BD" w:themeColor="accent5"/>
          <w:bottom w:val="single" w:sz="8" w:space="0" w:color="EE81BD" w:themeColor="accent5"/>
          <w:right w:val="single" w:sz="8" w:space="0" w:color="EE81BD" w:themeColor="accent5"/>
          <w:insideV w:val="single" w:sz="8" w:space="0" w:color="EE81BD" w:themeColor="accent5"/>
        </w:tcBorders>
        <w:shd w:val="clear" w:color="auto" w:fill="FADFEE" w:themeFill="accent5" w:themeFillTint="3F"/>
      </w:tcPr>
    </w:tblStylePr>
    <w:tblStylePr w:type="band2Horz">
      <w:tblPr/>
      <w:tcPr>
        <w:tcBorders>
          <w:top w:val="single" w:sz="8" w:space="0" w:color="EE81BD" w:themeColor="accent5"/>
          <w:left w:val="single" w:sz="8" w:space="0" w:color="EE81BD" w:themeColor="accent5"/>
          <w:bottom w:val="single" w:sz="8" w:space="0" w:color="EE81BD" w:themeColor="accent5"/>
          <w:right w:val="single" w:sz="8" w:space="0" w:color="EE81BD" w:themeColor="accent5"/>
          <w:insideV w:val="single" w:sz="8" w:space="0" w:color="EE81BD" w:themeColor="accent5"/>
        </w:tcBorders>
      </w:tcPr>
    </w:tblStylePr>
  </w:style>
  <w:style w:type="table" w:styleId="LightGrid-Accent6">
    <w:name w:val="Light Grid Accent 6"/>
    <w:basedOn w:val="TableNormal"/>
    <w:uiPriority w:val="62"/>
    <w:semiHidden/>
    <w:unhideWhenUsed/>
    <w:rsid w:val="00A92C80"/>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18" w:space="0" w:color="D54773" w:themeColor="accent6"/>
          <w:right w:val="single" w:sz="8" w:space="0" w:color="D54773" w:themeColor="accent6"/>
          <w:insideH w:val="nil"/>
          <w:insideV w:val="single" w:sz="8" w:space="0" w:color="D5477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insideH w:val="nil"/>
          <w:insideV w:val="single" w:sz="8" w:space="0" w:color="D5477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shd w:val="clear" w:color="auto" w:fill="F4D1DC" w:themeFill="accent6" w:themeFillTint="3F"/>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shd w:val="clear" w:color="auto" w:fill="F4D1DC" w:themeFill="accent6" w:themeFillTint="3F"/>
      </w:tcPr>
    </w:tblStylePr>
    <w:tblStylePr w:type="band2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tcPr>
    </w:tblStylePr>
  </w:style>
  <w:style w:type="table" w:styleId="LightList">
    <w:name w:val="Light List"/>
    <w:basedOn w:val="TableNormal"/>
    <w:uiPriority w:val="61"/>
    <w:semiHidden/>
    <w:unhideWhenUsed/>
    <w:rsid w:val="00A92C8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92C80"/>
    <w:pPr>
      <w:spacing w:after="0" w:line="240" w:lineRule="auto"/>
    </w:p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pPr>
        <w:spacing w:before="0" w:after="0" w:line="240" w:lineRule="auto"/>
      </w:pPr>
      <w:rPr>
        <w:b/>
        <w:bCs/>
        <w:color w:val="FFFFFF" w:themeColor="background1"/>
      </w:rPr>
      <w:tblPr/>
      <w:tcPr>
        <w:shd w:val="clear" w:color="auto" w:fill="E32D91" w:themeFill="accent1"/>
      </w:tcPr>
    </w:tblStylePr>
    <w:tblStylePr w:type="lastRow">
      <w:pPr>
        <w:spacing w:before="0" w:after="0" w:line="240" w:lineRule="auto"/>
      </w:pPr>
      <w:rPr>
        <w:b/>
        <w:bCs/>
      </w:rPr>
      <w:tblPr/>
      <w:tcPr>
        <w:tcBorders>
          <w:top w:val="double" w:sz="6" w:space="0" w:color="E32D91" w:themeColor="accent1"/>
          <w:left w:val="single" w:sz="8" w:space="0" w:color="E32D91" w:themeColor="accent1"/>
          <w:bottom w:val="single" w:sz="8" w:space="0" w:color="E32D91" w:themeColor="accent1"/>
          <w:right w:val="single" w:sz="8" w:space="0" w:color="E32D91" w:themeColor="accent1"/>
        </w:tcBorders>
      </w:tcPr>
    </w:tblStylePr>
    <w:tblStylePr w:type="firstCol">
      <w:rPr>
        <w:b/>
        <w:bCs/>
      </w:rPr>
    </w:tblStylePr>
    <w:tblStylePr w:type="lastCol">
      <w:rPr>
        <w:b/>
        <w:bCs/>
      </w:rPr>
    </w:tblStylePr>
    <w:tblStylePr w:type="band1Vert">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tblStylePr w:type="band1Horz">
      <w:tblPr/>
      <w:tcPr>
        <w:tcBorders>
          <w:top w:val="single" w:sz="8" w:space="0" w:color="E32D91" w:themeColor="accent1"/>
          <w:left w:val="single" w:sz="8" w:space="0" w:color="E32D91" w:themeColor="accent1"/>
          <w:bottom w:val="single" w:sz="8" w:space="0" w:color="E32D91" w:themeColor="accent1"/>
          <w:right w:val="single" w:sz="8" w:space="0" w:color="E32D91" w:themeColor="accent1"/>
        </w:tcBorders>
      </w:tcPr>
    </w:tblStylePr>
  </w:style>
  <w:style w:type="table" w:styleId="LightList-Accent2">
    <w:name w:val="Light List Accent 2"/>
    <w:basedOn w:val="TableNormal"/>
    <w:uiPriority w:val="61"/>
    <w:semiHidden/>
    <w:unhideWhenUsed/>
    <w:rsid w:val="00A92C80"/>
    <w:pPr>
      <w:spacing w:after="0" w:line="240" w:lineRule="auto"/>
    </w:pPr>
    <w:tblPr>
      <w:tblStyleRowBandSize w:val="1"/>
      <w:tblStyleColBandSize w:val="1"/>
      <w:tblBorders>
        <w:top w:val="single" w:sz="8" w:space="0" w:color="0C0C0C" w:themeColor="accent2"/>
        <w:left w:val="single" w:sz="8" w:space="0" w:color="0C0C0C" w:themeColor="accent2"/>
        <w:bottom w:val="single" w:sz="8" w:space="0" w:color="0C0C0C" w:themeColor="accent2"/>
        <w:right w:val="single" w:sz="8" w:space="0" w:color="0C0C0C" w:themeColor="accent2"/>
      </w:tblBorders>
    </w:tblPr>
    <w:tblStylePr w:type="firstRow">
      <w:pPr>
        <w:spacing w:before="0" w:after="0" w:line="240" w:lineRule="auto"/>
      </w:pPr>
      <w:rPr>
        <w:b/>
        <w:bCs/>
        <w:color w:val="FFFFFF" w:themeColor="background1"/>
      </w:rPr>
      <w:tblPr/>
      <w:tcPr>
        <w:shd w:val="clear" w:color="auto" w:fill="0C0C0C" w:themeFill="accent2"/>
      </w:tcPr>
    </w:tblStylePr>
    <w:tblStylePr w:type="lastRow">
      <w:pPr>
        <w:spacing w:before="0" w:after="0" w:line="240" w:lineRule="auto"/>
      </w:pPr>
      <w:rPr>
        <w:b/>
        <w:bCs/>
      </w:rPr>
      <w:tblPr/>
      <w:tcPr>
        <w:tcBorders>
          <w:top w:val="double" w:sz="6" w:space="0" w:color="0C0C0C" w:themeColor="accent2"/>
          <w:left w:val="single" w:sz="8" w:space="0" w:color="0C0C0C" w:themeColor="accent2"/>
          <w:bottom w:val="single" w:sz="8" w:space="0" w:color="0C0C0C" w:themeColor="accent2"/>
          <w:right w:val="single" w:sz="8" w:space="0" w:color="0C0C0C" w:themeColor="accent2"/>
        </w:tcBorders>
      </w:tcPr>
    </w:tblStylePr>
    <w:tblStylePr w:type="firstCol">
      <w:rPr>
        <w:b/>
        <w:bCs/>
      </w:rPr>
    </w:tblStylePr>
    <w:tblStylePr w:type="lastCol">
      <w:rPr>
        <w:b/>
        <w:bCs/>
      </w:rPr>
    </w:tblStylePr>
    <w:tblStylePr w:type="band1Vert">
      <w:tblPr/>
      <w:tcPr>
        <w:tcBorders>
          <w:top w:val="single" w:sz="8" w:space="0" w:color="0C0C0C" w:themeColor="accent2"/>
          <w:left w:val="single" w:sz="8" w:space="0" w:color="0C0C0C" w:themeColor="accent2"/>
          <w:bottom w:val="single" w:sz="8" w:space="0" w:color="0C0C0C" w:themeColor="accent2"/>
          <w:right w:val="single" w:sz="8" w:space="0" w:color="0C0C0C" w:themeColor="accent2"/>
        </w:tcBorders>
      </w:tcPr>
    </w:tblStylePr>
    <w:tblStylePr w:type="band1Horz">
      <w:tblPr/>
      <w:tcPr>
        <w:tcBorders>
          <w:top w:val="single" w:sz="8" w:space="0" w:color="0C0C0C" w:themeColor="accent2"/>
          <w:left w:val="single" w:sz="8" w:space="0" w:color="0C0C0C" w:themeColor="accent2"/>
          <w:bottom w:val="single" w:sz="8" w:space="0" w:color="0C0C0C" w:themeColor="accent2"/>
          <w:right w:val="single" w:sz="8" w:space="0" w:color="0C0C0C" w:themeColor="accent2"/>
        </w:tcBorders>
      </w:tcPr>
    </w:tblStylePr>
  </w:style>
  <w:style w:type="table" w:styleId="LightList-Accent3">
    <w:name w:val="Light List Accent 3"/>
    <w:basedOn w:val="TableNormal"/>
    <w:uiPriority w:val="61"/>
    <w:semiHidden/>
    <w:unhideWhenUsed/>
    <w:rsid w:val="00A92C80"/>
    <w:pPr>
      <w:spacing w:after="0" w:line="240" w:lineRule="auto"/>
    </w:pPr>
    <w:tblPr>
      <w:tblStyleRowBandSize w:val="1"/>
      <w:tblStyleColBandSize w:val="1"/>
      <w:tblBorders>
        <w:top w:val="single" w:sz="8" w:space="0" w:color="595959" w:themeColor="accent3"/>
        <w:left w:val="single" w:sz="8" w:space="0" w:color="595959" w:themeColor="accent3"/>
        <w:bottom w:val="single" w:sz="8" w:space="0" w:color="595959" w:themeColor="accent3"/>
        <w:right w:val="single" w:sz="8" w:space="0" w:color="595959" w:themeColor="accent3"/>
      </w:tblBorders>
    </w:tblPr>
    <w:tblStylePr w:type="firstRow">
      <w:pPr>
        <w:spacing w:before="0" w:after="0" w:line="240" w:lineRule="auto"/>
      </w:pPr>
      <w:rPr>
        <w:b/>
        <w:bCs/>
        <w:color w:val="FFFFFF" w:themeColor="background1"/>
      </w:rPr>
      <w:tblPr/>
      <w:tcPr>
        <w:shd w:val="clear" w:color="auto" w:fill="595959" w:themeFill="accent3"/>
      </w:tcPr>
    </w:tblStylePr>
    <w:tblStylePr w:type="lastRow">
      <w:pPr>
        <w:spacing w:before="0" w:after="0" w:line="240" w:lineRule="auto"/>
      </w:pPr>
      <w:rPr>
        <w:b/>
        <w:bCs/>
      </w:rPr>
      <w:tblPr/>
      <w:tcPr>
        <w:tcBorders>
          <w:top w:val="double" w:sz="6" w:space="0" w:color="595959" w:themeColor="accent3"/>
          <w:left w:val="single" w:sz="8" w:space="0" w:color="595959" w:themeColor="accent3"/>
          <w:bottom w:val="single" w:sz="8" w:space="0" w:color="595959" w:themeColor="accent3"/>
          <w:right w:val="single" w:sz="8" w:space="0" w:color="595959" w:themeColor="accent3"/>
        </w:tcBorders>
      </w:tcPr>
    </w:tblStylePr>
    <w:tblStylePr w:type="firstCol">
      <w:rPr>
        <w:b/>
        <w:bCs/>
      </w:rPr>
    </w:tblStylePr>
    <w:tblStylePr w:type="lastCol">
      <w:rPr>
        <w:b/>
        <w:bCs/>
      </w:rPr>
    </w:tblStylePr>
    <w:tblStylePr w:type="band1Vert">
      <w:tblPr/>
      <w:tcPr>
        <w:tcBorders>
          <w:top w:val="single" w:sz="8" w:space="0" w:color="595959" w:themeColor="accent3"/>
          <w:left w:val="single" w:sz="8" w:space="0" w:color="595959" w:themeColor="accent3"/>
          <w:bottom w:val="single" w:sz="8" w:space="0" w:color="595959" w:themeColor="accent3"/>
          <w:right w:val="single" w:sz="8" w:space="0" w:color="595959" w:themeColor="accent3"/>
        </w:tcBorders>
      </w:tcPr>
    </w:tblStylePr>
    <w:tblStylePr w:type="band1Horz">
      <w:tblPr/>
      <w:tcPr>
        <w:tcBorders>
          <w:top w:val="single" w:sz="8" w:space="0" w:color="595959" w:themeColor="accent3"/>
          <w:left w:val="single" w:sz="8" w:space="0" w:color="595959" w:themeColor="accent3"/>
          <w:bottom w:val="single" w:sz="8" w:space="0" w:color="595959" w:themeColor="accent3"/>
          <w:right w:val="single" w:sz="8" w:space="0" w:color="595959" w:themeColor="accent3"/>
        </w:tcBorders>
      </w:tcPr>
    </w:tblStylePr>
  </w:style>
  <w:style w:type="table" w:styleId="LightList-Accent4">
    <w:name w:val="Light List Accent 4"/>
    <w:basedOn w:val="TableNormal"/>
    <w:uiPriority w:val="61"/>
    <w:semiHidden/>
    <w:unhideWhenUsed/>
    <w:rsid w:val="00A92C80"/>
    <w:pPr>
      <w:spacing w:after="0" w:line="240" w:lineRule="auto"/>
    </w:pPr>
    <w:tblPr>
      <w:tblStyleRowBandSize w:val="1"/>
      <w:tblStyleColBandSize w:val="1"/>
      <w:tblBorders>
        <w:top w:val="single" w:sz="8" w:space="0" w:color="F9D5E9" w:themeColor="accent4"/>
        <w:left w:val="single" w:sz="8" w:space="0" w:color="F9D5E9" w:themeColor="accent4"/>
        <w:bottom w:val="single" w:sz="8" w:space="0" w:color="F9D5E9" w:themeColor="accent4"/>
        <w:right w:val="single" w:sz="8" w:space="0" w:color="F9D5E9" w:themeColor="accent4"/>
      </w:tblBorders>
    </w:tblPr>
    <w:tblStylePr w:type="firstRow">
      <w:pPr>
        <w:spacing w:before="0" w:after="0" w:line="240" w:lineRule="auto"/>
      </w:pPr>
      <w:rPr>
        <w:b/>
        <w:bCs/>
        <w:color w:val="FFFFFF" w:themeColor="background1"/>
      </w:rPr>
      <w:tblPr/>
      <w:tcPr>
        <w:shd w:val="clear" w:color="auto" w:fill="F9D5E9" w:themeFill="accent4"/>
      </w:tcPr>
    </w:tblStylePr>
    <w:tblStylePr w:type="lastRow">
      <w:pPr>
        <w:spacing w:before="0" w:after="0" w:line="240" w:lineRule="auto"/>
      </w:pPr>
      <w:rPr>
        <w:b/>
        <w:bCs/>
      </w:rPr>
      <w:tblPr/>
      <w:tcPr>
        <w:tcBorders>
          <w:top w:val="double" w:sz="6" w:space="0" w:color="F9D5E9" w:themeColor="accent4"/>
          <w:left w:val="single" w:sz="8" w:space="0" w:color="F9D5E9" w:themeColor="accent4"/>
          <w:bottom w:val="single" w:sz="8" w:space="0" w:color="F9D5E9" w:themeColor="accent4"/>
          <w:right w:val="single" w:sz="8" w:space="0" w:color="F9D5E9" w:themeColor="accent4"/>
        </w:tcBorders>
      </w:tcPr>
    </w:tblStylePr>
    <w:tblStylePr w:type="firstCol">
      <w:rPr>
        <w:b/>
        <w:bCs/>
      </w:rPr>
    </w:tblStylePr>
    <w:tblStylePr w:type="lastCol">
      <w:rPr>
        <w:b/>
        <w:bCs/>
      </w:rPr>
    </w:tblStylePr>
    <w:tblStylePr w:type="band1Vert">
      <w:tblPr/>
      <w:tcPr>
        <w:tcBorders>
          <w:top w:val="single" w:sz="8" w:space="0" w:color="F9D5E9" w:themeColor="accent4"/>
          <w:left w:val="single" w:sz="8" w:space="0" w:color="F9D5E9" w:themeColor="accent4"/>
          <w:bottom w:val="single" w:sz="8" w:space="0" w:color="F9D5E9" w:themeColor="accent4"/>
          <w:right w:val="single" w:sz="8" w:space="0" w:color="F9D5E9" w:themeColor="accent4"/>
        </w:tcBorders>
      </w:tcPr>
    </w:tblStylePr>
    <w:tblStylePr w:type="band1Horz">
      <w:tblPr/>
      <w:tcPr>
        <w:tcBorders>
          <w:top w:val="single" w:sz="8" w:space="0" w:color="F9D5E9" w:themeColor="accent4"/>
          <w:left w:val="single" w:sz="8" w:space="0" w:color="F9D5E9" w:themeColor="accent4"/>
          <w:bottom w:val="single" w:sz="8" w:space="0" w:color="F9D5E9" w:themeColor="accent4"/>
          <w:right w:val="single" w:sz="8" w:space="0" w:color="F9D5E9" w:themeColor="accent4"/>
        </w:tcBorders>
      </w:tcPr>
    </w:tblStylePr>
  </w:style>
  <w:style w:type="table" w:styleId="LightList-Accent5">
    <w:name w:val="Light List Accent 5"/>
    <w:basedOn w:val="TableNormal"/>
    <w:uiPriority w:val="61"/>
    <w:semiHidden/>
    <w:unhideWhenUsed/>
    <w:rsid w:val="00A92C80"/>
    <w:pPr>
      <w:spacing w:after="0" w:line="240" w:lineRule="auto"/>
    </w:pPr>
    <w:tblPr>
      <w:tblStyleRowBandSize w:val="1"/>
      <w:tblStyleColBandSize w:val="1"/>
      <w:tblBorders>
        <w:top w:val="single" w:sz="8" w:space="0" w:color="EE81BD" w:themeColor="accent5"/>
        <w:left w:val="single" w:sz="8" w:space="0" w:color="EE81BD" w:themeColor="accent5"/>
        <w:bottom w:val="single" w:sz="8" w:space="0" w:color="EE81BD" w:themeColor="accent5"/>
        <w:right w:val="single" w:sz="8" w:space="0" w:color="EE81BD" w:themeColor="accent5"/>
      </w:tblBorders>
    </w:tblPr>
    <w:tblStylePr w:type="firstRow">
      <w:pPr>
        <w:spacing w:before="0" w:after="0" w:line="240" w:lineRule="auto"/>
      </w:pPr>
      <w:rPr>
        <w:b/>
        <w:bCs/>
        <w:color w:val="FFFFFF" w:themeColor="background1"/>
      </w:rPr>
      <w:tblPr/>
      <w:tcPr>
        <w:shd w:val="clear" w:color="auto" w:fill="EE81BD" w:themeFill="accent5"/>
      </w:tcPr>
    </w:tblStylePr>
    <w:tblStylePr w:type="lastRow">
      <w:pPr>
        <w:spacing w:before="0" w:after="0" w:line="240" w:lineRule="auto"/>
      </w:pPr>
      <w:rPr>
        <w:b/>
        <w:bCs/>
      </w:rPr>
      <w:tblPr/>
      <w:tcPr>
        <w:tcBorders>
          <w:top w:val="double" w:sz="6" w:space="0" w:color="EE81BD" w:themeColor="accent5"/>
          <w:left w:val="single" w:sz="8" w:space="0" w:color="EE81BD" w:themeColor="accent5"/>
          <w:bottom w:val="single" w:sz="8" w:space="0" w:color="EE81BD" w:themeColor="accent5"/>
          <w:right w:val="single" w:sz="8" w:space="0" w:color="EE81BD" w:themeColor="accent5"/>
        </w:tcBorders>
      </w:tcPr>
    </w:tblStylePr>
    <w:tblStylePr w:type="firstCol">
      <w:rPr>
        <w:b/>
        <w:bCs/>
      </w:rPr>
    </w:tblStylePr>
    <w:tblStylePr w:type="lastCol">
      <w:rPr>
        <w:b/>
        <w:bCs/>
      </w:rPr>
    </w:tblStylePr>
    <w:tblStylePr w:type="band1Vert">
      <w:tblPr/>
      <w:tcPr>
        <w:tcBorders>
          <w:top w:val="single" w:sz="8" w:space="0" w:color="EE81BD" w:themeColor="accent5"/>
          <w:left w:val="single" w:sz="8" w:space="0" w:color="EE81BD" w:themeColor="accent5"/>
          <w:bottom w:val="single" w:sz="8" w:space="0" w:color="EE81BD" w:themeColor="accent5"/>
          <w:right w:val="single" w:sz="8" w:space="0" w:color="EE81BD" w:themeColor="accent5"/>
        </w:tcBorders>
      </w:tcPr>
    </w:tblStylePr>
    <w:tblStylePr w:type="band1Horz">
      <w:tblPr/>
      <w:tcPr>
        <w:tcBorders>
          <w:top w:val="single" w:sz="8" w:space="0" w:color="EE81BD" w:themeColor="accent5"/>
          <w:left w:val="single" w:sz="8" w:space="0" w:color="EE81BD" w:themeColor="accent5"/>
          <w:bottom w:val="single" w:sz="8" w:space="0" w:color="EE81BD" w:themeColor="accent5"/>
          <w:right w:val="single" w:sz="8" w:space="0" w:color="EE81BD" w:themeColor="accent5"/>
        </w:tcBorders>
      </w:tcPr>
    </w:tblStylePr>
  </w:style>
  <w:style w:type="table" w:styleId="LightList-Accent6">
    <w:name w:val="Light List Accent 6"/>
    <w:basedOn w:val="TableNormal"/>
    <w:uiPriority w:val="61"/>
    <w:semiHidden/>
    <w:unhideWhenUsed/>
    <w:rsid w:val="00A92C80"/>
    <w:pPr>
      <w:spacing w:after="0" w:line="240" w:lineRule="auto"/>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pPr>
        <w:spacing w:before="0" w:after="0" w:line="240" w:lineRule="auto"/>
      </w:pPr>
      <w:rPr>
        <w:b/>
        <w:bCs/>
        <w:color w:val="FFFFFF" w:themeColor="background1"/>
      </w:rPr>
      <w:tblPr/>
      <w:tcPr>
        <w:shd w:val="clear" w:color="auto" w:fill="D54773" w:themeFill="accent6"/>
      </w:tcPr>
    </w:tblStylePr>
    <w:tblStylePr w:type="lastRow">
      <w:pPr>
        <w:spacing w:before="0" w:after="0" w:line="240" w:lineRule="auto"/>
      </w:pPr>
      <w:rPr>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tcBorders>
      </w:tcPr>
    </w:tblStylePr>
    <w:tblStylePr w:type="firstCol">
      <w:rPr>
        <w:b/>
        <w:bCs/>
      </w:rPr>
    </w:tblStylePr>
    <w:tblStylePr w:type="lastCol">
      <w:rPr>
        <w:b/>
        <w:bCs/>
      </w:r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style>
  <w:style w:type="table" w:styleId="LightShading">
    <w:name w:val="Light Shading"/>
    <w:basedOn w:val="TableNormal"/>
    <w:uiPriority w:val="60"/>
    <w:semiHidden/>
    <w:unhideWhenUsed/>
    <w:rsid w:val="00A92C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92C80"/>
    <w:pPr>
      <w:spacing w:after="0" w:line="240" w:lineRule="auto"/>
    </w:pPr>
    <w:rPr>
      <w:color w:val="B3186D" w:themeColor="accent1" w:themeShade="BF"/>
    </w:rPr>
    <w:tblPr>
      <w:tblStyleRowBandSize w:val="1"/>
      <w:tblStyleColBandSize w:val="1"/>
      <w:tblBorders>
        <w:top w:val="single" w:sz="8" w:space="0" w:color="E32D91" w:themeColor="accent1"/>
        <w:bottom w:val="single" w:sz="8" w:space="0" w:color="E32D91" w:themeColor="accent1"/>
      </w:tblBorders>
    </w:tblPr>
    <w:tblStylePr w:type="fir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lastRow">
      <w:pPr>
        <w:spacing w:before="0" w:after="0" w:line="240" w:lineRule="auto"/>
      </w:pPr>
      <w:rPr>
        <w:b/>
        <w:bCs/>
      </w:rPr>
      <w:tblPr/>
      <w:tcPr>
        <w:tcBorders>
          <w:top w:val="single" w:sz="8" w:space="0" w:color="E32D91" w:themeColor="accent1"/>
          <w:left w:val="nil"/>
          <w:bottom w:val="single" w:sz="8" w:space="0" w:color="E32D9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left w:val="nil"/>
          <w:right w:val="nil"/>
          <w:insideH w:val="nil"/>
          <w:insideV w:val="nil"/>
        </w:tcBorders>
        <w:shd w:val="clear" w:color="auto" w:fill="F8CAE3" w:themeFill="accent1" w:themeFillTint="3F"/>
      </w:tcPr>
    </w:tblStylePr>
  </w:style>
  <w:style w:type="table" w:styleId="LightShading-Accent2">
    <w:name w:val="Light Shading Accent 2"/>
    <w:basedOn w:val="TableNormal"/>
    <w:uiPriority w:val="60"/>
    <w:semiHidden/>
    <w:unhideWhenUsed/>
    <w:rsid w:val="00A92C80"/>
    <w:pPr>
      <w:spacing w:after="0" w:line="240" w:lineRule="auto"/>
    </w:pPr>
    <w:rPr>
      <w:color w:val="080808" w:themeColor="accent2" w:themeShade="BF"/>
    </w:rPr>
    <w:tblPr>
      <w:tblStyleRowBandSize w:val="1"/>
      <w:tblStyleColBandSize w:val="1"/>
      <w:tblBorders>
        <w:top w:val="single" w:sz="8" w:space="0" w:color="0C0C0C" w:themeColor="accent2"/>
        <w:bottom w:val="single" w:sz="8" w:space="0" w:color="0C0C0C" w:themeColor="accent2"/>
      </w:tblBorders>
    </w:tblPr>
    <w:tblStylePr w:type="firstRow">
      <w:pPr>
        <w:spacing w:before="0" w:after="0" w:line="240" w:lineRule="auto"/>
      </w:pPr>
      <w:rPr>
        <w:b/>
        <w:bCs/>
      </w:rPr>
      <w:tblPr/>
      <w:tcPr>
        <w:tcBorders>
          <w:top w:val="single" w:sz="8" w:space="0" w:color="0C0C0C" w:themeColor="accent2"/>
          <w:left w:val="nil"/>
          <w:bottom w:val="single" w:sz="8" w:space="0" w:color="0C0C0C" w:themeColor="accent2"/>
          <w:right w:val="nil"/>
          <w:insideH w:val="nil"/>
          <w:insideV w:val="nil"/>
        </w:tcBorders>
      </w:tcPr>
    </w:tblStylePr>
    <w:tblStylePr w:type="lastRow">
      <w:pPr>
        <w:spacing w:before="0" w:after="0" w:line="240" w:lineRule="auto"/>
      </w:pPr>
      <w:rPr>
        <w:b/>
        <w:bCs/>
      </w:rPr>
      <w:tblPr/>
      <w:tcPr>
        <w:tcBorders>
          <w:top w:val="single" w:sz="8" w:space="0" w:color="0C0C0C" w:themeColor="accent2"/>
          <w:left w:val="nil"/>
          <w:bottom w:val="single" w:sz="8" w:space="0" w:color="0C0C0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C2C2" w:themeFill="accent2" w:themeFillTint="3F"/>
      </w:tcPr>
    </w:tblStylePr>
    <w:tblStylePr w:type="band1Horz">
      <w:tblPr/>
      <w:tcPr>
        <w:tcBorders>
          <w:left w:val="nil"/>
          <w:right w:val="nil"/>
          <w:insideH w:val="nil"/>
          <w:insideV w:val="nil"/>
        </w:tcBorders>
        <w:shd w:val="clear" w:color="auto" w:fill="C2C2C2" w:themeFill="accent2" w:themeFillTint="3F"/>
      </w:tcPr>
    </w:tblStylePr>
  </w:style>
  <w:style w:type="table" w:styleId="LightShading-Accent3">
    <w:name w:val="Light Shading Accent 3"/>
    <w:basedOn w:val="TableNormal"/>
    <w:uiPriority w:val="60"/>
    <w:semiHidden/>
    <w:unhideWhenUsed/>
    <w:rsid w:val="00A92C80"/>
    <w:pPr>
      <w:spacing w:after="0" w:line="240" w:lineRule="auto"/>
    </w:pPr>
    <w:rPr>
      <w:color w:val="424242" w:themeColor="accent3" w:themeShade="BF"/>
    </w:rPr>
    <w:tblPr>
      <w:tblStyleRowBandSize w:val="1"/>
      <w:tblStyleColBandSize w:val="1"/>
      <w:tblBorders>
        <w:top w:val="single" w:sz="8" w:space="0" w:color="595959" w:themeColor="accent3"/>
        <w:bottom w:val="single" w:sz="8" w:space="0" w:color="595959" w:themeColor="accent3"/>
      </w:tblBorders>
    </w:tblPr>
    <w:tblStylePr w:type="firstRow">
      <w:pPr>
        <w:spacing w:before="0" w:after="0" w:line="240" w:lineRule="auto"/>
      </w:pPr>
      <w:rPr>
        <w:b/>
        <w:bCs/>
      </w:rPr>
      <w:tblPr/>
      <w:tcPr>
        <w:tcBorders>
          <w:top w:val="single" w:sz="8" w:space="0" w:color="595959" w:themeColor="accent3"/>
          <w:left w:val="nil"/>
          <w:bottom w:val="single" w:sz="8" w:space="0" w:color="595959" w:themeColor="accent3"/>
          <w:right w:val="nil"/>
          <w:insideH w:val="nil"/>
          <w:insideV w:val="nil"/>
        </w:tcBorders>
      </w:tcPr>
    </w:tblStylePr>
    <w:tblStylePr w:type="lastRow">
      <w:pPr>
        <w:spacing w:before="0" w:after="0" w:line="240" w:lineRule="auto"/>
      </w:pPr>
      <w:rPr>
        <w:b/>
        <w:bCs/>
      </w:rPr>
      <w:tblPr/>
      <w:tcPr>
        <w:tcBorders>
          <w:top w:val="single" w:sz="8" w:space="0" w:color="595959" w:themeColor="accent3"/>
          <w:left w:val="nil"/>
          <w:bottom w:val="single" w:sz="8" w:space="0" w:color="5959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3" w:themeFillTint="3F"/>
      </w:tcPr>
    </w:tblStylePr>
    <w:tblStylePr w:type="band1Horz">
      <w:tblPr/>
      <w:tcPr>
        <w:tcBorders>
          <w:left w:val="nil"/>
          <w:right w:val="nil"/>
          <w:insideH w:val="nil"/>
          <w:insideV w:val="nil"/>
        </w:tcBorders>
        <w:shd w:val="clear" w:color="auto" w:fill="D5D5D5" w:themeFill="accent3" w:themeFillTint="3F"/>
      </w:tcPr>
    </w:tblStylePr>
  </w:style>
  <w:style w:type="table" w:styleId="LightShading-Accent4">
    <w:name w:val="Light Shading Accent 4"/>
    <w:basedOn w:val="TableNormal"/>
    <w:uiPriority w:val="60"/>
    <w:semiHidden/>
    <w:unhideWhenUsed/>
    <w:rsid w:val="00A92C80"/>
    <w:pPr>
      <w:spacing w:after="0" w:line="240" w:lineRule="auto"/>
    </w:pPr>
    <w:rPr>
      <w:color w:val="EA6FB3" w:themeColor="accent4" w:themeShade="BF"/>
    </w:rPr>
    <w:tblPr>
      <w:tblStyleRowBandSize w:val="1"/>
      <w:tblStyleColBandSize w:val="1"/>
      <w:tblBorders>
        <w:top w:val="single" w:sz="8" w:space="0" w:color="F9D5E9" w:themeColor="accent4"/>
        <w:bottom w:val="single" w:sz="8" w:space="0" w:color="F9D5E9" w:themeColor="accent4"/>
      </w:tblBorders>
    </w:tblPr>
    <w:tblStylePr w:type="firstRow">
      <w:pPr>
        <w:spacing w:before="0" w:after="0" w:line="240" w:lineRule="auto"/>
      </w:pPr>
      <w:rPr>
        <w:b/>
        <w:bCs/>
      </w:rPr>
      <w:tblPr/>
      <w:tcPr>
        <w:tcBorders>
          <w:top w:val="single" w:sz="8" w:space="0" w:color="F9D5E9" w:themeColor="accent4"/>
          <w:left w:val="nil"/>
          <w:bottom w:val="single" w:sz="8" w:space="0" w:color="F9D5E9" w:themeColor="accent4"/>
          <w:right w:val="nil"/>
          <w:insideH w:val="nil"/>
          <w:insideV w:val="nil"/>
        </w:tcBorders>
      </w:tcPr>
    </w:tblStylePr>
    <w:tblStylePr w:type="lastRow">
      <w:pPr>
        <w:spacing w:before="0" w:after="0" w:line="240" w:lineRule="auto"/>
      </w:pPr>
      <w:rPr>
        <w:b/>
        <w:bCs/>
      </w:rPr>
      <w:tblPr/>
      <w:tcPr>
        <w:tcBorders>
          <w:top w:val="single" w:sz="8" w:space="0" w:color="F9D5E9" w:themeColor="accent4"/>
          <w:left w:val="nil"/>
          <w:bottom w:val="single" w:sz="8" w:space="0" w:color="F9D5E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4F9" w:themeFill="accent4" w:themeFillTint="3F"/>
      </w:tcPr>
    </w:tblStylePr>
    <w:tblStylePr w:type="band1Horz">
      <w:tblPr/>
      <w:tcPr>
        <w:tcBorders>
          <w:left w:val="nil"/>
          <w:right w:val="nil"/>
          <w:insideH w:val="nil"/>
          <w:insideV w:val="nil"/>
        </w:tcBorders>
        <w:shd w:val="clear" w:color="auto" w:fill="FDF4F9" w:themeFill="accent4" w:themeFillTint="3F"/>
      </w:tcPr>
    </w:tblStylePr>
  </w:style>
  <w:style w:type="table" w:styleId="LightShading-Accent5">
    <w:name w:val="Light Shading Accent 5"/>
    <w:basedOn w:val="TableNormal"/>
    <w:uiPriority w:val="60"/>
    <w:semiHidden/>
    <w:unhideWhenUsed/>
    <w:rsid w:val="00A92C80"/>
    <w:pPr>
      <w:spacing w:after="0" w:line="240" w:lineRule="auto"/>
    </w:pPr>
    <w:rPr>
      <w:color w:val="E32F92" w:themeColor="accent5" w:themeShade="BF"/>
    </w:rPr>
    <w:tblPr>
      <w:tblStyleRowBandSize w:val="1"/>
      <w:tblStyleColBandSize w:val="1"/>
      <w:tblBorders>
        <w:top w:val="single" w:sz="8" w:space="0" w:color="EE81BD" w:themeColor="accent5"/>
        <w:bottom w:val="single" w:sz="8" w:space="0" w:color="EE81BD" w:themeColor="accent5"/>
      </w:tblBorders>
    </w:tblPr>
    <w:tblStylePr w:type="firstRow">
      <w:pPr>
        <w:spacing w:before="0" w:after="0" w:line="240" w:lineRule="auto"/>
      </w:pPr>
      <w:rPr>
        <w:b/>
        <w:bCs/>
      </w:rPr>
      <w:tblPr/>
      <w:tcPr>
        <w:tcBorders>
          <w:top w:val="single" w:sz="8" w:space="0" w:color="EE81BD" w:themeColor="accent5"/>
          <w:left w:val="nil"/>
          <w:bottom w:val="single" w:sz="8" w:space="0" w:color="EE81BD" w:themeColor="accent5"/>
          <w:right w:val="nil"/>
          <w:insideH w:val="nil"/>
          <w:insideV w:val="nil"/>
        </w:tcBorders>
      </w:tcPr>
    </w:tblStylePr>
    <w:tblStylePr w:type="lastRow">
      <w:pPr>
        <w:spacing w:before="0" w:after="0" w:line="240" w:lineRule="auto"/>
      </w:pPr>
      <w:rPr>
        <w:b/>
        <w:bCs/>
      </w:rPr>
      <w:tblPr/>
      <w:tcPr>
        <w:tcBorders>
          <w:top w:val="single" w:sz="8" w:space="0" w:color="EE81BD" w:themeColor="accent5"/>
          <w:left w:val="nil"/>
          <w:bottom w:val="single" w:sz="8" w:space="0" w:color="EE81B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EE" w:themeFill="accent5" w:themeFillTint="3F"/>
      </w:tcPr>
    </w:tblStylePr>
    <w:tblStylePr w:type="band1Horz">
      <w:tblPr/>
      <w:tcPr>
        <w:tcBorders>
          <w:left w:val="nil"/>
          <w:right w:val="nil"/>
          <w:insideH w:val="nil"/>
          <w:insideV w:val="nil"/>
        </w:tcBorders>
        <w:shd w:val="clear" w:color="auto" w:fill="FADFEE" w:themeFill="accent5" w:themeFillTint="3F"/>
      </w:tcPr>
    </w:tblStylePr>
  </w:style>
  <w:style w:type="table" w:styleId="LightShading-Accent6">
    <w:name w:val="Light Shading Accent 6"/>
    <w:basedOn w:val="TableNormal"/>
    <w:uiPriority w:val="60"/>
    <w:semiHidden/>
    <w:unhideWhenUsed/>
    <w:rsid w:val="00A92C80"/>
    <w:pPr>
      <w:spacing w:after="0" w:line="240" w:lineRule="auto"/>
    </w:pPr>
    <w:rPr>
      <w:color w:val="AD2750" w:themeColor="accent6" w:themeShade="BF"/>
    </w:rPr>
    <w:tblPr>
      <w:tblStyleRowBandSize w:val="1"/>
      <w:tblStyleColBandSize w:val="1"/>
      <w:tblBorders>
        <w:top w:val="single" w:sz="8" w:space="0" w:color="D54773" w:themeColor="accent6"/>
        <w:bottom w:val="single" w:sz="8" w:space="0" w:color="D54773" w:themeColor="accent6"/>
      </w:tblBorders>
    </w:tblPr>
    <w:tblStylePr w:type="fir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la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left w:val="nil"/>
          <w:right w:val="nil"/>
          <w:insideH w:val="nil"/>
          <w:insideV w:val="nil"/>
        </w:tcBorders>
        <w:shd w:val="clear" w:color="auto" w:fill="F4D1DC" w:themeFill="accent6" w:themeFillTint="3F"/>
      </w:tcPr>
    </w:tblStylePr>
  </w:style>
  <w:style w:type="character" w:styleId="LineNumber">
    <w:name w:val="line number"/>
    <w:basedOn w:val="DefaultParagraphFont"/>
    <w:uiPriority w:val="99"/>
    <w:semiHidden/>
    <w:unhideWhenUsed/>
    <w:rsid w:val="00A92C80"/>
  </w:style>
  <w:style w:type="paragraph" w:styleId="List">
    <w:name w:val="List"/>
    <w:basedOn w:val="Normal"/>
    <w:uiPriority w:val="99"/>
    <w:semiHidden/>
    <w:unhideWhenUsed/>
    <w:rsid w:val="00A92C80"/>
    <w:pPr>
      <w:ind w:left="360" w:hanging="360"/>
      <w:contextualSpacing/>
    </w:pPr>
  </w:style>
  <w:style w:type="paragraph" w:styleId="List2">
    <w:name w:val="List 2"/>
    <w:basedOn w:val="Normal"/>
    <w:uiPriority w:val="99"/>
    <w:semiHidden/>
    <w:unhideWhenUsed/>
    <w:rsid w:val="00A92C80"/>
    <w:pPr>
      <w:ind w:left="720" w:hanging="360"/>
      <w:contextualSpacing/>
    </w:pPr>
  </w:style>
  <w:style w:type="paragraph" w:styleId="List3">
    <w:name w:val="List 3"/>
    <w:basedOn w:val="Normal"/>
    <w:uiPriority w:val="99"/>
    <w:semiHidden/>
    <w:unhideWhenUsed/>
    <w:rsid w:val="00A92C80"/>
    <w:pPr>
      <w:ind w:left="1080" w:hanging="360"/>
      <w:contextualSpacing/>
    </w:pPr>
  </w:style>
  <w:style w:type="paragraph" w:styleId="List4">
    <w:name w:val="List 4"/>
    <w:basedOn w:val="Normal"/>
    <w:uiPriority w:val="99"/>
    <w:semiHidden/>
    <w:unhideWhenUsed/>
    <w:rsid w:val="00A92C80"/>
    <w:pPr>
      <w:ind w:left="1440" w:hanging="360"/>
      <w:contextualSpacing/>
    </w:pPr>
  </w:style>
  <w:style w:type="paragraph" w:styleId="List5">
    <w:name w:val="List 5"/>
    <w:basedOn w:val="Normal"/>
    <w:uiPriority w:val="99"/>
    <w:semiHidden/>
    <w:unhideWhenUsed/>
    <w:rsid w:val="00A92C80"/>
    <w:pPr>
      <w:ind w:left="1800" w:hanging="360"/>
      <w:contextualSpacing/>
    </w:pPr>
  </w:style>
  <w:style w:type="paragraph" w:styleId="ListBullet2">
    <w:name w:val="List Bullet 2"/>
    <w:basedOn w:val="Normal"/>
    <w:uiPriority w:val="99"/>
    <w:semiHidden/>
    <w:unhideWhenUsed/>
    <w:rsid w:val="00A92C80"/>
    <w:pPr>
      <w:numPr>
        <w:numId w:val="6"/>
      </w:numPr>
      <w:contextualSpacing/>
    </w:pPr>
  </w:style>
  <w:style w:type="paragraph" w:styleId="ListBullet3">
    <w:name w:val="List Bullet 3"/>
    <w:basedOn w:val="Normal"/>
    <w:uiPriority w:val="99"/>
    <w:semiHidden/>
    <w:unhideWhenUsed/>
    <w:rsid w:val="00A92C80"/>
    <w:pPr>
      <w:numPr>
        <w:numId w:val="7"/>
      </w:numPr>
      <w:contextualSpacing/>
    </w:pPr>
  </w:style>
  <w:style w:type="paragraph" w:styleId="ListBullet4">
    <w:name w:val="List Bullet 4"/>
    <w:basedOn w:val="Normal"/>
    <w:uiPriority w:val="99"/>
    <w:semiHidden/>
    <w:unhideWhenUsed/>
    <w:rsid w:val="00A92C80"/>
    <w:pPr>
      <w:numPr>
        <w:numId w:val="8"/>
      </w:numPr>
      <w:contextualSpacing/>
    </w:pPr>
  </w:style>
  <w:style w:type="paragraph" w:styleId="ListBullet5">
    <w:name w:val="List Bullet 5"/>
    <w:basedOn w:val="Normal"/>
    <w:uiPriority w:val="99"/>
    <w:semiHidden/>
    <w:unhideWhenUsed/>
    <w:rsid w:val="00A92C80"/>
    <w:pPr>
      <w:numPr>
        <w:numId w:val="9"/>
      </w:numPr>
      <w:contextualSpacing/>
    </w:pPr>
  </w:style>
  <w:style w:type="paragraph" w:styleId="ListContinue">
    <w:name w:val="List Continue"/>
    <w:basedOn w:val="Normal"/>
    <w:uiPriority w:val="99"/>
    <w:semiHidden/>
    <w:unhideWhenUsed/>
    <w:rsid w:val="00A92C80"/>
    <w:pPr>
      <w:spacing w:after="120"/>
      <w:ind w:left="360"/>
      <w:contextualSpacing/>
    </w:pPr>
  </w:style>
  <w:style w:type="paragraph" w:styleId="ListContinue2">
    <w:name w:val="List Continue 2"/>
    <w:basedOn w:val="Normal"/>
    <w:uiPriority w:val="99"/>
    <w:semiHidden/>
    <w:unhideWhenUsed/>
    <w:rsid w:val="00A92C80"/>
    <w:pPr>
      <w:spacing w:after="120"/>
      <w:ind w:left="720"/>
      <w:contextualSpacing/>
    </w:pPr>
  </w:style>
  <w:style w:type="paragraph" w:styleId="ListContinue3">
    <w:name w:val="List Continue 3"/>
    <w:basedOn w:val="Normal"/>
    <w:uiPriority w:val="99"/>
    <w:semiHidden/>
    <w:unhideWhenUsed/>
    <w:rsid w:val="00A92C80"/>
    <w:pPr>
      <w:spacing w:after="120"/>
      <w:ind w:left="1080"/>
      <w:contextualSpacing/>
    </w:pPr>
  </w:style>
  <w:style w:type="paragraph" w:styleId="ListContinue4">
    <w:name w:val="List Continue 4"/>
    <w:basedOn w:val="Normal"/>
    <w:uiPriority w:val="99"/>
    <w:semiHidden/>
    <w:unhideWhenUsed/>
    <w:rsid w:val="00A92C80"/>
    <w:pPr>
      <w:spacing w:after="120"/>
      <w:ind w:left="1440"/>
      <w:contextualSpacing/>
    </w:pPr>
  </w:style>
  <w:style w:type="paragraph" w:styleId="ListContinue5">
    <w:name w:val="List Continue 5"/>
    <w:basedOn w:val="Normal"/>
    <w:uiPriority w:val="99"/>
    <w:semiHidden/>
    <w:unhideWhenUsed/>
    <w:rsid w:val="00A92C80"/>
    <w:pPr>
      <w:spacing w:after="120"/>
      <w:ind w:left="1800"/>
      <w:contextualSpacing/>
    </w:pPr>
  </w:style>
  <w:style w:type="paragraph" w:styleId="ListNumber2">
    <w:name w:val="List Number 2"/>
    <w:basedOn w:val="Normal"/>
    <w:uiPriority w:val="99"/>
    <w:semiHidden/>
    <w:unhideWhenUsed/>
    <w:rsid w:val="00A92C80"/>
    <w:pPr>
      <w:numPr>
        <w:numId w:val="10"/>
      </w:numPr>
      <w:contextualSpacing/>
    </w:pPr>
  </w:style>
  <w:style w:type="paragraph" w:styleId="ListNumber3">
    <w:name w:val="List Number 3"/>
    <w:basedOn w:val="Normal"/>
    <w:uiPriority w:val="99"/>
    <w:semiHidden/>
    <w:unhideWhenUsed/>
    <w:rsid w:val="00A92C80"/>
    <w:pPr>
      <w:numPr>
        <w:numId w:val="11"/>
      </w:numPr>
      <w:contextualSpacing/>
    </w:pPr>
  </w:style>
  <w:style w:type="paragraph" w:styleId="ListNumber4">
    <w:name w:val="List Number 4"/>
    <w:basedOn w:val="Normal"/>
    <w:uiPriority w:val="99"/>
    <w:semiHidden/>
    <w:unhideWhenUsed/>
    <w:rsid w:val="00A92C80"/>
    <w:pPr>
      <w:numPr>
        <w:numId w:val="12"/>
      </w:numPr>
      <w:contextualSpacing/>
    </w:pPr>
  </w:style>
  <w:style w:type="paragraph" w:styleId="ListNumber5">
    <w:name w:val="List Number 5"/>
    <w:basedOn w:val="Normal"/>
    <w:uiPriority w:val="99"/>
    <w:semiHidden/>
    <w:unhideWhenUsed/>
    <w:rsid w:val="00A92C80"/>
    <w:pPr>
      <w:numPr>
        <w:numId w:val="13"/>
      </w:numPr>
      <w:contextualSpacing/>
    </w:pPr>
  </w:style>
  <w:style w:type="paragraph" w:styleId="ListParagraph">
    <w:name w:val="List Paragraph"/>
    <w:basedOn w:val="Normal"/>
    <w:uiPriority w:val="34"/>
    <w:semiHidden/>
    <w:unhideWhenUsed/>
    <w:qFormat/>
    <w:rsid w:val="00A92C80"/>
    <w:pPr>
      <w:ind w:left="720"/>
      <w:contextualSpacing/>
    </w:pPr>
  </w:style>
  <w:style w:type="table" w:styleId="ListTable1Light">
    <w:name w:val="List Table 1 Light"/>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EE80BC" w:themeColor="accent1" w:themeTint="99"/>
        </w:tcBorders>
      </w:tcPr>
    </w:tblStylePr>
    <w:tblStylePr w:type="lastRow">
      <w:rPr>
        <w:b/>
        <w:bCs/>
      </w:rPr>
      <w:tblPr/>
      <w:tcPr>
        <w:tcBorders>
          <w:top w:val="sing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ListTable1Light-Accent2">
    <w:name w:val="List Table 1 Light Accent 2"/>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6D6D6D" w:themeColor="accent2" w:themeTint="99"/>
        </w:tcBorders>
      </w:tcPr>
    </w:tblStylePr>
    <w:tblStylePr w:type="lastRow">
      <w:rPr>
        <w:b/>
        <w:bCs/>
      </w:rPr>
      <w:tblPr/>
      <w:tcPr>
        <w:tcBorders>
          <w:top w:val="single" w:sz="4" w:space="0" w:color="6D6D6D" w:themeColor="accent2" w:themeTint="99"/>
        </w:tcBorders>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ListTable1Light-Accent3">
    <w:name w:val="List Table 1 Light Accent 3"/>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9B9B9B" w:themeColor="accent3" w:themeTint="99"/>
        </w:tcBorders>
      </w:tcPr>
    </w:tblStylePr>
    <w:tblStylePr w:type="lastRow">
      <w:rPr>
        <w:b/>
        <w:bCs/>
      </w:rPr>
      <w:tblPr/>
      <w:tcPr>
        <w:tcBorders>
          <w:top w:val="single" w:sz="4" w:space="0" w:color="9B9B9B" w:themeColor="accent3" w:themeTint="99"/>
        </w:tcBorders>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ListTable1Light-Accent4">
    <w:name w:val="List Table 1 Light Accent 4"/>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FBE5F1" w:themeColor="accent4" w:themeTint="99"/>
        </w:tcBorders>
      </w:tcPr>
    </w:tblStylePr>
    <w:tblStylePr w:type="lastRow">
      <w:rPr>
        <w:b/>
        <w:bCs/>
      </w:rPr>
      <w:tblPr/>
      <w:tcPr>
        <w:tcBorders>
          <w:top w:val="single" w:sz="4" w:space="0" w:color="FBE5F1" w:themeColor="accent4" w:themeTint="99"/>
        </w:tcBorders>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ListTable1Light-Accent5">
    <w:name w:val="List Table 1 Light Accent 5"/>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F4B3D7" w:themeColor="accent5" w:themeTint="99"/>
        </w:tcBorders>
      </w:tcPr>
    </w:tblStylePr>
    <w:tblStylePr w:type="lastRow">
      <w:rPr>
        <w:b/>
        <w:bCs/>
      </w:rPr>
      <w:tblPr/>
      <w:tcPr>
        <w:tcBorders>
          <w:top w:val="single" w:sz="4" w:space="0" w:color="F4B3D7" w:themeColor="accent5" w:themeTint="99"/>
        </w:tcBorders>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ListTable1Light-Accent6">
    <w:name w:val="List Table 1 Light Accent 6"/>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E590AA" w:themeColor="accent6" w:themeTint="99"/>
        </w:tcBorders>
      </w:tcPr>
    </w:tblStylePr>
    <w:tblStylePr w:type="lastRow">
      <w:rPr>
        <w:b/>
        <w:bCs/>
      </w:rPr>
      <w:tblPr/>
      <w:tcPr>
        <w:tcBorders>
          <w:top w:val="sing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ListTable2">
    <w:name w:val="List Table 2"/>
    <w:basedOn w:val="TableNormal"/>
    <w:uiPriority w:val="47"/>
    <w:rsid w:val="00A92C8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92C80"/>
    <w:pPr>
      <w:spacing w:after="0" w:line="240" w:lineRule="auto"/>
    </w:pPr>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ListTable2-Accent2">
    <w:name w:val="List Table 2 Accent 2"/>
    <w:basedOn w:val="TableNormal"/>
    <w:uiPriority w:val="47"/>
    <w:rsid w:val="00A92C80"/>
    <w:pPr>
      <w:spacing w:after="0" w:line="240" w:lineRule="auto"/>
    </w:pPr>
    <w:tblPr>
      <w:tblStyleRowBandSize w:val="1"/>
      <w:tblStyleColBandSize w:val="1"/>
      <w:tblBorders>
        <w:top w:val="single" w:sz="4" w:space="0" w:color="6D6D6D" w:themeColor="accent2" w:themeTint="99"/>
        <w:bottom w:val="single" w:sz="4" w:space="0" w:color="6D6D6D" w:themeColor="accent2" w:themeTint="99"/>
        <w:insideH w:val="single" w:sz="4" w:space="0" w:color="6D6D6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ListTable2-Accent3">
    <w:name w:val="List Table 2 Accent 3"/>
    <w:basedOn w:val="TableNormal"/>
    <w:uiPriority w:val="47"/>
    <w:rsid w:val="00A92C80"/>
    <w:pPr>
      <w:spacing w:after="0" w:line="240" w:lineRule="auto"/>
    </w:pPr>
    <w:tblPr>
      <w:tblStyleRowBandSize w:val="1"/>
      <w:tblStyleColBandSize w:val="1"/>
      <w:tblBorders>
        <w:top w:val="single" w:sz="4" w:space="0" w:color="9B9B9B" w:themeColor="accent3" w:themeTint="99"/>
        <w:bottom w:val="single" w:sz="4" w:space="0" w:color="9B9B9B" w:themeColor="accent3" w:themeTint="99"/>
        <w:insideH w:val="single" w:sz="4" w:space="0" w:color="9B9B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ListTable2-Accent4">
    <w:name w:val="List Table 2 Accent 4"/>
    <w:basedOn w:val="TableNormal"/>
    <w:uiPriority w:val="47"/>
    <w:rsid w:val="00A92C80"/>
    <w:pPr>
      <w:spacing w:after="0" w:line="240" w:lineRule="auto"/>
    </w:pPr>
    <w:tblPr>
      <w:tblStyleRowBandSize w:val="1"/>
      <w:tblStyleColBandSize w:val="1"/>
      <w:tblBorders>
        <w:top w:val="single" w:sz="4" w:space="0" w:color="FBE5F1" w:themeColor="accent4" w:themeTint="99"/>
        <w:bottom w:val="single" w:sz="4" w:space="0" w:color="FBE5F1" w:themeColor="accent4" w:themeTint="99"/>
        <w:insideH w:val="single" w:sz="4" w:space="0" w:color="FBE5F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ListTable2-Accent5">
    <w:name w:val="List Table 2 Accent 5"/>
    <w:basedOn w:val="TableNormal"/>
    <w:uiPriority w:val="47"/>
    <w:rsid w:val="00A92C80"/>
    <w:pPr>
      <w:spacing w:after="0" w:line="240" w:lineRule="auto"/>
    </w:pPr>
    <w:tblPr>
      <w:tblStyleRowBandSize w:val="1"/>
      <w:tblStyleColBandSize w:val="1"/>
      <w:tblBorders>
        <w:top w:val="single" w:sz="4" w:space="0" w:color="F4B3D7" w:themeColor="accent5" w:themeTint="99"/>
        <w:bottom w:val="single" w:sz="4" w:space="0" w:color="F4B3D7" w:themeColor="accent5" w:themeTint="99"/>
        <w:insideH w:val="single" w:sz="4" w:space="0" w:color="F4B3D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ListTable2-Accent6">
    <w:name w:val="List Table 2 Accent 6"/>
    <w:basedOn w:val="TableNormal"/>
    <w:uiPriority w:val="47"/>
    <w:rsid w:val="00A92C80"/>
    <w:pPr>
      <w:spacing w:after="0" w:line="240" w:lineRule="auto"/>
    </w:pPr>
    <w:tblPr>
      <w:tblStyleRowBandSize w:val="1"/>
      <w:tblStyleColBandSize w:val="1"/>
      <w:tblBorders>
        <w:top w:val="single" w:sz="4" w:space="0" w:color="E590AA" w:themeColor="accent6" w:themeTint="99"/>
        <w:bottom w:val="single" w:sz="4" w:space="0" w:color="E590AA" w:themeColor="accent6" w:themeTint="99"/>
        <w:insideH w:val="single" w:sz="4" w:space="0" w:color="E590A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ListTable3">
    <w:name w:val="List Table 3"/>
    <w:basedOn w:val="TableNormal"/>
    <w:uiPriority w:val="48"/>
    <w:rsid w:val="00A92C8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92C80"/>
    <w:pPr>
      <w:spacing w:after="0" w:line="240" w:lineRule="auto"/>
    </w:pPr>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table" w:styleId="ListTable3-Accent2">
    <w:name w:val="List Table 3 Accent 2"/>
    <w:basedOn w:val="TableNormal"/>
    <w:uiPriority w:val="48"/>
    <w:rsid w:val="00A92C80"/>
    <w:pPr>
      <w:spacing w:after="0" w:line="240" w:lineRule="auto"/>
    </w:pPr>
    <w:tblPr>
      <w:tblStyleRowBandSize w:val="1"/>
      <w:tblStyleColBandSize w:val="1"/>
      <w:tblBorders>
        <w:top w:val="single" w:sz="4" w:space="0" w:color="0C0C0C" w:themeColor="accent2"/>
        <w:left w:val="single" w:sz="4" w:space="0" w:color="0C0C0C" w:themeColor="accent2"/>
        <w:bottom w:val="single" w:sz="4" w:space="0" w:color="0C0C0C" w:themeColor="accent2"/>
        <w:right w:val="single" w:sz="4" w:space="0" w:color="0C0C0C" w:themeColor="accent2"/>
      </w:tblBorders>
    </w:tblPr>
    <w:tblStylePr w:type="firstRow">
      <w:rPr>
        <w:b/>
        <w:bCs/>
        <w:color w:val="FFFFFF" w:themeColor="background1"/>
      </w:rPr>
      <w:tblPr/>
      <w:tcPr>
        <w:shd w:val="clear" w:color="auto" w:fill="0C0C0C" w:themeFill="accent2"/>
      </w:tcPr>
    </w:tblStylePr>
    <w:tblStylePr w:type="lastRow">
      <w:rPr>
        <w:b/>
        <w:bCs/>
      </w:rPr>
      <w:tblPr/>
      <w:tcPr>
        <w:tcBorders>
          <w:top w:val="double" w:sz="4" w:space="0" w:color="0C0C0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0C0C" w:themeColor="accent2"/>
          <w:right w:val="single" w:sz="4" w:space="0" w:color="0C0C0C" w:themeColor="accent2"/>
        </w:tcBorders>
      </w:tcPr>
    </w:tblStylePr>
    <w:tblStylePr w:type="band1Horz">
      <w:tblPr/>
      <w:tcPr>
        <w:tcBorders>
          <w:top w:val="single" w:sz="4" w:space="0" w:color="0C0C0C" w:themeColor="accent2"/>
          <w:bottom w:val="single" w:sz="4" w:space="0" w:color="0C0C0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0C0C" w:themeColor="accent2"/>
          <w:left w:val="nil"/>
        </w:tcBorders>
      </w:tcPr>
    </w:tblStylePr>
    <w:tblStylePr w:type="swCell">
      <w:tblPr/>
      <w:tcPr>
        <w:tcBorders>
          <w:top w:val="double" w:sz="4" w:space="0" w:color="0C0C0C" w:themeColor="accent2"/>
          <w:right w:val="nil"/>
        </w:tcBorders>
      </w:tcPr>
    </w:tblStylePr>
  </w:style>
  <w:style w:type="table" w:styleId="ListTable3-Accent3">
    <w:name w:val="List Table 3 Accent 3"/>
    <w:basedOn w:val="TableNormal"/>
    <w:uiPriority w:val="48"/>
    <w:rsid w:val="00A92C80"/>
    <w:pPr>
      <w:spacing w:after="0" w:line="240" w:lineRule="auto"/>
    </w:pPr>
    <w:tblPr>
      <w:tblStyleRowBandSize w:val="1"/>
      <w:tblStyleColBandSize w:val="1"/>
      <w:tblBorders>
        <w:top w:val="single" w:sz="4" w:space="0" w:color="595959" w:themeColor="accent3"/>
        <w:left w:val="single" w:sz="4" w:space="0" w:color="595959" w:themeColor="accent3"/>
        <w:bottom w:val="single" w:sz="4" w:space="0" w:color="595959" w:themeColor="accent3"/>
        <w:right w:val="single" w:sz="4" w:space="0" w:color="595959" w:themeColor="accent3"/>
      </w:tblBorders>
    </w:tblPr>
    <w:tblStylePr w:type="firstRow">
      <w:rPr>
        <w:b/>
        <w:bCs/>
        <w:color w:val="FFFFFF" w:themeColor="background1"/>
      </w:rPr>
      <w:tblPr/>
      <w:tcPr>
        <w:shd w:val="clear" w:color="auto" w:fill="595959" w:themeFill="accent3"/>
      </w:tcPr>
    </w:tblStylePr>
    <w:tblStylePr w:type="lastRow">
      <w:rPr>
        <w:b/>
        <w:bCs/>
      </w:rPr>
      <w:tblPr/>
      <w:tcPr>
        <w:tcBorders>
          <w:top w:val="double" w:sz="4" w:space="0" w:color="5959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95959" w:themeColor="accent3"/>
          <w:right w:val="single" w:sz="4" w:space="0" w:color="595959" w:themeColor="accent3"/>
        </w:tcBorders>
      </w:tcPr>
    </w:tblStylePr>
    <w:tblStylePr w:type="band1Horz">
      <w:tblPr/>
      <w:tcPr>
        <w:tcBorders>
          <w:top w:val="single" w:sz="4" w:space="0" w:color="595959" w:themeColor="accent3"/>
          <w:bottom w:val="single" w:sz="4" w:space="0" w:color="5959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95959" w:themeColor="accent3"/>
          <w:left w:val="nil"/>
        </w:tcBorders>
      </w:tcPr>
    </w:tblStylePr>
    <w:tblStylePr w:type="swCell">
      <w:tblPr/>
      <w:tcPr>
        <w:tcBorders>
          <w:top w:val="double" w:sz="4" w:space="0" w:color="595959" w:themeColor="accent3"/>
          <w:right w:val="nil"/>
        </w:tcBorders>
      </w:tcPr>
    </w:tblStylePr>
  </w:style>
  <w:style w:type="table" w:styleId="ListTable3-Accent4">
    <w:name w:val="List Table 3 Accent 4"/>
    <w:basedOn w:val="TableNormal"/>
    <w:uiPriority w:val="48"/>
    <w:rsid w:val="00A92C80"/>
    <w:pPr>
      <w:spacing w:after="0" w:line="240" w:lineRule="auto"/>
    </w:pPr>
    <w:tblPr>
      <w:tblStyleRowBandSize w:val="1"/>
      <w:tblStyleColBandSize w:val="1"/>
      <w:tblBorders>
        <w:top w:val="single" w:sz="4" w:space="0" w:color="F9D5E9" w:themeColor="accent4"/>
        <w:left w:val="single" w:sz="4" w:space="0" w:color="F9D5E9" w:themeColor="accent4"/>
        <w:bottom w:val="single" w:sz="4" w:space="0" w:color="F9D5E9" w:themeColor="accent4"/>
        <w:right w:val="single" w:sz="4" w:space="0" w:color="F9D5E9" w:themeColor="accent4"/>
      </w:tblBorders>
    </w:tblPr>
    <w:tblStylePr w:type="firstRow">
      <w:rPr>
        <w:b/>
        <w:bCs/>
        <w:color w:val="FFFFFF" w:themeColor="background1"/>
      </w:rPr>
      <w:tblPr/>
      <w:tcPr>
        <w:shd w:val="clear" w:color="auto" w:fill="F9D5E9" w:themeFill="accent4"/>
      </w:tcPr>
    </w:tblStylePr>
    <w:tblStylePr w:type="lastRow">
      <w:rPr>
        <w:b/>
        <w:bCs/>
      </w:rPr>
      <w:tblPr/>
      <w:tcPr>
        <w:tcBorders>
          <w:top w:val="double" w:sz="4" w:space="0" w:color="F9D5E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D5E9" w:themeColor="accent4"/>
          <w:right w:val="single" w:sz="4" w:space="0" w:color="F9D5E9" w:themeColor="accent4"/>
        </w:tcBorders>
      </w:tcPr>
    </w:tblStylePr>
    <w:tblStylePr w:type="band1Horz">
      <w:tblPr/>
      <w:tcPr>
        <w:tcBorders>
          <w:top w:val="single" w:sz="4" w:space="0" w:color="F9D5E9" w:themeColor="accent4"/>
          <w:bottom w:val="single" w:sz="4" w:space="0" w:color="F9D5E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D5E9" w:themeColor="accent4"/>
          <w:left w:val="nil"/>
        </w:tcBorders>
      </w:tcPr>
    </w:tblStylePr>
    <w:tblStylePr w:type="swCell">
      <w:tblPr/>
      <w:tcPr>
        <w:tcBorders>
          <w:top w:val="double" w:sz="4" w:space="0" w:color="F9D5E9" w:themeColor="accent4"/>
          <w:right w:val="nil"/>
        </w:tcBorders>
      </w:tcPr>
    </w:tblStylePr>
  </w:style>
  <w:style w:type="table" w:styleId="ListTable3-Accent5">
    <w:name w:val="List Table 3 Accent 5"/>
    <w:basedOn w:val="TableNormal"/>
    <w:uiPriority w:val="48"/>
    <w:rsid w:val="00A92C80"/>
    <w:pPr>
      <w:spacing w:after="0" w:line="240" w:lineRule="auto"/>
    </w:pPr>
    <w:tblPr>
      <w:tblStyleRowBandSize w:val="1"/>
      <w:tblStyleColBandSize w:val="1"/>
      <w:tblBorders>
        <w:top w:val="single" w:sz="4" w:space="0" w:color="EE81BD" w:themeColor="accent5"/>
        <w:left w:val="single" w:sz="4" w:space="0" w:color="EE81BD" w:themeColor="accent5"/>
        <w:bottom w:val="single" w:sz="4" w:space="0" w:color="EE81BD" w:themeColor="accent5"/>
        <w:right w:val="single" w:sz="4" w:space="0" w:color="EE81BD" w:themeColor="accent5"/>
      </w:tblBorders>
    </w:tblPr>
    <w:tblStylePr w:type="firstRow">
      <w:rPr>
        <w:b/>
        <w:bCs/>
        <w:color w:val="FFFFFF" w:themeColor="background1"/>
      </w:rPr>
      <w:tblPr/>
      <w:tcPr>
        <w:shd w:val="clear" w:color="auto" w:fill="EE81BD" w:themeFill="accent5"/>
      </w:tcPr>
    </w:tblStylePr>
    <w:tblStylePr w:type="lastRow">
      <w:rPr>
        <w:b/>
        <w:bCs/>
      </w:rPr>
      <w:tblPr/>
      <w:tcPr>
        <w:tcBorders>
          <w:top w:val="double" w:sz="4" w:space="0" w:color="EE81B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E81BD" w:themeColor="accent5"/>
          <w:right w:val="single" w:sz="4" w:space="0" w:color="EE81BD" w:themeColor="accent5"/>
        </w:tcBorders>
      </w:tcPr>
    </w:tblStylePr>
    <w:tblStylePr w:type="band1Horz">
      <w:tblPr/>
      <w:tcPr>
        <w:tcBorders>
          <w:top w:val="single" w:sz="4" w:space="0" w:color="EE81BD" w:themeColor="accent5"/>
          <w:bottom w:val="single" w:sz="4" w:space="0" w:color="EE81B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E81BD" w:themeColor="accent5"/>
          <w:left w:val="nil"/>
        </w:tcBorders>
      </w:tcPr>
    </w:tblStylePr>
    <w:tblStylePr w:type="swCell">
      <w:tblPr/>
      <w:tcPr>
        <w:tcBorders>
          <w:top w:val="double" w:sz="4" w:space="0" w:color="EE81BD" w:themeColor="accent5"/>
          <w:right w:val="nil"/>
        </w:tcBorders>
      </w:tcPr>
    </w:tblStylePr>
  </w:style>
  <w:style w:type="table" w:styleId="ListTable3-Accent6">
    <w:name w:val="List Table 3 Accent 6"/>
    <w:basedOn w:val="TableNormal"/>
    <w:uiPriority w:val="48"/>
    <w:rsid w:val="00A92C80"/>
    <w:pPr>
      <w:spacing w:after="0" w:line="240" w:lineRule="auto"/>
    </w:pPr>
    <w:tblPr>
      <w:tblStyleRowBandSize w:val="1"/>
      <w:tblStyleColBandSize w:val="1"/>
      <w:tblBorders>
        <w:top w:val="single" w:sz="4" w:space="0" w:color="D54773" w:themeColor="accent6"/>
        <w:left w:val="single" w:sz="4" w:space="0" w:color="D54773" w:themeColor="accent6"/>
        <w:bottom w:val="single" w:sz="4" w:space="0" w:color="D54773" w:themeColor="accent6"/>
        <w:right w:val="single" w:sz="4" w:space="0" w:color="D54773" w:themeColor="accent6"/>
      </w:tblBorders>
    </w:tblPr>
    <w:tblStylePr w:type="firstRow">
      <w:rPr>
        <w:b/>
        <w:bCs/>
        <w:color w:val="FFFFFF" w:themeColor="background1"/>
      </w:rPr>
      <w:tblPr/>
      <w:tcPr>
        <w:shd w:val="clear" w:color="auto" w:fill="D54773" w:themeFill="accent6"/>
      </w:tcPr>
    </w:tblStylePr>
    <w:tblStylePr w:type="lastRow">
      <w:rPr>
        <w:b/>
        <w:bCs/>
      </w:rPr>
      <w:tblPr/>
      <w:tcPr>
        <w:tcBorders>
          <w:top w:val="double" w:sz="4" w:space="0" w:color="D5477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4773" w:themeColor="accent6"/>
          <w:right w:val="single" w:sz="4" w:space="0" w:color="D54773" w:themeColor="accent6"/>
        </w:tcBorders>
      </w:tcPr>
    </w:tblStylePr>
    <w:tblStylePr w:type="band1Horz">
      <w:tblPr/>
      <w:tcPr>
        <w:tcBorders>
          <w:top w:val="single" w:sz="4" w:space="0" w:color="D54773" w:themeColor="accent6"/>
          <w:bottom w:val="single" w:sz="4" w:space="0" w:color="D5477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4773" w:themeColor="accent6"/>
          <w:left w:val="nil"/>
        </w:tcBorders>
      </w:tcPr>
    </w:tblStylePr>
    <w:tblStylePr w:type="swCell">
      <w:tblPr/>
      <w:tcPr>
        <w:tcBorders>
          <w:top w:val="double" w:sz="4" w:space="0" w:color="D54773" w:themeColor="accent6"/>
          <w:right w:val="nil"/>
        </w:tcBorders>
      </w:tcPr>
    </w:tblStylePr>
  </w:style>
  <w:style w:type="table" w:styleId="ListTable4">
    <w:name w:val="List Table 4"/>
    <w:basedOn w:val="TableNormal"/>
    <w:uiPriority w:val="49"/>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92C80"/>
    <w:pPr>
      <w:spacing w:after="0" w:line="240" w:lineRule="auto"/>
    </w:p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ListTable4-Accent2">
    <w:name w:val="List Table 4 Accent 2"/>
    <w:basedOn w:val="TableNormal"/>
    <w:uiPriority w:val="49"/>
    <w:rsid w:val="00A92C80"/>
    <w:pPr>
      <w:spacing w:after="0" w:line="240" w:lineRule="auto"/>
    </w:pPr>
    <w:tblPr>
      <w:tblStyleRowBandSize w:val="1"/>
      <w:tblStyleColBandSize w:val="1"/>
      <w:tblBorders>
        <w:top w:val="single" w:sz="4" w:space="0" w:color="6D6D6D" w:themeColor="accent2" w:themeTint="99"/>
        <w:left w:val="single" w:sz="4" w:space="0" w:color="6D6D6D" w:themeColor="accent2" w:themeTint="99"/>
        <w:bottom w:val="single" w:sz="4" w:space="0" w:color="6D6D6D" w:themeColor="accent2" w:themeTint="99"/>
        <w:right w:val="single" w:sz="4" w:space="0" w:color="6D6D6D" w:themeColor="accent2" w:themeTint="99"/>
        <w:insideH w:val="single" w:sz="4" w:space="0" w:color="6D6D6D" w:themeColor="accent2" w:themeTint="99"/>
      </w:tblBorders>
    </w:tblPr>
    <w:tblStylePr w:type="firstRow">
      <w:rPr>
        <w:b/>
        <w:bCs/>
        <w:color w:val="FFFFFF" w:themeColor="background1"/>
      </w:rPr>
      <w:tblPr/>
      <w:tcPr>
        <w:tcBorders>
          <w:top w:val="single" w:sz="4" w:space="0" w:color="0C0C0C" w:themeColor="accent2"/>
          <w:left w:val="single" w:sz="4" w:space="0" w:color="0C0C0C" w:themeColor="accent2"/>
          <w:bottom w:val="single" w:sz="4" w:space="0" w:color="0C0C0C" w:themeColor="accent2"/>
          <w:right w:val="single" w:sz="4" w:space="0" w:color="0C0C0C" w:themeColor="accent2"/>
          <w:insideH w:val="nil"/>
        </w:tcBorders>
        <w:shd w:val="clear" w:color="auto" w:fill="0C0C0C" w:themeFill="accent2"/>
      </w:tcPr>
    </w:tblStylePr>
    <w:tblStylePr w:type="lastRow">
      <w:rPr>
        <w:b/>
        <w:bCs/>
      </w:rPr>
      <w:tblPr/>
      <w:tcPr>
        <w:tcBorders>
          <w:top w:val="double" w:sz="4" w:space="0" w:color="6D6D6D" w:themeColor="accent2" w:themeTint="99"/>
        </w:tcBorders>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ListTable4-Accent3">
    <w:name w:val="List Table 4 Accent 3"/>
    <w:basedOn w:val="TableNormal"/>
    <w:uiPriority w:val="49"/>
    <w:rsid w:val="00A92C80"/>
    <w:pPr>
      <w:spacing w:after="0" w:line="240" w:lineRule="auto"/>
    </w:pPr>
    <w:tblPr>
      <w:tblStyleRowBandSize w:val="1"/>
      <w:tblStyleColBandSize w:val="1"/>
      <w:tblBorders>
        <w:top w:val="single" w:sz="4" w:space="0" w:color="9B9B9B" w:themeColor="accent3" w:themeTint="99"/>
        <w:left w:val="single" w:sz="4" w:space="0" w:color="9B9B9B" w:themeColor="accent3" w:themeTint="99"/>
        <w:bottom w:val="single" w:sz="4" w:space="0" w:color="9B9B9B" w:themeColor="accent3" w:themeTint="99"/>
        <w:right w:val="single" w:sz="4" w:space="0" w:color="9B9B9B" w:themeColor="accent3" w:themeTint="99"/>
        <w:insideH w:val="single" w:sz="4" w:space="0" w:color="9B9B9B" w:themeColor="accent3" w:themeTint="99"/>
      </w:tblBorders>
    </w:tblPr>
    <w:tblStylePr w:type="firstRow">
      <w:rPr>
        <w:b/>
        <w:bCs/>
        <w:color w:val="FFFFFF" w:themeColor="background1"/>
      </w:rPr>
      <w:tblPr/>
      <w:tcPr>
        <w:tcBorders>
          <w:top w:val="single" w:sz="4" w:space="0" w:color="595959" w:themeColor="accent3"/>
          <w:left w:val="single" w:sz="4" w:space="0" w:color="595959" w:themeColor="accent3"/>
          <w:bottom w:val="single" w:sz="4" w:space="0" w:color="595959" w:themeColor="accent3"/>
          <w:right w:val="single" w:sz="4" w:space="0" w:color="595959" w:themeColor="accent3"/>
          <w:insideH w:val="nil"/>
        </w:tcBorders>
        <w:shd w:val="clear" w:color="auto" w:fill="595959" w:themeFill="accent3"/>
      </w:tcPr>
    </w:tblStylePr>
    <w:tblStylePr w:type="lastRow">
      <w:rPr>
        <w:b/>
        <w:bCs/>
      </w:rPr>
      <w:tblPr/>
      <w:tcPr>
        <w:tcBorders>
          <w:top w:val="double" w:sz="4" w:space="0" w:color="9B9B9B" w:themeColor="accent3" w:themeTint="99"/>
        </w:tcBorders>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ListTable4-Accent4">
    <w:name w:val="List Table 4 Accent 4"/>
    <w:basedOn w:val="TableNormal"/>
    <w:uiPriority w:val="49"/>
    <w:rsid w:val="00A92C80"/>
    <w:pPr>
      <w:spacing w:after="0" w:line="240" w:lineRule="auto"/>
    </w:pPr>
    <w:tblPr>
      <w:tblStyleRowBandSize w:val="1"/>
      <w:tblStyleColBandSize w:val="1"/>
      <w:tblBorders>
        <w:top w:val="single" w:sz="4" w:space="0" w:color="FBE5F1" w:themeColor="accent4" w:themeTint="99"/>
        <w:left w:val="single" w:sz="4" w:space="0" w:color="FBE5F1" w:themeColor="accent4" w:themeTint="99"/>
        <w:bottom w:val="single" w:sz="4" w:space="0" w:color="FBE5F1" w:themeColor="accent4" w:themeTint="99"/>
        <w:right w:val="single" w:sz="4" w:space="0" w:color="FBE5F1" w:themeColor="accent4" w:themeTint="99"/>
        <w:insideH w:val="single" w:sz="4" w:space="0" w:color="FBE5F1" w:themeColor="accent4" w:themeTint="99"/>
      </w:tblBorders>
    </w:tblPr>
    <w:tblStylePr w:type="firstRow">
      <w:rPr>
        <w:b/>
        <w:bCs/>
        <w:color w:val="FFFFFF" w:themeColor="background1"/>
      </w:rPr>
      <w:tblPr/>
      <w:tcPr>
        <w:tcBorders>
          <w:top w:val="single" w:sz="4" w:space="0" w:color="F9D5E9" w:themeColor="accent4"/>
          <w:left w:val="single" w:sz="4" w:space="0" w:color="F9D5E9" w:themeColor="accent4"/>
          <w:bottom w:val="single" w:sz="4" w:space="0" w:color="F9D5E9" w:themeColor="accent4"/>
          <w:right w:val="single" w:sz="4" w:space="0" w:color="F9D5E9" w:themeColor="accent4"/>
          <w:insideH w:val="nil"/>
        </w:tcBorders>
        <w:shd w:val="clear" w:color="auto" w:fill="F9D5E9" w:themeFill="accent4"/>
      </w:tcPr>
    </w:tblStylePr>
    <w:tblStylePr w:type="lastRow">
      <w:rPr>
        <w:b/>
        <w:bCs/>
      </w:rPr>
      <w:tblPr/>
      <w:tcPr>
        <w:tcBorders>
          <w:top w:val="double" w:sz="4" w:space="0" w:color="FBE5F1" w:themeColor="accent4" w:themeTint="99"/>
        </w:tcBorders>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ListTable4-Accent5">
    <w:name w:val="List Table 4 Accent 5"/>
    <w:basedOn w:val="TableNormal"/>
    <w:uiPriority w:val="49"/>
    <w:rsid w:val="00A92C80"/>
    <w:pPr>
      <w:spacing w:after="0" w:line="240" w:lineRule="auto"/>
    </w:pPr>
    <w:tblPr>
      <w:tblStyleRowBandSize w:val="1"/>
      <w:tblStyleColBandSize w:val="1"/>
      <w:tblBorders>
        <w:top w:val="single" w:sz="4" w:space="0" w:color="F4B3D7" w:themeColor="accent5" w:themeTint="99"/>
        <w:left w:val="single" w:sz="4" w:space="0" w:color="F4B3D7" w:themeColor="accent5" w:themeTint="99"/>
        <w:bottom w:val="single" w:sz="4" w:space="0" w:color="F4B3D7" w:themeColor="accent5" w:themeTint="99"/>
        <w:right w:val="single" w:sz="4" w:space="0" w:color="F4B3D7" w:themeColor="accent5" w:themeTint="99"/>
        <w:insideH w:val="single" w:sz="4" w:space="0" w:color="F4B3D7" w:themeColor="accent5" w:themeTint="99"/>
      </w:tblBorders>
    </w:tblPr>
    <w:tblStylePr w:type="firstRow">
      <w:rPr>
        <w:b/>
        <w:bCs/>
        <w:color w:val="FFFFFF" w:themeColor="background1"/>
      </w:rPr>
      <w:tblPr/>
      <w:tcPr>
        <w:tcBorders>
          <w:top w:val="single" w:sz="4" w:space="0" w:color="EE81BD" w:themeColor="accent5"/>
          <w:left w:val="single" w:sz="4" w:space="0" w:color="EE81BD" w:themeColor="accent5"/>
          <w:bottom w:val="single" w:sz="4" w:space="0" w:color="EE81BD" w:themeColor="accent5"/>
          <w:right w:val="single" w:sz="4" w:space="0" w:color="EE81BD" w:themeColor="accent5"/>
          <w:insideH w:val="nil"/>
        </w:tcBorders>
        <w:shd w:val="clear" w:color="auto" w:fill="EE81BD" w:themeFill="accent5"/>
      </w:tcPr>
    </w:tblStylePr>
    <w:tblStylePr w:type="lastRow">
      <w:rPr>
        <w:b/>
        <w:bCs/>
      </w:rPr>
      <w:tblPr/>
      <w:tcPr>
        <w:tcBorders>
          <w:top w:val="double" w:sz="4" w:space="0" w:color="F4B3D7" w:themeColor="accent5" w:themeTint="99"/>
        </w:tcBorders>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ListTable4-Accent6">
    <w:name w:val="List Table 4 Accent 6"/>
    <w:basedOn w:val="TableNormal"/>
    <w:uiPriority w:val="49"/>
    <w:rsid w:val="00A92C80"/>
    <w:pPr>
      <w:spacing w:after="0" w:line="240" w:lineRule="auto"/>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tblBorders>
    </w:tblPr>
    <w:tblStylePr w:type="firstRow">
      <w:rPr>
        <w:b/>
        <w:bCs/>
        <w:color w:val="FFFFFF" w:themeColor="background1"/>
      </w:rPr>
      <w:tblPr/>
      <w:tcPr>
        <w:tcBorders>
          <w:top w:val="single" w:sz="4" w:space="0" w:color="D54773" w:themeColor="accent6"/>
          <w:left w:val="single" w:sz="4" w:space="0" w:color="D54773" w:themeColor="accent6"/>
          <w:bottom w:val="single" w:sz="4" w:space="0" w:color="D54773" w:themeColor="accent6"/>
          <w:right w:val="single" w:sz="4" w:space="0" w:color="D54773" w:themeColor="accent6"/>
          <w:insideH w:val="nil"/>
        </w:tcBorders>
        <w:shd w:val="clear" w:color="auto" w:fill="D54773" w:themeFill="accent6"/>
      </w:tcPr>
    </w:tblStylePr>
    <w:tblStylePr w:type="lastRow">
      <w:rPr>
        <w:b/>
        <w:bCs/>
      </w:rPr>
      <w:tblPr/>
      <w:tcPr>
        <w:tcBorders>
          <w:top w:val="doub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ListTable5Dark">
    <w:name w:val="List Table 5 Dark"/>
    <w:basedOn w:val="TableNormal"/>
    <w:uiPriority w:val="50"/>
    <w:rsid w:val="00A92C8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92C80"/>
    <w:pPr>
      <w:spacing w:after="0" w:line="240" w:lineRule="auto"/>
    </w:pPr>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2C80"/>
    <w:pPr>
      <w:spacing w:after="0" w:line="240" w:lineRule="auto"/>
    </w:pPr>
    <w:rPr>
      <w:color w:val="FFFFFF" w:themeColor="background1"/>
    </w:rPr>
    <w:tblPr>
      <w:tblStyleRowBandSize w:val="1"/>
      <w:tblStyleColBandSize w:val="1"/>
      <w:tblBorders>
        <w:top w:val="single" w:sz="24" w:space="0" w:color="0C0C0C" w:themeColor="accent2"/>
        <w:left w:val="single" w:sz="24" w:space="0" w:color="0C0C0C" w:themeColor="accent2"/>
        <w:bottom w:val="single" w:sz="24" w:space="0" w:color="0C0C0C" w:themeColor="accent2"/>
        <w:right w:val="single" w:sz="24" w:space="0" w:color="0C0C0C" w:themeColor="accent2"/>
      </w:tblBorders>
    </w:tblPr>
    <w:tcPr>
      <w:shd w:val="clear" w:color="auto" w:fill="0C0C0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92C80"/>
    <w:pPr>
      <w:spacing w:after="0" w:line="240" w:lineRule="auto"/>
    </w:pPr>
    <w:rPr>
      <w:color w:val="FFFFFF" w:themeColor="background1"/>
    </w:rPr>
    <w:tblPr>
      <w:tblStyleRowBandSize w:val="1"/>
      <w:tblStyleColBandSize w:val="1"/>
      <w:tblBorders>
        <w:top w:val="single" w:sz="24" w:space="0" w:color="595959" w:themeColor="accent3"/>
        <w:left w:val="single" w:sz="24" w:space="0" w:color="595959" w:themeColor="accent3"/>
        <w:bottom w:val="single" w:sz="24" w:space="0" w:color="595959" w:themeColor="accent3"/>
        <w:right w:val="single" w:sz="24" w:space="0" w:color="595959" w:themeColor="accent3"/>
      </w:tblBorders>
    </w:tblPr>
    <w:tcPr>
      <w:shd w:val="clear" w:color="auto" w:fill="5959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92C80"/>
    <w:pPr>
      <w:spacing w:after="0" w:line="240" w:lineRule="auto"/>
    </w:pPr>
    <w:rPr>
      <w:color w:val="FFFFFF" w:themeColor="background1"/>
    </w:rPr>
    <w:tblPr>
      <w:tblStyleRowBandSize w:val="1"/>
      <w:tblStyleColBandSize w:val="1"/>
      <w:tblBorders>
        <w:top w:val="single" w:sz="24" w:space="0" w:color="F9D5E9" w:themeColor="accent4"/>
        <w:left w:val="single" w:sz="24" w:space="0" w:color="F9D5E9" w:themeColor="accent4"/>
        <w:bottom w:val="single" w:sz="24" w:space="0" w:color="F9D5E9" w:themeColor="accent4"/>
        <w:right w:val="single" w:sz="24" w:space="0" w:color="F9D5E9" w:themeColor="accent4"/>
      </w:tblBorders>
    </w:tblPr>
    <w:tcPr>
      <w:shd w:val="clear" w:color="auto" w:fill="F9D5E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92C80"/>
    <w:pPr>
      <w:spacing w:after="0" w:line="240" w:lineRule="auto"/>
    </w:pPr>
    <w:rPr>
      <w:color w:val="FFFFFF" w:themeColor="background1"/>
    </w:rPr>
    <w:tblPr>
      <w:tblStyleRowBandSize w:val="1"/>
      <w:tblStyleColBandSize w:val="1"/>
      <w:tblBorders>
        <w:top w:val="single" w:sz="24" w:space="0" w:color="EE81BD" w:themeColor="accent5"/>
        <w:left w:val="single" w:sz="24" w:space="0" w:color="EE81BD" w:themeColor="accent5"/>
        <w:bottom w:val="single" w:sz="24" w:space="0" w:color="EE81BD" w:themeColor="accent5"/>
        <w:right w:val="single" w:sz="24" w:space="0" w:color="EE81BD" w:themeColor="accent5"/>
      </w:tblBorders>
    </w:tblPr>
    <w:tcPr>
      <w:shd w:val="clear" w:color="auto" w:fill="EE81B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92C80"/>
    <w:pPr>
      <w:spacing w:after="0" w:line="240" w:lineRule="auto"/>
    </w:pPr>
    <w:rPr>
      <w:color w:val="FFFFFF" w:themeColor="background1"/>
    </w:rPr>
    <w:tblPr>
      <w:tblStyleRowBandSize w:val="1"/>
      <w:tblStyleColBandSize w:val="1"/>
      <w:tblBorders>
        <w:top w:val="single" w:sz="24" w:space="0" w:color="D54773" w:themeColor="accent6"/>
        <w:left w:val="single" w:sz="24" w:space="0" w:color="D54773" w:themeColor="accent6"/>
        <w:bottom w:val="single" w:sz="24" w:space="0" w:color="D54773" w:themeColor="accent6"/>
        <w:right w:val="single" w:sz="24" w:space="0" w:color="D54773" w:themeColor="accent6"/>
      </w:tblBorders>
    </w:tblPr>
    <w:tcPr>
      <w:shd w:val="clear" w:color="auto" w:fill="D5477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92C8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92C80"/>
    <w:pPr>
      <w:spacing w:after="0" w:line="240" w:lineRule="auto"/>
    </w:pPr>
    <w:rPr>
      <w:color w:val="B3186D" w:themeColor="accent1" w:themeShade="BF"/>
    </w:rPr>
    <w:tblPr>
      <w:tblStyleRowBandSize w:val="1"/>
      <w:tblStyleColBandSize w:val="1"/>
      <w:tblBorders>
        <w:top w:val="single" w:sz="4" w:space="0" w:color="E32D91" w:themeColor="accent1"/>
        <w:bottom w:val="single" w:sz="4" w:space="0" w:color="E32D91" w:themeColor="accent1"/>
      </w:tblBorders>
    </w:tblPr>
    <w:tblStylePr w:type="firstRow">
      <w:rPr>
        <w:b/>
        <w:bCs/>
      </w:rPr>
      <w:tblPr/>
      <w:tcPr>
        <w:tcBorders>
          <w:bottom w:val="single" w:sz="4" w:space="0" w:color="E32D91" w:themeColor="accent1"/>
        </w:tcBorders>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ListTable6Colorful-Accent2">
    <w:name w:val="List Table 6 Colorful Accent 2"/>
    <w:basedOn w:val="TableNormal"/>
    <w:uiPriority w:val="51"/>
    <w:rsid w:val="00A92C80"/>
    <w:pPr>
      <w:spacing w:after="0" w:line="240" w:lineRule="auto"/>
    </w:pPr>
    <w:rPr>
      <w:color w:val="080808" w:themeColor="accent2" w:themeShade="BF"/>
    </w:rPr>
    <w:tblPr>
      <w:tblStyleRowBandSize w:val="1"/>
      <w:tblStyleColBandSize w:val="1"/>
      <w:tblBorders>
        <w:top w:val="single" w:sz="4" w:space="0" w:color="0C0C0C" w:themeColor="accent2"/>
        <w:bottom w:val="single" w:sz="4" w:space="0" w:color="0C0C0C" w:themeColor="accent2"/>
      </w:tblBorders>
    </w:tblPr>
    <w:tblStylePr w:type="firstRow">
      <w:rPr>
        <w:b/>
        <w:bCs/>
      </w:rPr>
      <w:tblPr/>
      <w:tcPr>
        <w:tcBorders>
          <w:bottom w:val="single" w:sz="4" w:space="0" w:color="0C0C0C" w:themeColor="accent2"/>
        </w:tcBorders>
      </w:tcPr>
    </w:tblStylePr>
    <w:tblStylePr w:type="lastRow">
      <w:rPr>
        <w:b/>
        <w:bCs/>
      </w:rPr>
      <w:tblPr/>
      <w:tcPr>
        <w:tcBorders>
          <w:top w:val="double" w:sz="4" w:space="0" w:color="0C0C0C" w:themeColor="accent2"/>
        </w:tcBorders>
      </w:tcPr>
    </w:tblStylePr>
    <w:tblStylePr w:type="firstCol">
      <w:rPr>
        <w:b/>
        <w:bCs/>
      </w:rPr>
    </w:tblStylePr>
    <w:tblStylePr w:type="lastCol">
      <w:rPr>
        <w:b/>
        <w:bCs/>
      </w:rPr>
    </w:tblStylePr>
    <w:tblStylePr w:type="band1Vert">
      <w:tblPr/>
      <w:tcPr>
        <w:shd w:val="clear" w:color="auto" w:fill="CECECE" w:themeFill="accent2" w:themeFillTint="33"/>
      </w:tcPr>
    </w:tblStylePr>
    <w:tblStylePr w:type="band1Horz">
      <w:tblPr/>
      <w:tcPr>
        <w:shd w:val="clear" w:color="auto" w:fill="CECECE" w:themeFill="accent2" w:themeFillTint="33"/>
      </w:tcPr>
    </w:tblStylePr>
  </w:style>
  <w:style w:type="table" w:styleId="ListTable6Colorful-Accent3">
    <w:name w:val="List Table 6 Colorful Accent 3"/>
    <w:basedOn w:val="TableNormal"/>
    <w:uiPriority w:val="51"/>
    <w:rsid w:val="00A92C80"/>
    <w:pPr>
      <w:spacing w:after="0" w:line="240" w:lineRule="auto"/>
    </w:pPr>
    <w:rPr>
      <w:color w:val="424242" w:themeColor="accent3" w:themeShade="BF"/>
    </w:rPr>
    <w:tblPr>
      <w:tblStyleRowBandSize w:val="1"/>
      <w:tblStyleColBandSize w:val="1"/>
      <w:tblBorders>
        <w:top w:val="single" w:sz="4" w:space="0" w:color="595959" w:themeColor="accent3"/>
        <w:bottom w:val="single" w:sz="4" w:space="0" w:color="595959" w:themeColor="accent3"/>
      </w:tblBorders>
    </w:tblPr>
    <w:tblStylePr w:type="firstRow">
      <w:rPr>
        <w:b/>
        <w:bCs/>
      </w:rPr>
      <w:tblPr/>
      <w:tcPr>
        <w:tcBorders>
          <w:bottom w:val="single" w:sz="4" w:space="0" w:color="595959" w:themeColor="accent3"/>
        </w:tcBorders>
      </w:tcPr>
    </w:tblStylePr>
    <w:tblStylePr w:type="lastRow">
      <w:rPr>
        <w:b/>
        <w:bCs/>
      </w:rPr>
      <w:tblPr/>
      <w:tcPr>
        <w:tcBorders>
          <w:top w:val="double" w:sz="4" w:space="0" w:color="595959" w:themeColor="accent3"/>
        </w:tcBorders>
      </w:tcPr>
    </w:tblStylePr>
    <w:tblStylePr w:type="firstCol">
      <w:rPr>
        <w:b/>
        <w:bCs/>
      </w:rPr>
    </w:tblStylePr>
    <w:tblStylePr w:type="lastCol">
      <w:rPr>
        <w:b/>
        <w:bCs/>
      </w:rPr>
    </w:tblStylePr>
    <w:tblStylePr w:type="band1Vert">
      <w:tblPr/>
      <w:tcPr>
        <w:shd w:val="clear" w:color="auto" w:fill="DDDDDD" w:themeFill="accent3" w:themeFillTint="33"/>
      </w:tcPr>
    </w:tblStylePr>
    <w:tblStylePr w:type="band1Horz">
      <w:tblPr/>
      <w:tcPr>
        <w:shd w:val="clear" w:color="auto" w:fill="DDDDDD" w:themeFill="accent3" w:themeFillTint="33"/>
      </w:tcPr>
    </w:tblStylePr>
  </w:style>
  <w:style w:type="table" w:styleId="ListTable6Colorful-Accent4">
    <w:name w:val="List Table 6 Colorful Accent 4"/>
    <w:basedOn w:val="TableNormal"/>
    <w:uiPriority w:val="51"/>
    <w:rsid w:val="00A92C80"/>
    <w:pPr>
      <w:spacing w:after="0" w:line="240" w:lineRule="auto"/>
    </w:pPr>
    <w:rPr>
      <w:color w:val="EA6FB3" w:themeColor="accent4" w:themeShade="BF"/>
    </w:rPr>
    <w:tblPr>
      <w:tblStyleRowBandSize w:val="1"/>
      <w:tblStyleColBandSize w:val="1"/>
      <w:tblBorders>
        <w:top w:val="single" w:sz="4" w:space="0" w:color="F9D5E9" w:themeColor="accent4"/>
        <w:bottom w:val="single" w:sz="4" w:space="0" w:color="F9D5E9" w:themeColor="accent4"/>
      </w:tblBorders>
    </w:tblPr>
    <w:tblStylePr w:type="firstRow">
      <w:rPr>
        <w:b/>
        <w:bCs/>
      </w:rPr>
      <w:tblPr/>
      <w:tcPr>
        <w:tcBorders>
          <w:bottom w:val="single" w:sz="4" w:space="0" w:color="F9D5E9" w:themeColor="accent4"/>
        </w:tcBorders>
      </w:tcPr>
    </w:tblStylePr>
    <w:tblStylePr w:type="lastRow">
      <w:rPr>
        <w:b/>
        <w:bCs/>
      </w:rPr>
      <w:tblPr/>
      <w:tcPr>
        <w:tcBorders>
          <w:top w:val="double" w:sz="4" w:space="0" w:color="F9D5E9" w:themeColor="accent4"/>
        </w:tcBorders>
      </w:tcPr>
    </w:tblStylePr>
    <w:tblStylePr w:type="firstCol">
      <w:rPr>
        <w:b/>
        <w:bCs/>
      </w:rPr>
    </w:tblStylePr>
    <w:tblStylePr w:type="lastCol">
      <w:rPr>
        <w:b/>
        <w:bCs/>
      </w:rPr>
    </w:tblStylePr>
    <w:tblStylePr w:type="band1Vert">
      <w:tblPr/>
      <w:tcPr>
        <w:shd w:val="clear" w:color="auto" w:fill="FDF6FA" w:themeFill="accent4" w:themeFillTint="33"/>
      </w:tcPr>
    </w:tblStylePr>
    <w:tblStylePr w:type="band1Horz">
      <w:tblPr/>
      <w:tcPr>
        <w:shd w:val="clear" w:color="auto" w:fill="FDF6FA" w:themeFill="accent4" w:themeFillTint="33"/>
      </w:tcPr>
    </w:tblStylePr>
  </w:style>
  <w:style w:type="table" w:styleId="ListTable6Colorful-Accent5">
    <w:name w:val="List Table 6 Colorful Accent 5"/>
    <w:basedOn w:val="TableNormal"/>
    <w:uiPriority w:val="51"/>
    <w:rsid w:val="00A92C80"/>
    <w:pPr>
      <w:spacing w:after="0" w:line="240" w:lineRule="auto"/>
    </w:pPr>
    <w:rPr>
      <w:color w:val="E32F92" w:themeColor="accent5" w:themeShade="BF"/>
    </w:rPr>
    <w:tblPr>
      <w:tblStyleRowBandSize w:val="1"/>
      <w:tblStyleColBandSize w:val="1"/>
      <w:tblBorders>
        <w:top w:val="single" w:sz="4" w:space="0" w:color="EE81BD" w:themeColor="accent5"/>
        <w:bottom w:val="single" w:sz="4" w:space="0" w:color="EE81BD" w:themeColor="accent5"/>
      </w:tblBorders>
    </w:tblPr>
    <w:tblStylePr w:type="firstRow">
      <w:rPr>
        <w:b/>
        <w:bCs/>
      </w:rPr>
      <w:tblPr/>
      <w:tcPr>
        <w:tcBorders>
          <w:bottom w:val="single" w:sz="4" w:space="0" w:color="EE81BD" w:themeColor="accent5"/>
        </w:tcBorders>
      </w:tcPr>
    </w:tblStylePr>
    <w:tblStylePr w:type="lastRow">
      <w:rPr>
        <w:b/>
        <w:bCs/>
      </w:rPr>
      <w:tblPr/>
      <w:tcPr>
        <w:tcBorders>
          <w:top w:val="double" w:sz="4" w:space="0" w:color="EE81BD" w:themeColor="accent5"/>
        </w:tcBorders>
      </w:tcPr>
    </w:tblStylePr>
    <w:tblStylePr w:type="firstCol">
      <w:rPr>
        <w:b/>
        <w:bCs/>
      </w:rPr>
    </w:tblStylePr>
    <w:tblStylePr w:type="lastCol">
      <w:rPr>
        <w:b/>
        <w:bCs/>
      </w:rPr>
    </w:tblStylePr>
    <w:tblStylePr w:type="band1Vert">
      <w:tblPr/>
      <w:tcPr>
        <w:shd w:val="clear" w:color="auto" w:fill="FBE5F1" w:themeFill="accent5" w:themeFillTint="33"/>
      </w:tcPr>
    </w:tblStylePr>
    <w:tblStylePr w:type="band1Horz">
      <w:tblPr/>
      <w:tcPr>
        <w:shd w:val="clear" w:color="auto" w:fill="FBE5F1" w:themeFill="accent5" w:themeFillTint="33"/>
      </w:tcPr>
    </w:tblStylePr>
  </w:style>
  <w:style w:type="table" w:styleId="ListTable6Colorful-Accent6">
    <w:name w:val="List Table 6 Colorful Accent 6"/>
    <w:basedOn w:val="TableNormal"/>
    <w:uiPriority w:val="51"/>
    <w:rsid w:val="00A92C80"/>
    <w:pPr>
      <w:spacing w:after="0" w:line="240" w:lineRule="auto"/>
    </w:pPr>
    <w:rPr>
      <w:color w:val="AD2750" w:themeColor="accent6" w:themeShade="BF"/>
    </w:rPr>
    <w:tblPr>
      <w:tblStyleRowBandSize w:val="1"/>
      <w:tblStyleColBandSize w:val="1"/>
      <w:tblBorders>
        <w:top w:val="single" w:sz="4" w:space="0" w:color="D54773" w:themeColor="accent6"/>
        <w:bottom w:val="single" w:sz="4" w:space="0" w:color="D54773" w:themeColor="accent6"/>
      </w:tblBorders>
    </w:tblPr>
    <w:tblStylePr w:type="firstRow">
      <w:rPr>
        <w:b/>
        <w:bCs/>
      </w:rPr>
      <w:tblPr/>
      <w:tcPr>
        <w:tcBorders>
          <w:bottom w:val="single" w:sz="4" w:space="0" w:color="D54773" w:themeColor="accent6"/>
        </w:tcBorders>
      </w:tcPr>
    </w:tblStylePr>
    <w:tblStylePr w:type="lastRow">
      <w:rPr>
        <w:b/>
        <w:bCs/>
      </w:rPr>
      <w:tblPr/>
      <w:tcPr>
        <w:tcBorders>
          <w:top w:val="double" w:sz="4" w:space="0" w:color="D54773" w:themeColor="accent6"/>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ListTable7Colorful">
    <w:name w:val="List Table 7 Colorful"/>
    <w:basedOn w:val="TableNormal"/>
    <w:uiPriority w:val="52"/>
    <w:rsid w:val="00A92C8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92C80"/>
    <w:pPr>
      <w:spacing w:after="0" w:line="240" w:lineRule="auto"/>
    </w:pPr>
    <w:rPr>
      <w:color w:val="B3186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2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2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2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2D91" w:themeColor="accent1"/>
        </w:tcBorders>
        <w:shd w:val="clear" w:color="auto" w:fill="FFFFFF" w:themeFill="background1"/>
      </w:tcPr>
    </w:tblStylePr>
    <w:tblStylePr w:type="band1Vert">
      <w:tblPr/>
      <w:tcPr>
        <w:shd w:val="clear" w:color="auto" w:fill="F9D4E8" w:themeFill="accent1" w:themeFillTint="33"/>
      </w:tcPr>
    </w:tblStylePr>
    <w:tblStylePr w:type="band1Horz">
      <w:tblPr/>
      <w:tcPr>
        <w:shd w:val="clear" w:color="auto" w:fill="F9D4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92C80"/>
    <w:pPr>
      <w:spacing w:after="0" w:line="240" w:lineRule="auto"/>
    </w:pPr>
    <w:rPr>
      <w:color w:val="08080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C0C0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C0C0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C0C0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C0C0C" w:themeColor="accent2"/>
        </w:tcBorders>
        <w:shd w:val="clear" w:color="auto" w:fill="FFFFFF" w:themeFill="background1"/>
      </w:tcPr>
    </w:tblStylePr>
    <w:tblStylePr w:type="band1Vert">
      <w:tblPr/>
      <w:tcPr>
        <w:shd w:val="clear" w:color="auto" w:fill="CECECE" w:themeFill="accent2" w:themeFillTint="33"/>
      </w:tcPr>
    </w:tblStylePr>
    <w:tblStylePr w:type="band1Horz">
      <w:tblPr/>
      <w:tcPr>
        <w:shd w:val="clear" w:color="auto" w:fill="CECEC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92C80"/>
    <w:pPr>
      <w:spacing w:after="0" w:line="240" w:lineRule="auto"/>
    </w:pPr>
    <w:rPr>
      <w:color w:val="4242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9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9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9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959" w:themeColor="accent3"/>
        </w:tcBorders>
        <w:shd w:val="clear" w:color="auto" w:fill="FFFFFF" w:themeFill="background1"/>
      </w:tcPr>
    </w:tblStylePr>
    <w:tblStylePr w:type="band1Vert">
      <w:tblPr/>
      <w:tcPr>
        <w:shd w:val="clear" w:color="auto" w:fill="DDDDDD" w:themeFill="accent3" w:themeFillTint="33"/>
      </w:tcPr>
    </w:tblStylePr>
    <w:tblStylePr w:type="band1Horz">
      <w:tblPr/>
      <w:tcPr>
        <w:shd w:val="clear" w:color="auto" w:fill="DDDD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92C80"/>
    <w:pPr>
      <w:spacing w:after="0" w:line="240" w:lineRule="auto"/>
    </w:pPr>
    <w:rPr>
      <w:color w:val="EA6FB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D5E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D5E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D5E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D5E9" w:themeColor="accent4"/>
        </w:tcBorders>
        <w:shd w:val="clear" w:color="auto" w:fill="FFFFFF" w:themeFill="background1"/>
      </w:tcPr>
    </w:tblStylePr>
    <w:tblStylePr w:type="band1Vert">
      <w:tblPr/>
      <w:tcPr>
        <w:shd w:val="clear" w:color="auto" w:fill="FDF6FA" w:themeFill="accent4" w:themeFillTint="33"/>
      </w:tcPr>
    </w:tblStylePr>
    <w:tblStylePr w:type="band1Horz">
      <w:tblPr/>
      <w:tcPr>
        <w:shd w:val="clear" w:color="auto" w:fill="FDF6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92C80"/>
    <w:pPr>
      <w:spacing w:after="0" w:line="240" w:lineRule="auto"/>
    </w:pPr>
    <w:rPr>
      <w:color w:val="E32F9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81B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81B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81B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81BD" w:themeColor="accent5"/>
        </w:tcBorders>
        <w:shd w:val="clear" w:color="auto" w:fill="FFFFFF" w:themeFill="background1"/>
      </w:tcPr>
    </w:tblStylePr>
    <w:tblStylePr w:type="band1Vert">
      <w:tblPr/>
      <w:tcPr>
        <w:shd w:val="clear" w:color="auto" w:fill="FBE5F1" w:themeFill="accent5" w:themeFillTint="33"/>
      </w:tcPr>
    </w:tblStylePr>
    <w:tblStylePr w:type="band1Horz">
      <w:tblPr/>
      <w:tcPr>
        <w:shd w:val="clear" w:color="auto" w:fill="FBE5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92C80"/>
    <w:pPr>
      <w:spacing w:after="0" w:line="240" w:lineRule="auto"/>
    </w:pPr>
    <w:rPr>
      <w:color w:val="AD275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477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477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477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4773" w:themeColor="accent6"/>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92C8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92C80"/>
    <w:rPr>
      <w:rFonts w:ascii="Consolas" w:hAnsi="Consolas"/>
      <w:szCs w:val="20"/>
    </w:rPr>
  </w:style>
  <w:style w:type="table" w:styleId="MediumGrid1">
    <w:name w:val="Medium Grid 1"/>
    <w:basedOn w:val="TableNormal"/>
    <w:uiPriority w:val="67"/>
    <w:semiHidden/>
    <w:unhideWhenUsed/>
    <w:rsid w:val="00A92C8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92C80"/>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insideV w:val="single" w:sz="8" w:space="0" w:color="EA61AC" w:themeColor="accent1" w:themeTint="BF"/>
      </w:tblBorders>
    </w:tblPr>
    <w:tcPr>
      <w:shd w:val="clear" w:color="auto" w:fill="F8CAE3" w:themeFill="accent1" w:themeFillTint="3F"/>
    </w:tcPr>
    <w:tblStylePr w:type="firstRow">
      <w:rPr>
        <w:b/>
        <w:bCs/>
      </w:rPr>
    </w:tblStylePr>
    <w:tblStylePr w:type="lastRow">
      <w:rPr>
        <w:b/>
        <w:bCs/>
      </w:rPr>
      <w:tblPr/>
      <w:tcPr>
        <w:tcBorders>
          <w:top w:val="single" w:sz="18" w:space="0" w:color="EA61AC" w:themeColor="accent1" w:themeTint="BF"/>
        </w:tcBorders>
      </w:tcPr>
    </w:tblStylePr>
    <w:tblStylePr w:type="firstCol">
      <w:rPr>
        <w:b/>
        <w:bCs/>
      </w:rPr>
    </w:tblStylePr>
    <w:tblStylePr w:type="lastCol">
      <w:rPr>
        <w:b/>
        <w:bCs/>
      </w:rPr>
    </w:tblStylePr>
    <w:tblStylePr w:type="band1Vert">
      <w:tblPr/>
      <w:tcPr>
        <w:shd w:val="clear" w:color="auto" w:fill="F196C8" w:themeFill="accent1" w:themeFillTint="7F"/>
      </w:tcPr>
    </w:tblStylePr>
    <w:tblStylePr w:type="band1Horz">
      <w:tblPr/>
      <w:tcPr>
        <w:shd w:val="clear" w:color="auto" w:fill="F196C8" w:themeFill="accent1" w:themeFillTint="7F"/>
      </w:tcPr>
    </w:tblStylePr>
  </w:style>
  <w:style w:type="table" w:styleId="MediumGrid1-Accent2">
    <w:name w:val="Medium Grid 1 Accent 2"/>
    <w:basedOn w:val="TableNormal"/>
    <w:uiPriority w:val="67"/>
    <w:semiHidden/>
    <w:unhideWhenUsed/>
    <w:rsid w:val="00A92C80"/>
    <w:pPr>
      <w:spacing w:after="0" w:line="240" w:lineRule="auto"/>
    </w:pPr>
    <w:tblPr>
      <w:tblStyleRowBandSize w:val="1"/>
      <w:tblStyleColBandSize w:val="1"/>
      <w:tblBorders>
        <w:top w:val="single" w:sz="8" w:space="0" w:color="484848" w:themeColor="accent2" w:themeTint="BF"/>
        <w:left w:val="single" w:sz="8" w:space="0" w:color="484848" w:themeColor="accent2" w:themeTint="BF"/>
        <w:bottom w:val="single" w:sz="8" w:space="0" w:color="484848" w:themeColor="accent2" w:themeTint="BF"/>
        <w:right w:val="single" w:sz="8" w:space="0" w:color="484848" w:themeColor="accent2" w:themeTint="BF"/>
        <w:insideH w:val="single" w:sz="8" w:space="0" w:color="484848" w:themeColor="accent2" w:themeTint="BF"/>
        <w:insideV w:val="single" w:sz="8" w:space="0" w:color="484848" w:themeColor="accent2" w:themeTint="BF"/>
      </w:tblBorders>
    </w:tblPr>
    <w:tcPr>
      <w:shd w:val="clear" w:color="auto" w:fill="C2C2C2" w:themeFill="accent2" w:themeFillTint="3F"/>
    </w:tcPr>
    <w:tblStylePr w:type="firstRow">
      <w:rPr>
        <w:b/>
        <w:bCs/>
      </w:rPr>
    </w:tblStylePr>
    <w:tblStylePr w:type="lastRow">
      <w:rPr>
        <w:b/>
        <w:bCs/>
      </w:rPr>
      <w:tblPr/>
      <w:tcPr>
        <w:tcBorders>
          <w:top w:val="single" w:sz="18" w:space="0" w:color="484848" w:themeColor="accent2" w:themeTint="BF"/>
        </w:tcBorders>
      </w:tcPr>
    </w:tblStylePr>
    <w:tblStylePr w:type="firstCol">
      <w:rPr>
        <w:b/>
        <w:bCs/>
      </w:rPr>
    </w:tblStylePr>
    <w:tblStylePr w:type="lastCol">
      <w:rPr>
        <w:b/>
        <w:bCs/>
      </w:rPr>
    </w:tblStylePr>
    <w:tblStylePr w:type="band1Vert">
      <w:tblPr/>
      <w:tcPr>
        <w:shd w:val="clear" w:color="auto" w:fill="858585" w:themeFill="accent2" w:themeFillTint="7F"/>
      </w:tcPr>
    </w:tblStylePr>
    <w:tblStylePr w:type="band1Horz">
      <w:tblPr/>
      <w:tcPr>
        <w:shd w:val="clear" w:color="auto" w:fill="858585" w:themeFill="accent2" w:themeFillTint="7F"/>
      </w:tcPr>
    </w:tblStylePr>
  </w:style>
  <w:style w:type="table" w:styleId="MediumGrid1-Accent3">
    <w:name w:val="Medium Grid 1 Accent 3"/>
    <w:basedOn w:val="TableNormal"/>
    <w:uiPriority w:val="67"/>
    <w:semiHidden/>
    <w:unhideWhenUsed/>
    <w:rsid w:val="00A92C80"/>
    <w:pPr>
      <w:spacing w:after="0" w:line="240" w:lineRule="auto"/>
    </w:pPr>
    <w:tblPr>
      <w:tblStyleRowBandSize w:val="1"/>
      <w:tblStyleColBandSize w:val="1"/>
      <w:tblBorders>
        <w:top w:val="single" w:sz="8" w:space="0" w:color="828282" w:themeColor="accent3" w:themeTint="BF"/>
        <w:left w:val="single" w:sz="8" w:space="0" w:color="828282" w:themeColor="accent3" w:themeTint="BF"/>
        <w:bottom w:val="single" w:sz="8" w:space="0" w:color="828282" w:themeColor="accent3" w:themeTint="BF"/>
        <w:right w:val="single" w:sz="8" w:space="0" w:color="828282" w:themeColor="accent3" w:themeTint="BF"/>
        <w:insideH w:val="single" w:sz="8" w:space="0" w:color="828282" w:themeColor="accent3" w:themeTint="BF"/>
        <w:insideV w:val="single" w:sz="8" w:space="0" w:color="828282" w:themeColor="accent3" w:themeTint="BF"/>
      </w:tblBorders>
    </w:tblPr>
    <w:tcPr>
      <w:shd w:val="clear" w:color="auto" w:fill="D5D5D5" w:themeFill="accent3" w:themeFillTint="3F"/>
    </w:tcPr>
    <w:tblStylePr w:type="firstRow">
      <w:rPr>
        <w:b/>
        <w:bCs/>
      </w:rPr>
    </w:tblStylePr>
    <w:tblStylePr w:type="lastRow">
      <w:rPr>
        <w:b/>
        <w:bCs/>
      </w:rPr>
      <w:tblPr/>
      <w:tcPr>
        <w:tcBorders>
          <w:top w:val="single" w:sz="18" w:space="0" w:color="828282" w:themeColor="accent3" w:themeTint="BF"/>
        </w:tcBorders>
      </w:tcPr>
    </w:tblStylePr>
    <w:tblStylePr w:type="firstCol">
      <w:rPr>
        <w:b/>
        <w:bCs/>
      </w:rPr>
    </w:tblStylePr>
    <w:tblStylePr w:type="lastCol">
      <w:rPr>
        <w:b/>
        <w:bCs/>
      </w:rPr>
    </w:tblStylePr>
    <w:tblStylePr w:type="band1Vert">
      <w:tblPr/>
      <w:tcPr>
        <w:shd w:val="clear" w:color="auto" w:fill="ACACAC" w:themeFill="accent3" w:themeFillTint="7F"/>
      </w:tcPr>
    </w:tblStylePr>
    <w:tblStylePr w:type="band1Horz">
      <w:tblPr/>
      <w:tcPr>
        <w:shd w:val="clear" w:color="auto" w:fill="ACACAC" w:themeFill="accent3" w:themeFillTint="7F"/>
      </w:tcPr>
    </w:tblStylePr>
  </w:style>
  <w:style w:type="table" w:styleId="MediumGrid1-Accent4">
    <w:name w:val="Medium Grid 1 Accent 4"/>
    <w:basedOn w:val="TableNormal"/>
    <w:uiPriority w:val="67"/>
    <w:semiHidden/>
    <w:unhideWhenUsed/>
    <w:rsid w:val="00A92C80"/>
    <w:pPr>
      <w:spacing w:after="0" w:line="240" w:lineRule="auto"/>
    </w:pPr>
    <w:tblPr>
      <w:tblStyleRowBandSize w:val="1"/>
      <w:tblStyleColBandSize w:val="1"/>
      <w:tblBorders>
        <w:top w:val="single" w:sz="8" w:space="0" w:color="FADFEE" w:themeColor="accent4" w:themeTint="BF"/>
        <w:left w:val="single" w:sz="8" w:space="0" w:color="FADFEE" w:themeColor="accent4" w:themeTint="BF"/>
        <w:bottom w:val="single" w:sz="8" w:space="0" w:color="FADFEE" w:themeColor="accent4" w:themeTint="BF"/>
        <w:right w:val="single" w:sz="8" w:space="0" w:color="FADFEE" w:themeColor="accent4" w:themeTint="BF"/>
        <w:insideH w:val="single" w:sz="8" w:space="0" w:color="FADFEE" w:themeColor="accent4" w:themeTint="BF"/>
        <w:insideV w:val="single" w:sz="8" w:space="0" w:color="FADFEE" w:themeColor="accent4" w:themeTint="BF"/>
      </w:tblBorders>
    </w:tblPr>
    <w:tcPr>
      <w:shd w:val="clear" w:color="auto" w:fill="FDF4F9" w:themeFill="accent4" w:themeFillTint="3F"/>
    </w:tcPr>
    <w:tblStylePr w:type="firstRow">
      <w:rPr>
        <w:b/>
        <w:bCs/>
      </w:rPr>
    </w:tblStylePr>
    <w:tblStylePr w:type="lastRow">
      <w:rPr>
        <w:b/>
        <w:bCs/>
      </w:rPr>
      <w:tblPr/>
      <w:tcPr>
        <w:tcBorders>
          <w:top w:val="single" w:sz="18" w:space="0" w:color="FADFEE" w:themeColor="accent4" w:themeTint="BF"/>
        </w:tcBorders>
      </w:tcPr>
    </w:tblStylePr>
    <w:tblStylePr w:type="firstCol">
      <w:rPr>
        <w:b/>
        <w:bCs/>
      </w:rPr>
    </w:tblStylePr>
    <w:tblStylePr w:type="lastCol">
      <w:rPr>
        <w:b/>
        <w:bCs/>
      </w:rPr>
    </w:tblStylePr>
    <w:tblStylePr w:type="band1Vert">
      <w:tblPr/>
      <w:tcPr>
        <w:shd w:val="clear" w:color="auto" w:fill="FCEAF3" w:themeFill="accent4" w:themeFillTint="7F"/>
      </w:tcPr>
    </w:tblStylePr>
    <w:tblStylePr w:type="band1Horz">
      <w:tblPr/>
      <w:tcPr>
        <w:shd w:val="clear" w:color="auto" w:fill="FCEAF3" w:themeFill="accent4" w:themeFillTint="7F"/>
      </w:tcPr>
    </w:tblStylePr>
  </w:style>
  <w:style w:type="table" w:styleId="MediumGrid1-Accent5">
    <w:name w:val="Medium Grid 1 Accent 5"/>
    <w:basedOn w:val="TableNormal"/>
    <w:uiPriority w:val="67"/>
    <w:semiHidden/>
    <w:unhideWhenUsed/>
    <w:rsid w:val="00A92C80"/>
    <w:pPr>
      <w:spacing w:after="0" w:line="240" w:lineRule="auto"/>
    </w:pPr>
    <w:tblPr>
      <w:tblStyleRowBandSize w:val="1"/>
      <w:tblStyleColBandSize w:val="1"/>
      <w:tblBorders>
        <w:top w:val="single" w:sz="8" w:space="0" w:color="F2A0CD" w:themeColor="accent5" w:themeTint="BF"/>
        <w:left w:val="single" w:sz="8" w:space="0" w:color="F2A0CD" w:themeColor="accent5" w:themeTint="BF"/>
        <w:bottom w:val="single" w:sz="8" w:space="0" w:color="F2A0CD" w:themeColor="accent5" w:themeTint="BF"/>
        <w:right w:val="single" w:sz="8" w:space="0" w:color="F2A0CD" w:themeColor="accent5" w:themeTint="BF"/>
        <w:insideH w:val="single" w:sz="8" w:space="0" w:color="F2A0CD" w:themeColor="accent5" w:themeTint="BF"/>
        <w:insideV w:val="single" w:sz="8" w:space="0" w:color="F2A0CD" w:themeColor="accent5" w:themeTint="BF"/>
      </w:tblBorders>
    </w:tblPr>
    <w:tcPr>
      <w:shd w:val="clear" w:color="auto" w:fill="FADFEE" w:themeFill="accent5" w:themeFillTint="3F"/>
    </w:tcPr>
    <w:tblStylePr w:type="firstRow">
      <w:rPr>
        <w:b/>
        <w:bCs/>
      </w:rPr>
    </w:tblStylePr>
    <w:tblStylePr w:type="lastRow">
      <w:rPr>
        <w:b/>
        <w:bCs/>
      </w:rPr>
      <w:tblPr/>
      <w:tcPr>
        <w:tcBorders>
          <w:top w:val="single" w:sz="18" w:space="0" w:color="F2A0CD" w:themeColor="accent5" w:themeTint="BF"/>
        </w:tcBorders>
      </w:tcPr>
    </w:tblStylePr>
    <w:tblStylePr w:type="firstCol">
      <w:rPr>
        <w:b/>
        <w:bCs/>
      </w:rPr>
    </w:tblStylePr>
    <w:tblStylePr w:type="lastCol">
      <w:rPr>
        <w:b/>
        <w:bCs/>
      </w:rPr>
    </w:tblStylePr>
    <w:tblStylePr w:type="band1Vert">
      <w:tblPr/>
      <w:tcPr>
        <w:shd w:val="clear" w:color="auto" w:fill="F6C0DE" w:themeFill="accent5" w:themeFillTint="7F"/>
      </w:tcPr>
    </w:tblStylePr>
    <w:tblStylePr w:type="band1Horz">
      <w:tblPr/>
      <w:tcPr>
        <w:shd w:val="clear" w:color="auto" w:fill="F6C0DE" w:themeFill="accent5" w:themeFillTint="7F"/>
      </w:tcPr>
    </w:tblStylePr>
  </w:style>
  <w:style w:type="table" w:styleId="MediumGrid1-Accent6">
    <w:name w:val="Medium Grid 1 Accent 6"/>
    <w:basedOn w:val="TableNormal"/>
    <w:uiPriority w:val="67"/>
    <w:semiHidden/>
    <w:unhideWhenUsed/>
    <w:rsid w:val="00A92C80"/>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insideV w:val="single" w:sz="8" w:space="0" w:color="DF7596" w:themeColor="accent6" w:themeTint="BF"/>
      </w:tblBorders>
    </w:tblPr>
    <w:tcPr>
      <w:shd w:val="clear" w:color="auto" w:fill="F4D1DC" w:themeFill="accent6" w:themeFillTint="3F"/>
    </w:tcPr>
    <w:tblStylePr w:type="firstRow">
      <w:rPr>
        <w:b/>
        <w:bCs/>
      </w:rPr>
    </w:tblStylePr>
    <w:tblStylePr w:type="lastRow">
      <w:rPr>
        <w:b/>
        <w:bCs/>
      </w:rPr>
      <w:tblPr/>
      <w:tcPr>
        <w:tcBorders>
          <w:top w:val="single" w:sz="18" w:space="0" w:color="DF7596" w:themeColor="accent6" w:themeTint="BF"/>
        </w:tcBorders>
      </w:tcPr>
    </w:tblStylePr>
    <w:tblStylePr w:type="firstCol">
      <w:rPr>
        <w:b/>
        <w:bCs/>
      </w:rPr>
    </w:tblStylePr>
    <w:tblStylePr w:type="lastCol">
      <w:rPr>
        <w:b/>
        <w:bCs/>
      </w:r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table" w:styleId="MediumGrid2">
    <w:name w:val="Medium Grid 2"/>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insideH w:val="single" w:sz="8" w:space="0" w:color="E32D91" w:themeColor="accent1"/>
        <w:insideV w:val="single" w:sz="8" w:space="0" w:color="E32D91" w:themeColor="accent1"/>
      </w:tblBorders>
    </w:tblPr>
    <w:tcPr>
      <w:shd w:val="clear" w:color="auto" w:fill="F8CAE3" w:themeFill="accent1" w:themeFillTint="3F"/>
    </w:tcPr>
    <w:tblStylePr w:type="firstRow">
      <w:rPr>
        <w:b/>
        <w:bCs/>
        <w:color w:val="000000" w:themeColor="text1"/>
      </w:rPr>
      <w:tblPr/>
      <w:tcPr>
        <w:shd w:val="clear" w:color="auto" w:fill="FCEA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4E8" w:themeFill="accent1" w:themeFillTint="33"/>
      </w:tcPr>
    </w:tblStylePr>
    <w:tblStylePr w:type="band1Vert">
      <w:tblPr/>
      <w:tcPr>
        <w:shd w:val="clear" w:color="auto" w:fill="F196C8" w:themeFill="accent1" w:themeFillTint="7F"/>
      </w:tcPr>
    </w:tblStylePr>
    <w:tblStylePr w:type="band1Horz">
      <w:tblPr/>
      <w:tcPr>
        <w:tcBorders>
          <w:insideH w:val="single" w:sz="6" w:space="0" w:color="E32D91" w:themeColor="accent1"/>
          <w:insideV w:val="single" w:sz="6" w:space="0" w:color="E32D91" w:themeColor="accent1"/>
        </w:tcBorders>
        <w:shd w:val="clear" w:color="auto" w:fill="F196C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C0C0C" w:themeColor="accent2"/>
        <w:left w:val="single" w:sz="8" w:space="0" w:color="0C0C0C" w:themeColor="accent2"/>
        <w:bottom w:val="single" w:sz="8" w:space="0" w:color="0C0C0C" w:themeColor="accent2"/>
        <w:right w:val="single" w:sz="8" w:space="0" w:color="0C0C0C" w:themeColor="accent2"/>
        <w:insideH w:val="single" w:sz="8" w:space="0" w:color="0C0C0C" w:themeColor="accent2"/>
        <w:insideV w:val="single" w:sz="8" w:space="0" w:color="0C0C0C" w:themeColor="accent2"/>
      </w:tblBorders>
    </w:tblPr>
    <w:tcPr>
      <w:shd w:val="clear" w:color="auto" w:fill="C2C2C2" w:themeFill="accent2" w:themeFillTint="3F"/>
    </w:tcPr>
    <w:tblStylePr w:type="firstRow">
      <w:rPr>
        <w:b/>
        <w:bCs/>
        <w:color w:val="000000" w:themeColor="text1"/>
      </w:rPr>
      <w:tblPr/>
      <w:tcPr>
        <w:shd w:val="clear" w:color="auto" w:fill="E7E7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CECE" w:themeFill="accent2" w:themeFillTint="33"/>
      </w:tcPr>
    </w:tblStylePr>
    <w:tblStylePr w:type="band1Vert">
      <w:tblPr/>
      <w:tcPr>
        <w:shd w:val="clear" w:color="auto" w:fill="858585" w:themeFill="accent2" w:themeFillTint="7F"/>
      </w:tcPr>
    </w:tblStylePr>
    <w:tblStylePr w:type="band1Horz">
      <w:tblPr/>
      <w:tcPr>
        <w:tcBorders>
          <w:insideH w:val="single" w:sz="6" w:space="0" w:color="0C0C0C" w:themeColor="accent2"/>
          <w:insideV w:val="single" w:sz="6" w:space="0" w:color="0C0C0C" w:themeColor="accent2"/>
        </w:tcBorders>
        <w:shd w:val="clear" w:color="auto" w:fill="85858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95959" w:themeColor="accent3"/>
        <w:left w:val="single" w:sz="8" w:space="0" w:color="595959" w:themeColor="accent3"/>
        <w:bottom w:val="single" w:sz="8" w:space="0" w:color="595959" w:themeColor="accent3"/>
        <w:right w:val="single" w:sz="8" w:space="0" w:color="595959" w:themeColor="accent3"/>
        <w:insideH w:val="single" w:sz="8" w:space="0" w:color="595959" w:themeColor="accent3"/>
        <w:insideV w:val="single" w:sz="8" w:space="0" w:color="595959" w:themeColor="accent3"/>
      </w:tblBorders>
    </w:tblPr>
    <w:tcPr>
      <w:shd w:val="clear" w:color="auto" w:fill="D5D5D5" w:themeFill="accent3" w:themeFillTint="3F"/>
    </w:tcPr>
    <w:tblStylePr w:type="firstRow">
      <w:rPr>
        <w:b/>
        <w:bCs/>
        <w:color w:val="000000" w:themeColor="text1"/>
      </w:rPr>
      <w:tblPr/>
      <w:tcPr>
        <w:shd w:val="clear" w:color="auto" w:fill="EEEE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DDDD" w:themeFill="accent3" w:themeFillTint="33"/>
      </w:tcPr>
    </w:tblStylePr>
    <w:tblStylePr w:type="band1Vert">
      <w:tblPr/>
      <w:tcPr>
        <w:shd w:val="clear" w:color="auto" w:fill="ACACAC" w:themeFill="accent3" w:themeFillTint="7F"/>
      </w:tcPr>
    </w:tblStylePr>
    <w:tblStylePr w:type="band1Horz">
      <w:tblPr/>
      <w:tcPr>
        <w:tcBorders>
          <w:insideH w:val="single" w:sz="6" w:space="0" w:color="595959" w:themeColor="accent3"/>
          <w:insideV w:val="single" w:sz="6" w:space="0" w:color="595959" w:themeColor="accent3"/>
        </w:tcBorders>
        <w:shd w:val="clear" w:color="auto" w:fill="ACAC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D5E9" w:themeColor="accent4"/>
        <w:left w:val="single" w:sz="8" w:space="0" w:color="F9D5E9" w:themeColor="accent4"/>
        <w:bottom w:val="single" w:sz="8" w:space="0" w:color="F9D5E9" w:themeColor="accent4"/>
        <w:right w:val="single" w:sz="8" w:space="0" w:color="F9D5E9" w:themeColor="accent4"/>
        <w:insideH w:val="single" w:sz="8" w:space="0" w:color="F9D5E9" w:themeColor="accent4"/>
        <w:insideV w:val="single" w:sz="8" w:space="0" w:color="F9D5E9" w:themeColor="accent4"/>
      </w:tblBorders>
    </w:tblPr>
    <w:tcPr>
      <w:shd w:val="clear" w:color="auto" w:fill="FDF4F9" w:themeFill="accent4" w:themeFillTint="3F"/>
    </w:tcPr>
    <w:tblStylePr w:type="firstRow">
      <w:rPr>
        <w:b/>
        <w:bCs/>
        <w:color w:val="000000" w:themeColor="text1"/>
      </w:rPr>
      <w:tblPr/>
      <w:tcPr>
        <w:shd w:val="clear" w:color="auto" w:fill="FEFA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6FA" w:themeFill="accent4" w:themeFillTint="33"/>
      </w:tcPr>
    </w:tblStylePr>
    <w:tblStylePr w:type="band1Vert">
      <w:tblPr/>
      <w:tcPr>
        <w:shd w:val="clear" w:color="auto" w:fill="FCEAF3" w:themeFill="accent4" w:themeFillTint="7F"/>
      </w:tcPr>
    </w:tblStylePr>
    <w:tblStylePr w:type="band1Horz">
      <w:tblPr/>
      <w:tcPr>
        <w:tcBorders>
          <w:insideH w:val="single" w:sz="6" w:space="0" w:color="F9D5E9" w:themeColor="accent4"/>
          <w:insideV w:val="single" w:sz="6" w:space="0" w:color="F9D5E9" w:themeColor="accent4"/>
        </w:tcBorders>
        <w:shd w:val="clear" w:color="auto" w:fill="FCEAF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81BD" w:themeColor="accent5"/>
        <w:left w:val="single" w:sz="8" w:space="0" w:color="EE81BD" w:themeColor="accent5"/>
        <w:bottom w:val="single" w:sz="8" w:space="0" w:color="EE81BD" w:themeColor="accent5"/>
        <w:right w:val="single" w:sz="8" w:space="0" w:color="EE81BD" w:themeColor="accent5"/>
        <w:insideH w:val="single" w:sz="8" w:space="0" w:color="EE81BD" w:themeColor="accent5"/>
        <w:insideV w:val="single" w:sz="8" w:space="0" w:color="EE81BD" w:themeColor="accent5"/>
      </w:tblBorders>
    </w:tblPr>
    <w:tcPr>
      <w:shd w:val="clear" w:color="auto" w:fill="FADFEE" w:themeFill="accent5" w:themeFillTint="3F"/>
    </w:tcPr>
    <w:tblStylePr w:type="firstRow">
      <w:rPr>
        <w:b/>
        <w:bCs/>
        <w:color w:val="000000" w:themeColor="text1"/>
      </w:rPr>
      <w:tblPr/>
      <w:tcPr>
        <w:shd w:val="clear" w:color="auto" w:fill="FDF2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F1" w:themeFill="accent5" w:themeFillTint="33"/>
      </w:tcPr>
    </w:tblStylePr>
    <w:tblStylePr w:type="band1Vert">
      <w:tblPr/>
      <w:tcPr>
        <w:shd w:val="clear" w:color="auto" w:fill="F6C0DE" w:themeFill="accent5" w:themeFillTint="7F"/>
      </w:tcPr>
    </w:tblStylePr>
    <w:tblStylePr w:type="band1Horz">
      <w:tblPr/>
      <w:tcPr>
        <w:tcBorders>
          <w:insideH w:val="single" w:sz="6" w:space="0" w:color="EE81BD" w:themeColor="accent5"/>
          <w:insideV w:val="single" w:sz="6" w:space="0" w:color="EE81BD" w:themeColor="accent5"/>
        </w:tcBorders>
        <w:shd w:val="clear" w:color="auto" w:fill="F6C0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cPr>
      <w:shd w:val="clear" w:color="auto" w:fill="F4D1DC" w:themeFill="accent6" w:themeFillTint="3F"/>
    </w:tcPr>
    <w:tblStylePr w:type="firstRow">
      <w:rPr>
        <w:b/>
        <w:bCs/>
        <w:color w:val="000000" w:themeColor="text1"/>
      </w:rPr>
      <w:tblPr/>
      <w:tcPr>
        <w:shd w:val="clear" w:color="auto" w:fill="FBEC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E2" w:themeFill="accent6" w:themeFillTint="33"/>
      </w:tcPr>
    </w:tblStylePr>
    <w:tblStylePr w:type="band1Vert">
      <w:tblPr/>
      <w:tcPr>
        <w:shd w:val="clear" w:color="auto" w:fill="EAA3B9" w:themeFill="accent6" w:themeFillTint="7F"/>
      </w:tcPr>
    </w:tblStylePr>
    <w:tblStylePr w:type="band1Horz">
      <w:tblPr/>
      <w:tcPr>
        <w:tcBorders>
          <w:insideH w:val="single" w:sz="6" w:space="0" w:color="D54773" w:themeColor="accent6"/>
          <w:insideV w:val="single" w:sz="6" w:space="0" w:color="D54773" w:themeColor="accent6"/>
        </w:tcBorders>
        <w:shd w:val="clear" w:color="auto" w:fill="EAA3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AE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2D9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2D9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2D9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96C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96C8" w:themeFill="accent1" w:themeFillTint="7F"/>
      </w:tcPr>
    </w:tblStylePr>
  </w:style>
  <w:style w:type="table" w:styleId="MediumGrid3-Accent2">
    <w:name w:val="Medium Grid 3 Accent 2"/>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C2C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C0C0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C0C0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C0C0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C0C0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858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8585" w:themeFill="accent2" w:themeFillTint="7F"/>
      </w:tcPr>
    </w:tblStylePr>
  </w:style>
  <w:style w:type="table" w:styleId="MediumGrid3-Accent3">
    <w:name w:val="Medium Grid 3 Accent 3"/>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5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959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959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959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959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AC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ACAC" w:themeFill="accent3" w:themeFillTint="7F"/>
      </w:tcPr>
    </w:tblStylePr>
  </w:style>
  <w:style w:type="table" w:styleId="MediumGrid3-Accent4">
    <w:name w:val="Medium Grid 3 Accent 4"/>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4F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D5E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D5E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D5E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D5E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AF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AF3" w:themeFill="accent4" w:themeFillTint="7F"/>
      </w:tcPr>
    </w:tblStylePr>
  </w:style>
  <w:style w:type="table" w:styleId="MediumGrid3-Accent5">
    <w:name w:val="Medium Grid 3 Accent 5"/>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81B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81B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1B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1B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D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0DE" w:themeFill="accent5" w:themeFillTint="7F"/>
      </w:tcPr>
    </w:tblStylePr>
  </w:style>
  <w:style w:type="table" w:styleId="MediumGrid3-Accent6">
    <w:name w:val="Medium Grid 3 Accent 6"/>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1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477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477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3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3B9" w:themeFill="accent6" w:themeFillTint="7F"/>
      </w:tcPr>
    </w:tblStylePr>
  </w:style>
  <w:style w:type="table" w:styleId="MediumList1">
    <w:name w:val="Medium List 1"/>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E32D91" w:themeColor="accent1"/>
        <w:bottom w:val="single" w:sz="8" w:space="0" w:color="E32D91" w:themeColor="accent1"/>
      </w:tblBorders>
    </w:tblPr>
    <w:tblStylePr w:type="firstRow">
      <w:rPr>
        <w:rFonts w:asciiTheme="majorHAnsi" w:eastAsiaTheme="majorEastAsia" w:hAnsiTheme="majorHAnsi" w:cstheme="majorBidi"/>
      </w:rPr>
      <w:tblPr/>
      <w:tcPr>
        <w:tcBorders>
          <w:top w:val="nil"/>
          <w:bottom w:val="single" w:sz="8" w:space="0" w:color="E32D91" w:themeColor="accent1"/>
        </w:tcBorders>
      </w:tcPr>
    </w:tblStylePr>
    <w:tblStylePr w:type="lastRow">
      <w:rPr>
        <w:b/>
        <w:bCs/>
        <w:color w:val="454551" w:themeColor="text2"/>
      </w:rPr>
      <w:tblPr/>
      <w:tcPr>
        <w:tcBorders>
          <w:top w:val="single" w:sz="8" w:space="0" w:color="E32D91" w:themeColor="accent1"/>
          <w:bottom w:val="single" w:sz="8" w:space="0" w:color="E32D91" w:themeColor="accent1"/>
        </w:tcBorders>
      </w:tcPr>
    </w:tblStylePr>
    <w:tblStylePr w:type="firstCol">
      <w:rPr>
        <w:b/>
        <w:bCs/>
      </w:rPr>
    </w:tblStylePr>
    <w:tblStylePr w:type="lastCol">
      <w:rPr>
        <w:b/>
        <w:bCs/>
      </w:rPr>
      <w:tblPr/>
      <w:tcPr>
        <w:tcBorders>
          <w:top w:val="single" w:sz="8" w:space="0" w:color="E32D91" w:themeColor="accent1"/>
          <w:bottom w:val="single" w:sz="8" w:space="0" w:color="E32D91" w:themeColor="accent1"/>
        </w:tcBorders>
      </w:tcPr>
    </w:tblStylePr>
    <w:tblStylePr w:type="band1Vert">
      <w:tblPr/>
      <w:tcPr>
        <w:shd w:val="clear" w:color="auto" w:fill="F8CAE3" w:themeFill="accent1" w:themeFillTint="3F"/>
      </w:tcPr>
    </w:tblStylePr>
    <w:tblStylePr w:type="band1Horz">
      <w:tblPr/>
      <w:tcPr>
        <w:shd w:val="clear" w:color="auto" w:fill="F8CAE3" w:themeFill="accent1" w:themeFillTint="3F"/>
      </w:tcPr>
    </w:tblStylePr>
  </w:style>
  <w:style w:type="table" w:styleId="MediumList1-Accent2">
    <w:name w:val="Medium List 1 Accent 2"/>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0C0C0C" w:themeColor="accent2"/>
        <w:bottom w:val="single" w:sz="8" w:space="0" w:color="0C0C0C" w:themeColor="accent2"/>
      </w:tblBorders>
    </w:tblPr>
    <w:tblStylePr w:type="firstRow">
      <w:rPr>
        <w:rFonts w:asciiTheme="majorHAnsi" w:eastAsiaTheme="majorEastAsia" w:hAnsiTheme="majorHAnsi" w:cstheme="majorBidi"/>
      </w:rPr>
      <w:tblPr/>
      <w:tcPr>
        <w:tcBorders>
          <w:top w:val="nil"/>
          <w:bottom w:val="single" w:sz="8" w:space="0" w:color="0C0C0C" w:themeColor="accent2"/>
        </w:tcBorders>
      </w:tcPr>
    </w:tblStylePr>
    <w:tblStylePr w:type="lastRow">
      <w:rPr>
        <w:b/>
        <w:bCs/>
        <w:color w:val="454551" w:themeColor="text2"/>
      </w:rPr>
      <w:tblPr/>
      <w:tcPr>
        <w:tcBorders>
          <w:top w:val="single" w:sz="8" w:space="0" w:color="0C0C0C" w:themeColor="accent2"/>
          <w:bottom w:val="single" w:sz="8" w:space="0" w:color="0C0C0C" w:themeColor="accent2"/>
        </w:tcBorders>
      </w:tcPr>
    </w:tblStylePr>
    <w:tblStylePr w:type="firstCol">
      <w:rPr>
        <w:b/>
        <w:bCs/>
      </w:rPr>
    </w:tblStylePr>
    <w:tblStylePr w:type="lastCol">
      <w:rPr>
        <w:b/>
        <w:bCs/>
      </w:rPr>
      <w:tblPr/>
      <w:tcPr>
        <w:tcBorders>
          <w:top w:val="single" w:sz="8" w:space="0" w:color="0C0C0C" w:themeColor="accent2"/>
          <w:bottom w:val="single" w:sz="8" w:space="0" w:color="0C0C0C" w:themeColor="accent2"/>
        </w:tcBorders>
      </w:tcPr>
    </w:tblStylePr>
    <w:tblStylePr w:type="band1Vert">
      <w:tblPr/>
      <w:tcPr>
        <w:shd w:val="clear" w:color="auto" w:fill="C2C2C2" w:themeFill="accent2" w:themeFillTint="3F"/>
      </w:tcPr>
    </w:tblStylePr>
    <w:tblStylePr w:type="band1Horz">
      <w:tblPr/>
      <w:tcPr>
        <w:shd w:val="clear" w:color="auto" w:fill="C2C2C2" w:themeFill="accent2" w:themeFillTint="3F"/>
      </w:tcPr>
    </w:tblStylePr>
  </w:style>
  <w:style w:type="table" w:styleId="MediumList1-Accent3">
    <w:name w:val="Medium List 1 Accent 3"/>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595959" w:themeColor="accent3"/>
        <w:bottom w:val="single" w:sz="8" w:space="0" w:color="595959" w:themeColor="accent3"/>
      </w:tblBorders>
    </w:tblPr>
    <w:tblStylePr w:type="firstRow">
      <w:rPr>
        <w:rFonts w:asciiTheme="majorHAnsi" w:eastAsiaTheme="majorEastAsia" w:hAnsiTheme="majorHAnsi" w:cstheme="majorBidi"/>
      </w:rPr>
      <w:tblPr/>
      <w:tcPr>
        <w:tcBorders>
          <w:top w:val="nil"/>
          <w:bottom w:val="single" w:sz="8" w:space="0" w:color="595959" w:themeColor="accent3"/>
        </w:tcBorders>
      </w:tcPr>
    </w:tblStylePr>
    <w:tblStylePr w:type="lastRow">
      <w:rPr>
        <w:b/>
        <w:bCs/>
        <w:color w:val="454551" w:themeColor="text2"/>
      </w:rPr>
      <w:tblPr/>
      <w:tcPr>
        <w:tcBorders>
          <w:top w:val="single" w:sz="8" w:space="0" w:color="595959" w:themeColor="accent3"/>
          <w:bottom w:val="single" w:sz="8" w:space="0" w:color="595959" w:themeColor="accent3"/>
        </w:tcBorders>
      </w:tcPr>
    </w:tblStylePr>
    <w:tblStylePr w:type="firstCol">
      <w:rPr>
        <w:b/>
        <w:bCs/>
      </w:rPr>
    </w:tblStylePr>
    <w:tblStylePr w:type="lastCol">
      <w:rPr>
        <w:b/>
        <w:bCs/>
      </w:rPr>
      <w:tblPr/>
      <w:tcPr>
        <w:tcBorders>
          <w:top w:val="single" w:sz="8" w:space="0" w:color="595959" w:themeColor="accent3"/>
          <w:bottom w:val="single" w:sz="8" w:space="0" w:color="595959" w:themeColor="accent3"/>
        </w:tcBorders>
      </w:tcPr>
    </w:tblStylePr>
    <w:tblStylePr w:type="band1Vert">
      <w:tblPr/>
      <w:tcPr>
        <w:shd w:val="clear" w:color="auto" w:fill="D5D5D5" w:themeFill="accent3" w:themeFillTint="3F"/>
      </w:tcPr>
    </w:tblStylePr>
    <w:tblStylePr w:type="band1Horz">
      <w:tblPr/>
      <w:tcPr>
        <w:shd w:val="clear" w:color="auto" w:fill="D5D5D5" w:themeFill="accent3" w:themeFillTint="3F"/>
      </w:tcPr>
    </w:tblStylePr>
  </w:style>
  <w:style w:type="table" w:styleId="MediumList1-Accent4">
    <w:name w:val="Medium List 1 Accent 4"/>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F9D5E9" w:themeColor="accent4"/>
        <w:bottom w:val="single" w:sz="8" w:space="0" w:color="F9D5E9" w:themeColor="accent4"/>
      </w:tblBorders>
    </w:tblPr>
    <w:tblStylePr w:type="firstRow">
      <w:rPr>
        <w:rFonts w:asciiTheme="majorHAnsi" w:eastAsiaTheme="majorEastAsia" w:hAnsiTheme="majorHAnsi" w:cstheme="majorBidi"/>
      </w:rPr>
      <w:tblPr/>
      <w:tcPr>
        <w:tcBorders>
          <w:top w:val="nil"/>
          <w:bottom w:val="single" w:sz="8" w:space="0" w:color="F9D5E9" w:themeColor="accent4"/>
        </w:tcBorders>
      </w:tcPr>
    </w:tblStylePr>
    <w:tblStylePr w:type="lastRow">
      <w:rPr>
        <w:b/>
        <w:bCs/>
        <w:color w:val="454551" w:themeColor="text2"/>
      </w:rPr>
      <w:tblPr/>
      <w:tcPr>
        <w:tcBorders>
          <w:top w:val="single" w:sz="8" w:space="0" w:color="F9D5E9" w:themeColor="accent4"/>
          <w:bottom w:val="single" w:sz="8" w:space="0" w:color="F9D5E9" w:themeColor="accent4"/>
        </w:tcBorders>
      </w:tcPr>
    </w:tblStylePr>
    <w:tblStylePr w:type="firstCol">
      <w:rPr>
        <w:b/>
        <w:bCs/>
      </w:rPr>
    </w:tblStylePr>
    <w:tblStylePr w:type="lastCol">
      <w:rPr>
        <w:b/>
        <w:bCs/>
      </w:rPr>
      <w:tblPr/>
      <w:tcPr>
        <w:tcBorders>
          <w:top w:val="single" w:sz="8" w:space="0" w:color="F9D5E9" w:themeColor="accent4"/>
          <w:bottom w:val="single" w:sz="8" w:space="0" w:color="F9D5E9" w:themeColor="accent4"/>
        </w:tcBorders>
      </w:tcPr>
    </w:tblStylePr>
    <w:tblStylePr w:type="band1Vert">
      <w:tblPr/>
      <w:tcPr>
        <w:shd w:val="clear" w:color="auto" w:fill="FDF4F9" w:themeFill="accent4" w:themeFillTint="3F"/>
      </w:tcPr>
    </w:tblStylePr>
    <w:tblStylePr w:type="band1Horz">
      <w:tblPr/>
      <w:tcPr>
        <w:shd w:val="clear" w:color="auto" w:fill="FDF4F9" w:themeFill="accent4" w:themeFillTint="3F"/>
      </w:tcPr>
    </w:tblStylePr>
  </w:style>
  <w:style w:type="table" w:styleId="MediumList1-Accent5">
    <w:name w:val="Medium List 1 Accent 5"/>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EE81BD" w:themeColor="accent5"/>
        <w:bottom w:val="single" w:sz="8" w:space="0" w:color="EE81BD" w:themeColor="accent5"/>
      </w:tblBorders>
    </w:tblPr>
    <w:tblStylePr w:type="firstRow">
      <w:rPr>
        <w:rFonts w:asciiTheme="majorHAnsi" w:eastAsiaTheme="majorEastAsia" w:hAnsiTheme="majorHAnsi" w:cstheme="majorBidi"/>
      </w:rPr>
      <w:tblPr/>
      <w:tcPr>
        <w:tcBorders>
          <w:top w:val="nil"/>
          <w:bottom w:val="single" w:sz="8" w:space="0" w:color="EE81BD" w:themeColor="accent5"/>
        </w:tcBorders>
      </w:tcPr>
    </w:tblStylePr>
    <w:tblStylePr w:type="lastRow">
      <w:rPr>
        <w:b/>
        <w:bCs/>
        <w:color w:val="454551" w:themeColor="text2"/>
      </w:rPr>
      <w:tblPr/>
      <w:tcPr>
        <w:tcBorders>
          <w:top w:val="single" w:sz="8" w:space="0" w:color="EE81BD" w:themeColor="accent5"/>
          <w:bottom w:val="single" w:sz="8" w:space="0" w:color="EE81BD" w:themeColor="accent5"/>
        </w:tcBorders>
      </w:tcPr>
    </w:tblStylePr>
    <w:tblStylePr w:type="firstCol">
      <w:rPr>
        <w:b/>
        <w:bCs/>
      </w:rPr>
    </w:tblStylePr>
    <w:tblStylePr w:type="lastCol">
      <w:rPr>
        <w:b/>
        <w:bCs/>
      </w:rPr>
      <w:tblPr/>
      <w:tcPr>
        <w:tcBorders>
          <w:top w:val="single" w:sz="8" w:space="0" w:color="EE81BD" w:themeColor="accent5"/>
          <w:bottom w:val="single" w:sz="8" w:space="0" w:color="EE81BD" w:themeColor="accent5"/>
        </w:tcBorders>
      </w:tcPr>
    </w:tblStylePr>
    <w:tblStylePr w:type="band1Vert">
      <w:tblPr/>
      <w:tcPr>
        <w:shd w:val="clear" w:color="auto" w:fill="FADFEE" w:themeFill="accent5" w:themeFillTint="3F"/>
      </w:tcPr>
    </w:tblStylePr>
    <w:tblStylePr w:type="band1Horz">
      <w:tblPr/>
      <w:tcPr>
        <w:shd w:val="clear" w:color="auto" w:fill="FADFEE" w:themeFill="accent5" w:themeFillTint="3F"/>
      </w:tcPr>
    </w:tblStylePr>
  </w:style>
  <w:style w:type="table" w:styleId="MediumList1-Accent6">
    <w:name w:val="Medium List 1 Accent 6"/>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D54773" w:themeColor="accent6"/>
        <w:bottom w:val="single" w:sz="8" w:space="0" w:color="D54773" w:themeColor="accent6"/>
      </w:tblBorders>
    </w:tblPr>
    <w:tblStylePr w:type="firstRow">
      <w:rPr>
        <w:rFonts w:asciiTheme="majorHAnsi" w:eastAsiaTheme="majorEastAsia" w:hAnsiTheme="majorHAnsi" w:cstheme="majorBidi"/>
      </w:rPr>
      <w:tblPr/>
      <w:tcPr>
        <w:tcBorders>
          <w:top w:val="nil"/>
          <w:bottom w:val="single" w:sz="8" w:space="0" w:color="D54773" w:themeColor="accent6"/>
        </w:tcBorders>
      </w:tcPr>
    </w:tblStylePr>
    <w:tblStylePr w:type="lastRow">
      <w:rPr>
        <w:b/>
        <w:bCs/>
        <w:color w:val="454551" w:themeColor="text2"/>
      </w:rPr>
      <w:tblPr/>
      <w:tcPr>
        <w:tcBorders>
          <w:top w:val="single" w:sz="8" w:space="0" w:color="D54773" w:themeColor="accent6"/>
          <w:bottom w:val="single" w:sz="8" w:space="0" w:color="D54773" w:themeColor="accent6"/>
        </w:tcBorders>
      </w:tcPr>
    </w:tblStylePr>
    <w:tblStylePr w:type="firstCol">
      <w:rPr>
        <w:b/>
        <w:bCs/>
      </w:rPr>
    </w:tblStylePr>
    <w:tblStylePr w:type="lastCol">
      <w:rPr>
        <w:b/>
        <w:bCs/>
      </w:rPr>
      <w:tblPr/>
      <w:tcPr>
        <w:tcBorders>
          <w:top w:val="single" w:sz="8" w:space="0" w:color="D54773" w:themeColor="accent6"/>
          <w:bottom w:val="single" w:sz="8" w:space="0" w:color="D54773" w:themeColor="accent6"/>
        </w:tcBorders>
      </w:tcPr>
    </w:tblStylePr>
    <w:tblStylePr w:type="band1Vert">
      <w:tblPr/>
      <w:tcPr>
        <w:shd w:val="clear" w:color="auto" w:fill="F4D1DC" w:themeFill="accent6" w:themeFillTint="3F"/>
      </w:tcPr>
    </w:tblStylePr>
    <w:tblStylePr w:type="band1Horz">
      <w:tblPr/>
      <w:tcPr>
        <w:shd w:val="clear" w:color="auto" w:fill="F4D1DC" w:themeFill="accent6" w:themeFillTint="3F"/>
      </w:tcPr>
    </w:tblStylePr>
  </w:style>
  <w:style w:type="table" w:styleId="MediumList2">
    <w:name w:val="Medium List 2"/>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2D91" w:themeColor="accent1"/>
        <w:left w:val="single" w:sz="8" w:space="0" w:color="E32D91" w:themeColor="accent1"/>
        <w:bottom w:val="single" w:sz="8" w:space="0" w:color="E32D91" w:themeColor="accent1"/>
        <w:right w:val="single" w:sz="8" w:space="0" w:color="E32D91" w:themeColor="accent1"/>
      </w:tblBorders>
    </w:tblPr>
    <w:tblStylePr w:type="firstRow">
      <w:rPr>
        <w:sz w:val="24"/>
        <w:szCs w:val="24"/>
      </w:rPr>
      <w:tblPr/>
      <w:tcPr>
        <w:tcBorders>
          <w:top w:val="nil"/>
          <w:left w:val="nil"/>
          <w:bottom w:val="single" w:sz="24" w:space="0" w:color="E32D91"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2D91" w:themeColor="accent1"/>
          <w:insideH w:val="nil"/>
          <w:insideV w:val="nil"/>
        </w:tcBorders>
        <w:shd w:val="clear" w:color="auto" w:fill="FFFFFF" w:themeFill="background1"/>
      </w:tcPr>
    </w:tblStylePr>
    <w:tblStylePr w:type="lastCol">
      <w:tblPr/>
      <w:tcPr>
        <w:tcBorders>
          <w:top w:val="nil"/>
          <w:left w:val="single" w:sz="8" w:space="0" w:color="E32D9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AE3" w:themeFill="accent1" w:themeFillTint="3F"/>
      </w:tcPr>
    </w:tblStylePr>
    <w:tblStylePr w:type="band1Horz">
      <w:tblPr/>
      <w:tcPr>
        <w:tcBorders>
          <w:top w:val="nil"/>
          <w:bottom w:val="nil"/>
          <w:insideH w:val="nil"/>
          <w:insideV w:val="nil"/>
        </w:tcBorders>
        <w:shd w:val="clear" w:color="auto" w:fill="F8CAE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C0C0C" w:themeColor="accent2"/>
        <w:left w:val="single" w:sz="8" w:space="0" w:color="0C0C0C" w:themeColor="accent2"/>
        <w:bottom w:val="single" w:sz="8" w:space="0" w:color="0C0C0C" w:themeColor="accent2"/>
        <w:right w:val="single" w:sz="8" w:space="0" w:color="0C0C0C" w:themeColor="accent2"/>
      </w:tblBorders>
    </w:tblPr>
    <w:tblStylePr w:type="firstRow">
      <w:rPr>
        <w:sz w:val="24"/>
        <w:szCs w:val="24"/>
      </w:rPr>
      <w:tblPr/>
      <w:tcPr>
        <w:tcBorders>
          <w:top w:val="nil"/>
          <w:left w:val="nil"/>
          <w:bottom w:val="single" w:sz="24" w:space="0" w:color="0C0C0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C0C0C" w:themeColor="accent2"/>
          <w:insideH w:val="nil"/>
          <w:insideV w:val="nil"/>
        </w:tcBorders>
        <w:shd w:val="clear" w:color="auto" w:fill="FFFFFF" w:themeFill="background1"/>
      </w:tcPr>
    </w:tblStylePr>
    <w:tblStylePr w:type="lastCol">
      <w:tblPr/>
      <w:tcPr>
        <w:tcBorders>
          <w:top w:val="nil"/>
          <w:left w:val="single" w:sz="8" w:space="0" w:color="0C0C0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C2C2" w:themeFill="accent2" w:themeFillTint="3F"/>
      </w:tcPr>
    </w:tblStylePr>
    <w:tblStylePr w:type="band1Horz">
      <w:tblPr/>
      <w:tcPr>
        <w:tcBorders>
          <w:top w:val="nil"/>
          <w:bottom w:val="nil"/>
          <w:insideH w:val="nil"/>
          <w:insideV w:val="nil"/>
        </w:tcBorders>
        <w:shd w:val="clear" w:color="auto" w:fill="C2C2C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95959" w:themeColor="accent3"/>
        <w:left w:val="single" w:sz="8" w:space="0" w:color="595959" w:themeColor="accent3"/>
        <w:bottom w:val="single" w:sz="8" w:space="0" w:color="595959" w:themeColor="accent3"/>
        <w:right w:val="single" w:sz="8" w:space="0" w:color="595959" w:themeColor="accent3"/>
      </w:tblBorders>
    </w:tblPr>
    <w:tblStylePr w:type="firstRow">
      <w:rPr>
        <w:sz w:val="24"/>
        <w:szCs w:val="24"/>
      </w:rPr>
      <w:tblPr/>
      <w:tcPr>
        <w:tcBorders>
          <w:top w:val="nil"/>
          <w:left w:val="nil"/>
          <w:bottom w:val="single" w:sz="24" w:space="0" w:color="5959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95959" w:themeColor="accent3"/>
          <w:insideH w:val="nil"/>
          <w:insideV w:val="nil"/>
        </w:tcBorders>
        <w:shd w:val="clear" w:color="auto" w:fill="FFFFFF" w:themeFill="background1"/>
      </w:tcPr>
    </w:tblStylePr>
    <w:tblStylePr w:type="lastCol">
      <w:tblPr/>
      <w:tcPr>
        <w:tcBorders>
          <w:top w:val="nil"/>
          <w:left w:val="single" w:sz="8" w:space="0" w:color="5959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3" w:themeFillTint="3F"/>
      </w:tcPr>
    </w:tblStylePr>
    <w:tblStylePr w:type="band1Horz">
      <w:tblPr/>
      <w:tcPr>
        <w:tcBorders>
          <w:top w:val="nil"/>
          <w:bottom w:val="nil"/>
          <w:insideH w:val="nil"/>
          <w:insideV w:val="nil"/>
        </w:tcBorders>
        <w:shd w:val="clear" w:color="auto" w:fill="D5D5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D5E9" w:themeColor="accent4"/>
        <w:left w:val="single" w:sz="8" w:space="0" w:color="F9D5E9" w:themeColor="accent4"/>
        <w:bottom w:val="single" w:sz="8" w:space="0" w:color="F9D5E9" w:themeColor="accent4"/>
        <w:right w:val="single" w:sz="8" w:space="0" w:color="F9D5E9" w:themeColor="accent4"/>
      </w:tblBorders>
    </w:tblPr>
    <w:tblStylePr w:type="firstRow">
      <w:rPr>
        <w:sz w:val="24"/>
        <w:szCs w:val="24"/>
      </w:rPr>
      <w:tblPr/>
      <w:tcPr>
        <w:tcBorders>
          <w:top w:val="nil"/>
          <w:left w:val="nil"/>
          <w:bottom w:val="single" w:sz="24" w:space="0" w:color="F9D5E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D5E9" w:themeColor="accent4"/>
          <w:insideH w:val="nil"/>
          <w:insideV w:val="nil"/>
        </w:tcBorders>
        <w:shd w:val="clear" w:color="auto" w:fill="FFFFFF" w:themeFill="background1"/>
      </w:tcPr>
    </w:tblStylePr>
    <w:tblStylePr w:type="lastCol">
      <w:tblPr/>
      <w:tcPr>
        <w:tcBorders>
          <w:top w:val="nil"/>
          <w:left w:val="single" w:sz="8" w:space="0" w:color="F9D5E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4F9" w:themeFill="accent4" w:themeFillTint="3F"/>
      </w:tcPr>
    </w:tblStylePr>
    <w:tblStylePr w:type="band1Horz">
      <w:tblPr/>
      <w:tcPr>
        <w:tcBorders>
          <w:top w:val="nil"/>
          <w:bottom w:val="nil"/>
          <w:insideH w:val="nil"/>
          <w:insideV w:val="nil"/>
        </w:tcBorders>
        <w:shd w:val="clear" w:color="auto" w:fill="FDF4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81BD" w:themeColor="accent5"/>
        <w:left w:val="single" w:sz="8" w:space="0" w:color="EE81BD" w:themeColor="accent5"/>
        <w:bottom w:val="single" w:sz="8" w:space="0" w:color="EE81BD" w:themeColor="accent5"/>
        <w:right w:val="single" w:sz="8" w:space="0" w:color="EE81BD" w:themeColor="accent5"/>
      </w:tblBorders>
    </w:tblPr>
    <w:tblStylePr w:type="firstRow">
      <w:rPr>
        <w:sz w:val="24"/>
        <w:szCs w:val="24"/>
      </w:rPr>
      <w:tblPr/>
      <w:tcPr>
        <w:tcBorders>
          <w:top w:val="nil"/>
          <w:left w:val="nil"/>
          <w:bottom w:val="single" w:sz="24" w:space="0" w:color="EE81B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1BD" w:themeColor="accent5"/>
          <w:insideH w:val="nil"/>
          <w:insideV w:val="nil"/>
        </w:tcBorders>
        <w:shd w:val="clear" w:color="auto" w:fill="FFFFFF" w:themeFill="background1"/>
      </w:tcPr>
    </w:tblStylePr>
    <w:tblStylePr w:type="lastCol">
      <w:tblPr/>
      <w:tcPr>
        <w:tcBorders>
          <w:top w:val="nil"/>
          <w:left w:val="single" w:sz="8" w:space="0" w:color="EE81B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EE" w:themeFill="accent5" w:themeFillTint="3F"/>
      </w:tcPr>
    </w:tblStylePr>
    <w:tblStylePr w:type="band1Horz">
      <w:tblPr/>
      <w:tcPr>
        <w:tcBorders>
          <w:top w:val="nil"/>
          <w:bottom w:val="nil"/>
          <w:insideH w:val="nil"/>
          <w:insideV w:val="nil"/>
        </w:tcBorders>
        <w:shd w:val="clear" w:color="auto" w:fill="FADF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rPr>
        <w:sz w:val="24"/>
        <w:szCs w:val="24"/>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4773" w:themeColor="accent6"/>
          <w:insideH w:val="nil"/>
          <w:insideV w:val="nil"/>
        </w:tcBorders>
        <w:shd w:val="clear" w:color="auto" w:fill="FFFFFF" w:themeFill="background1"/>
      </w:tcPr>
    </w:tblStylePr>
    <w:tblStylePr w:type="lastCol">
      <w:tblPr/>
      <w:tcPr>
        <w:tcBorders>
          <w:top w:val="nil"/>
          <w:left w:val="single" w:sz="8" w:space="0" w:color="D5477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top w:val="nil"/>
          <w:bottom w:val="nil"/>
          <w:insideH w:val="nil"/>
          <w:insideV w:val="nil"/>
        </w:tcBorders>
        <w:shd w:val="clear" w:color="auto" w:fill="F4D1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92C8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92C80"/>
    <w:pPr>
      <w:spacing w:after="0" w:line="240" w:lineRule="auto"/>
    </w:pPr>
    <w:tblPr>
      <w:tblStyleRowBandSize w:val="1"/>
      <w:tblStyleColBandSize w:val="1"/>
      <w:tbl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single" w:sz="8" w:space="0" w:color="EA61AC" w:themeColor="accent1" w:themeTint="BF"/>
      </w:tblBorders>
    </w:tblPr>
    <w:tblStylePr w:type="firstRow">
      <w:pPr>
        <w:spacing w:before="0" w:after="0" w:line="240" w:lineRule="auto"/>
      </w:pPr>
      <w:rPr>
        <w:b/>
        <w:bCs/>
        <w:color w:val="FFFFFF" w:themeColor="background1"/>
      </w:rPr>
      <w:tblPr/>
      <w:tcPr>
        <w:tcBorders>
          <w:top w:val="single" w:sz="8"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shd w:val="clear" w:color="auto" w:fill="E32D91" w:themeFill="accent1"/>
      </w:tcPr>
    </w:tblStylePr>
    <w:tblStylePr w:type="lastRow">
      <w:pPr>
        <w:spacing w:before="0" w:after="0" w:line="240" w:lineRule="auto"/>
      </w:pPr>
      <w:rPr>
        <w:b/>
        <w:bCs/>
      </w:rPr>
      <w:tblPr/>
      <w:tcPr>
        <w:tcBorders>
          <w:top w:val="double" w:sz="6" w:space="0" w:color="EA61AC" w:themeColor="accent1" w:themeTint="BF"/>
          <w:left w:val="single" w:sz="8" w:space="0" w:color="EA61AC" w:themeColor="accent1" w:themeTint="BF"/>
          <w:bottom w:val="single" w:sz="8" w:space="0" w:color="EA61AC" w:themeColor="accent1" w:themeTint="BF"/>
          <w:right w:val="single" w:sz="8" w:space="0" w:color="EA61AC"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AE3" w:themeFill="accent1" w:themeFillTint="3F"/>
      </w:tcPr>
    </w:tblStylePr>
    <w:tblStylePr w:type="band1Horz">
      <w:tblPr/>
      <w:tcPr>
        <w:tcBorders>
          <w:insideH w:val="nil"/>
          <w:insideV w:val="nil"/>
        </w:tcBorders>
        <w:shd w:val="clear" w:color="auto" w:fill="F8CAE3"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92C80"/>
    <w:pPr>
      <w:spacing w:after="0" w:line="240" w:lineRule="auto"/>
    </w:pPr>
    <w:tblPr>
      <w:tblStyleRowBandSize w:val="1"/>
      <w:tblStyleColBandSize w:val="1"/>
      <w:tblBorders>
        <w:top w:val="single" w:sz="8" w:space="0" w:color="484848" w:themeColor="accent2" w:themeTint="BF"/>
        <w:left w:val="single" w:sz="8" w:space="0" w:color="484848" w:themeColor="accent2" w:themeTint="BF"/>
        <w:bottom w:val="single" w:sz="8" w:space="0" w:color="484848" w:themeColor="accent2" w:themeTint="BF"/>
        <w:right w:val="single" w:sz="8" w:space="0" w:color="484848" w:themeColor="accent2" w:themeTint="BF"/>
        <w:insideH w:val="single" w:sz="8" w:space="0" w:color="484848" w:themeColor="accent2" w:themeTint="BF"/>
      </w:tblBorders>
    </w:tblPr>
    <w:tblStylePr w:type="firstRow">
      <w:pPr>
        <w:spacing w:before="0" w:after="0" w:line="240" w:lineRule="auto"/>
      </w:pPr>
      <w:rPr>
        <w:b/>
        <w:bCs/>
        <w:color w:val="FFFFFF" w:themeColor="background1"/>
      </w:rPr>
      <w:tblPr/>
      <w:tcPr>
        <w:tcBorders>
          <w:top w:val="single" w:sz="8" w:space="0" w:color="484848" w:themeColor="accent2" w:themeTint="BF"/>
          <w:left w:val="single" w:sz="8" w:space="0" w:color="484848" w:themeColor="accent2" w:themeTint="BF"/>
          <w:bottom w:val="single" w:sz="8" w:space="0" w:color="484848" w:themeColor="accent2" w:themeTint="BF"/>
          <w:right w:val="single" w:sz="8" w:space="0" w:color="484848" w:themeColor="accent2" w:themeTint="BF"/>
          <w:insideH w:val="nil"/>
          <w:insideV w:val="nil"/>
        </w:tcBorders>
        <w:shd w:val="clear" w:color="auto" w:fill="0C0C0C" w:themeFill="accent2"/>
      </w:tcPr>
    </w:tblStylePr>
    <w:tblStylePr w:type="lastRow">
      <w:pPr>
        <w:spacing w:before="0" w:after="0" w:line="240" w:lineRule="auto"/>
      </w:pPr>
      <w:rPr>
        <w:b/>
        <w:bCs/>
      </w:rPr>
      <w:tblPr/>
      <w:tcPr>
        <w:tcBorders>
          <w:top w:val="double" w:sz="6" w:space="0" w:color="484848" w:themeColor="accent2" w:themeTint="BF"/>
          <w:left w:val="single" w:sz="8" w:space="0" w:color="484848" w:themeColor="accent2" w:themeTint="BF"/>
          <w:bottom w:val="single" w:sz="8" w:space="0" w:color="484848" w:themeColor="accent2" w:themeTint="BF"/>
          <w:right w:val="single" w:sz="8" w:space="0" w:color="484848" w:themeColor="accent2" w:themeTint="BF"/>
          <w:insideH w:val="nil"/>
          <w:insideV w:val="nil"/>
        </w:tcBorders>
      </w:tcPr>
    </w:tblStylePr>
    <w:tblStylePr w:type="firstCol">
      <w:rPr>
        <w:b/>
        <w:bCs/>
      </w:rPr>
    </w:tblStylePr>
    <w:tblStylePr w:type="lastCol">
      <w:rPr>
        <w:b/>
        <w:bCs/>
      </w:rPr>
    </w:tblStylePr>
    <w:tblStylePr w:type="band1Vert">
      <w:tblPr/>
      <w:tcPr>
        <w:shd w:val="clear" w:color="auto" w:fill="C2C2C2" w:themeFill="accent2" w:themeFillTint="3F"/>
      </w:tcPr>
    </w:tblStylePr>
    <w:tblStylePr w:type="band1Horz">
      <w:tblPr/>
      <w:tcPr>
        <w:tcBorders>
          <w:insideH w:val="nil"/>
          <w:insideV w:val="nil"/>
        </w:tcBorders>
        <w:shd w:val="clear" w:color="auto" w:fill="C2C2C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92C80"/>
    <w:pPr>
      <w:spacing w:after="0" w:line="240" w:lineRule="auto"/>
    </w:pPr>
    <w:tblPr>
      <w:tblStyleRowBandSize w:val="1"/>
      <w:tblStyleColBandSize w:val="1"/>
      <w:tblBorders>
        <w:top w:val="single" w:sz="8" w:space="0" w:color="828282" w:themeColor="accent3" w:themeTint="BF"/>
        <w:left w:val="single" w:sz="8" w:space="0" w:color="828282" w:themeColor="accent3" w:themeTint="BF"/>
        <w:bottom w:val="single" w:sz="8" w:space="0" w:color="828282" w:themeColor="accent3" w:themeTint="BF"/>
        <w:right w:val="single" w:sz="8" w:space="0" w:color="828282" w:themeColor="accent3" w:themeTint="BF"/>
        <w:insideH w:val="single" w:sz="8" w:space="0" w:color="828282" w:themeColor="accent3" w:themeTint="BF"/>
      </w:tblBorders>
    </w:tblPr>
    <w:tblStylePr w:type="firstRow">
      <w:pPr>
        <w:spacing w:before="0" w:after="0" w:line="240" w:lineRule="auto"/>
      </w:pPr>
      <w:rPr>
        <w:b/>
        <w:bCs/>
        <w:color w:val="FFFFFF" w:themeColor="background1"/>
      </w:rPr>
      <w:tblPr/>
      <w:tcPr>
        <w:tcBorders>
          <w:top w:val="single" w:sz="8" w:space="0" w:color="828282" w:themeColor="accent3" w:themeTint="BF"/>
          <w:left w:val="single" w:sz="8" w:space="0" w:color="828282" w:themeColor="accent3" w:themeTint="BF"/>
          <w:bottom w:val="single" w:sz="8" w:space="0" w:color="828282" w:themeColor="accent3" w:themeTint="BF"/>
          <w:right w:val="single" w:sz="8" w:space="0" w:color="828282" w:themeColor="accent3" w:themeTint="BF"/>
          <w:insideH w:val="nil"/>
          <w:insideV w:val="nil"/>
        </w:tcBorders>
        <w:shd w:val="clear" w:color="auto" w:fill="595959" w:themeFill="accent3"/>
      </w:tcPr>
    </w:tblStylePr>
    <w:tblStylePr w:type="lastRow">
      <w:pPr>
        <w:spacing w:before="0" w:after="0" w:line="240" w:lineRule="auto"/>
      </w:pPr>
      <w:rPr>
        <w:b/>
        <w:bCs/>
      </w:rPr>
      <w:tblPr/>
      <w:tcPr>
        <w:tcBorders>
          <w:top w:val="double" w:sz="6" w:space="0" w:color="828282" w:themeColor="accent3" w:themeTint="BF"/>
          <w:left w:val="single" w:sz="8" w:space="0" w:color="828282" w:themeColor="accent3" w:themeTint="BF"/>
          <w:bottom w:val="single" w:sz="8" w:space="0" w:color="828282" w:themeColor="accent3" w:themeTint="BF"/>
          <w:right w:val="single" w:sz="8" w:space="0" w:color="8282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5D5D5" w:themeFill="accent3" w:themeFillTint="3F"/>
      </w:tcPr>
    </w:tblStylePr>
    <w:tblStylePr w:type="band1Horz">
      <w:tblPr/>
      <w:tcPr>
        <w:tcBorders>
          <w:insideH w:val="nil"/>
          <w:insideV w:val="nil"/>
        </w:tcBorders>
        <w:shd w:val="clear" w:color="auto" w:fill="D5D5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92C80"/>
    <w:pPr>
      <w:spacing w:after="0" w:line="240" w:lineRule="auto"/>
    </w:pPr>
    <w:tblPr>
      <w:tblStyleRowBandSize w:val="1"/>
      <w:tblStyleColBandSize w:val="1"/>
      <w:tblBorders>
        <w:top w:val="single" w:sz="8" w:space="0" w:color="FADFEE" w:themeColor="accent4" w:themeTint="BF"/>
        <w:left w:val="single" w:sz="8" w:space="0" w:color="FADFEE" w:themeColor="accent4" w:themeTint="BF"/>
        <w:bottom w:val="single" w:sz="8" w:space="0" w:color="FADFEE" w:themeColor="accent4" w:themeTint="BF"/>
        <w:right w:val="single" w:sz="8" w:space="0" w:color="FADFEE" w:themeColor="accent4" w:themeTint="BF"/>
        <w:insideH w:val="single" w:sz="8" w:space="0" w:color="FADFEE" w:themeColor="accent4" w:themeTint="BF"/>
      </w:tblBorders>
    </w:tblPr>
    <w:tblStylePr w:type="firstRow">
      <w:pPr>
        <w:spacing w:before="0" w:after="0" w:line="240" w:lineRule="auto"/>
      </w:pPr>
      <w:rPr>
        <w:b/>
        <w:bCs/>
        <w:color w:val="FFFFFF" w:themeColor="background1"/>
      </w:rPr>
      <w:tblPr/>
      <w:tcPr>
        <w:tcBorders>
          <w:top w:val="single" w:sz="8" w:space="0" w:color="FADFEE" w:themeColor="accent4" w:themeTint="BF"/>
          <w:left w:val="single" w:sz="8" w:space="0" w:color="FADFEE" w:themeColor="accent4" w:themeTint="BF"/>
          <w:bottom w:val="single" w:sz="8" w:space="0" w:color="FADFEE" w:themeColor="accent4" w:themeTint="BF"/>
          <w:right w:val="single" w:sz="8" w:space="0" w:color="FADFEE" w:themeColor="accent4" w:themeTint="BF"/>
          <w:insideH w:val="nil"/>
          <w:insideV w:val="nil"/>
        </w:tcBorders>
        <w:shd w:val="clear" w:color="auto" w:fill="F9D5E9" w:themeFill="accent4"/>
      </w:tcPr>
    </w:tblStylePr>
    <w:tblStylePr w:type="lastRow">
      <w:pPr>
        <w:spacing w:before="0" w:after="0" w:line="240" w:lineRule="auto"/>
      </w:pPr>
      <w:rPr>
        <w:b/>
        <w:bCs/>
      </w:rPr>
      <w:tblPr/>
      <w:tcPr>
        <w:tcBorders>
          <w:top w:val="double" w:sz="6" w:space="0" w:color="FADFEE" w:themeColor="accent4" w:themeTint="BF"/>
          <w:left w:val="single" w:sz="8" w:space="0" w:color="FADFEE" w:themeColor="accent4" w:themeTint="BF"/>
          <w:bottom w:val="single" w:sz="8" w:space="0" w:color="FADFEE" w:themeColor="accent4" w:themeTint="BF"/>
          <w:right w:val="single" w:sz="8" w:space="0" w:color="FADFEE"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4F9" w:themeFill="accent4" w:themeFillTint="3F"/>
      </w:tcPr>
    </w:tblStylePr>
    <w:tblStylePr w:type="band1Horz">
      <w:tblPr/>
      <w:tcPr>
        <w:tcBorders>
          <w:insideH w:val="nil"/>
          <w:insideV w:val="nil"/>
        </w:tcBorders>
        <w:shd w:val="clear" w:color="auto" w:fill="FDF4F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92C80"/>
    <w:pPr>
      <w:spacing w:after="0" w:line="240" w:lineRule="auto"/>
    </w:pPr>
    <w:tblPr>
      <w:tblStyleRowBandSize w:val="1"/>
      <w:tblStyleColBandSize w:val="1"/>
      <w:tblBorders>
        <w:top w:val="single" w:sz="8" w:space="0" w:color="F2A0CD" w:themeColor="accent5" w:themeTint="BF"/>
        <w:left w:val="single" w:sz="8" w:space="0" w:color="F2A0CD" w:themeColor="accent5" w:themeTint="BF"/>
        <w:bottom w:val="single" w:sz="8" w:space="0" w:color="F2A0CD" w:themeColor="accent5" w:themeTint="BF"/>
        <w:right w:val="single" w:sz="8" w:space="0" w:color="F2A0CD" w:themeColor="accent5" w:themeTint="BF"/>
        <w:insideH w:val="single" w:sz="8" w:space="0" w:color="F2A0CD" w:themeColor="accent5" w:themeTint="BF"/>
      </w:tblBorders>
    </w:tblPr>
    <w:tblStylePr w:type="firstRow">
      <w:pPr>
        <w:spacing w:before="0" w:after="0" w:line="240" w:lineRule="auto"/>
      </w:pPr>
      <w:rPr>
        <w:b/>
        <w:bCs/>
        <w:color w:val="FFFFFF" w:themeColor="background1"/>
      </w:rPr>
      <w:tblPr/>
      <w:tcPr>
        <w:tcBorders>
          <w:top w:val="single" w:sz="8" w:space="0" w:color="F2A0CD" w:themeColor="accent5" w:themeTint="BF"/>
          <w:left w:val="single" w:sz="8" w:space="0" w:color="F2A0CD" w:themeColor="accent5" w:themeTint="BF"/>
          <w:bottom w:val="single" w:sz="8" w:space="0" w:color="F2A0CD" w:themeColor="accent5" w:themeTint="BF"/>
          <w:right w:val="single" w:sz="8" w:space="0" w:color="F2A0CD" w:themeColor="accent5" w:themeTint="BF"/>
          <w:insideH w:val="nil"/>
          <w:insideV w:val="nil"/>
        </w:tcBorders>
        <w:shd w:val="clear" w:color="auto" w:fill="EE81BD" w:themeFill="accent5"/>
      </w:tcPr>
    </w:tblStylePr>
    <w:tblStylePr w:type="lastRow">
      <w:pPr>
        <w:spacing w:before="0" w:after="0" w:line="240" w:lineRule="auto"/>
      </w:pPr>
      <w:rPr>
        <w:b/>
        <w:bCs/>
      </w:rPr>
      <w:tblPr/>
      <w:tcPr>
        <w:tcBorders>
          <w:top w:val="double" w:sz="6" w:space="0" w:color="F2A0CD" w:themeColor="accent5" w:themeTint="BF"/>
          <w:left w:val="single" w:sz="8" w:space="0" w:color="F2A0CD" w:themeColor="accent5" w:themeTint="BF"/>
          <w:bottom w:val="single" w:sz="8" w:space="0" w:color="F2A0CD" w:themeColor="accent5" w:themeTint="BF"/>
          <w:right w:val="single" w:sz="8" w:space="0" w:color="F2A0C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DFEE" w:themeFill="accent5" w:themeFillTint="3F"/>
      </w:tcPr>
    </w:tblStylePr>
    <w:tblStylePr w:type="band1Horz">
      <w:tblPr/>
      <w:tcPr>
        <w:tcBorders>
          <w:insideH w:val="nil"/>
          <w:insideV w:val="nil"/>
        </w:tcBorders>
        <w:shd w:val="clear" w:color="auto" w:fill="FADF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92C80"/>
    <w:pPr>
      <w:spacing w:after="0" w:line="240" w:lineRule="auto"/>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tblBorders>
    </w:tblPr>
    <w:tblStylePr w:type="firstRow">
      <w:pPr>
        <w:spacing w:before="0" w:after="0" w:line="240" w:lineRule="auto"/>
      </w:pPr>
      <w:rPr>
        <w:b/>
        <w:bCs/>
        <w:color w:val="FFFFFF" w:themeColor="background1"/>
      </w:rPr>
      <w:tblPr/>
      <w:tcPr>
        <w:tc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shd w:val="clear" w:color="auto" w:fill="D54773" w:themeFill="accent6"/>
      </w:tcPr>
    </w:tblStylePr>
    <w:tblStylePr w:type="lastRow">
      <w:pPr>
        <w:spacing w:before="0" w:after="0" w:line="240" w:lineRule="auto"/>
      </w:pPr>
      <w:rPr>
        <w:b/>
        <w:bCs/>
      </w:rPr>
      <w:tblPr/>
      <w:tcPr>
        <w:tcBorders>
          <w:top w:val="double" w:sz="6"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D1DC" w:themeFill="accent6" w:themeFillTint="3F"/>
      </w:tcPr>
    </w:tblStylePr>
    <w:tblStylePr w:type="band1Horz">
      <w:tblPr/>
      <w:tcPr>
        <w:tcBorders>
          <w:insideH w:val="nil"/>
          <w:insideV w:val="nil"/>
        </w:tcBorders>
        <w:shd w:val="clear" w:color="auto" w:fill="F4D1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2D9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2D91" w:themeFill="accent1"/>
      </w:tcPr>
    </w:tblStylePr>
    <w:tblStylePr w:type="lastCol">
      <w:rPr>
        <w:b/>
        <w:bCs/>
        <w:color w:val="FFFFFF" w:themeColor="background1"/>
      </w:rPr>
      <w:tblPr/>
      <w:tcPr>
        <w:tcBorders>
          <w:left w:val="nil"/>
          <w:right w:val="nil"/>
          <w:insideH w:val="nil"/>
          <w:insideV w:val="nil"/>
        </w:tcBorders>
        <w:shd w:val="clear" w:color="auto" w:fill="E32D9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C0C0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C0C0C" w:themeFill="accent2"/>
      </w:tcPr>
    </w:tblStylePr>
    <w:tblStylePr w:type="lastCol">
      <w:rPr>
        <w:b/>
        <w:bCs/>
        <w:color w:val="FFFFFF" w:themeColor="background1"/>
      </w:rPr>
      <w:tblPr/>
      <w:tcPr>
        <w:tcBorders>
          <w:left w:val="nil"/>
          <w:right w:val="nil"/>
          <w:insideH w:val="nil"/>
          <w:insideV w:val="nil"/>
        </w:tcBorders>
        <w:shd w:val="clear" w:color="auto" w:fill="0C0C0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959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95959" w:themeFill="accent3"/>
      </w:tcPr>
    </w:tblStylePr>
    <w:tblStylePr w:type="lastCol">
      <w:rPr>
        <w:b/>
        <w:bCs/>
        <w:color w:val="FFFFFF" w:themeColor="background1"/>
      </w:rPr>
      <w:tblPr/>
      <w:tcPr>
        <w:tcBorders>
          <w:left w:val="nil"/>
          <w:right w:val="nil"/>
          <w:insideH w:val="nil"/>
          <w:insideV w:val="nil"/>
        </w:tcBorders>
        <w:shd w:val="clear" w:color="auto" w:fill="5959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D5E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D5E9" w:themeFill="accent4"/>
      </w:tcPr>
    </w:tblStylePr>
    <w:tblStylePr w:type="lastCol">
      <w:rPr>
        <w:b/>
        <w:bCs/>
        <w:color w:val="FFFFFF" w:themeColor="background1"/>
      </w:rPr>
      <w:tblPr/>
      <w:tcPr>
        <w:tcBorders>
          <w:left w:val="nil"/>
          <w:right w:val="nil"/>
          <w:insideH w:val="nil"/>
          <w:insideV w:val="nil"/>
        </w:tcBorders>
        <w:shd w:val="clear" w:color="auto" w:fill="F9D5E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1B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E81BD" w:themeFill="accent5"/>
      </w:tcPr>
    </w:tblStylePr>
    <w:tblStylePr w:type="lastCol">
      <w:rPr>
        <w:b/>
        <w:bCs/>
        <w:color w:val="FFFFFF" w:themeColor="background1"/>
      </w:rPr>
      <w:tblPr/>
      <w:tcPr>
        <w:tcBorders>
          <w:left w:val="nil"/>
          <w:right w:val="nil"/>
          <w:insideH w:val="nil"/>
          <w:insideV w:val="nil"/>
        </w:tcBorders>
        <w:shd w:val="clear" w:color="auto" w:fill="EE81B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477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4773" w:themeFill="accent6"/>
      </w:tcPr>
    </w:tblStylePr>
    <w:tblStylePr w:type="lastCol">
      <w:rPr>
        <w:b/>
        <w:bCs/>
        <w:color w:val="FFFFFF" w:themeColor="background1"/>
      </w:rPr>
      <w:tblPr/>
      <w:tcPr>
        <w:tcBorders>
          <w:left w:val="nil"/>
          <w:right w:val="nil"/>
          <w:insideH w:val="nil"/>
          <w:insideV w:val="nil"/>
        </w:tcBorders>
        <w:shd w:val="clear" w:color="auto" w:fill="D5477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A92C80"/>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A92C80"/>
    <w:rPr>
      <w:rFonts w:asciiTheme="majorHAnsi" w:eastAsiaTheme="majorEastAsia" w:hAnsiTheme="majorHAnsi" w:cstheme="majorBidi"/>
      <w:sz w:val="24"/>
      <w:szCs w:val="24"/>
      <w:shd w:val="pct20" w:color="auto" w:fill="auto"/>
    </w:rPr>
  </w:style>
  <w:style w:type="paragraph" w:styleId="NoSpacing">
    <w:name w:val="No Spacing"/>
    <w:basedOn w:val="Normal"/>
    <w:uiPriority w:val="7"/>
    <w:qFormat/>
    <w:rsid w:val="00CE31AC"/>
    <w:pPr>
      <w:spacing w:after="0"/>
    </w:pPr>
  </w:style>
  <w:style w:type="paragraph" w:styleId="NormalWeb">
    <w:name w:val="Normal (Web)"/>
    <w:basedOn w:val="Normal"/>
    <w:uiPriority w:val="99"/>
    <w:semiHidden/>
    <w:unhideWhenUsed/>
    <w:rsid w:val="00A92C80"/>
    <w:rPr>
      <w:rFonts w:ascii="Times New Roman" w:hAnsi="Times New Roman" w:cs="Times New Roman"/>
      <w:szCs w:val="24"/>
    </w:rPr>
  </w:style>
  <w:style w:type="paragraph" w:styleId="NormalIndent">
    <w:name w:val="Normal Indent"/>
    <w:basedOn w:val="Normal"/>
    <w:uiPriority w:val="99"/>
    <w:semiHidden/>
    <w:unhideWhenUsed/>
    <w:rsid w:val="00A92C80"/>
    <w:pPr>
      <w:ind w:left="720"/>
    </w:pPr>
  </w:style>
  <w:style w:type="paragraph" w:styleId="NoteHeading">
    <w:name w:val="Note Heading"/>
    <w:basedOn w:val="Normal"/>
    <w:next w:val="Normal"/>
    <w:link w:val="NoteHeadingChar"/>
    <w:uiPriority w:val="99"/>
    <w:semiHidden/>
    <w:unhideWhenUsed/>
    <w:rsid w:val="00A92C80"/>
    <w:pPr>
      <w:spacing w:after="0"/>
    </w:pPr>
  </w:style>
  <w:style w:type="character" w:customStyle="1" w:styleId="NoteHeadingChar">
    <w:name w:val="Note Heading Char"/>
    <w:basedOn w:val="DefaultParagraphFont"/>
    <w:link w:val="NoteHeading"/>
    <w:uiPriority w:val="99"/>
    <w:semiHidden/>
    <w:rsid w:val="00A92C80"/>
  </w:style>
  <w:style w:type="character" w:styleId="PageNumber">
    <w:name w:val="page number"/>
    <w:basedOn w:val="DefaultParagraphFont"/>
    <w:uiPriority w:val="99"/>
    <w:semiHidden/>
    <w:unhideWhenUsed/>
    <w:rsid w:val="00A92C80"/>
  </w:style>
  <w:style w:type="table" w:styleId="PlainTable1">
    <w:name w:val="Plain Table 1"/>
    <w:basedOn w:val="TableNormal"/>
    <w:uiPriority w:val="41"/>
    <w:rsid w:val="00A92C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92C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92C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2C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92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92C80"/>
    <w:pPr>
      <w:spacing w:after="0"/>
    </w:pPr>
    <w:rPr>
      <w:rFonts w:ascii="Consolas" w:hAnsi="Consolas"/>
      <w:szCs w:val="21"/>
    </w:rPr>
  </w:style>
  <w:style w:type="character" w:customStyle="1" w:styleId="PlainTextChar">
    <w:name w:val="Plain Text Char"/>
    <w:basedOn w:val="DefaultParagraphFont"/>
    <w:link w:val="PlainText"/>
    <w:uiPriority w:val="99"/>
    <w:semiHidden/>
    <w:rsid w:val="00A92C80"/>
    <w:rPr>
      <w:rFonts w:ascii="Consolas" w:hAnsi="Consolas"/>
      <w:szCs w:val="21"/>
    </w:rPr>
  </w:style>
  <w:style w:type="paragraph" w:styleId="Salutation">
    <w:name w:val="Salutation"/>
    <w:basedOn w:val="Normal"/>
    <w:next w:val="Normal"/>
    <w:link w:val="SalutationChar"/>
    <w:uiPriority w:val="99"/>
    <w:semiHidden/>
    <w:unhideWhenUsed/>
    <w:rsid w:val="00A92C80"/>
  </w:style>
  <w:style w:type="character" w:customStyle="1" w:styleId="SalutationChar">
    <w:name w:val="Salutation Char"/>
    <w:basedOn w:val="DefaultParagraphFont"/>
    <w:link w:val="Salutation"/>
    <w:uiPriority w:val="99"/>
    <w:semiHidden/>
    <w:rsid w:val="00A92C80"/>
  </w:style>
  <w:style w:type="paragraph" w:styleId="Signature">
    <w:name w:val="Signature"/>
    <w:basedOn w:val="Normal"/>
    <w:link w:val="SignatureChar"/>
    <w:uiPriority w:val="99"/>
    <w:semiHidden/>
    <w:unhideWhenUsed/>
    <w:rsid w:val="00A92C80"/>
    <w:pPr>
      <w:spacing w:after="0"/>
      <w:ind w:left="4320"/>
    </w:pPr>
  </w:style>
  <w:style w:type="character" w:customStyle="1" w:styleId="SignatureChar">
    <w:name w:val="Signature Char"/>
    <w:basedOn w:val="DefaultParagraphFont"/>
    <w:link w:val="Signature"/>
    <w:uiPriority w:val="99"/>
    <w:semiHidden/>
    <w:rsid w:val="00A92C80"/>
  </w:style>
  <w:style w:type="character" w:styleId="Strong">
    <w:name w:val="Strong"/>
    <w:basedOn w:val="DefaultParagraphFont"/>
    <w:uiPriority w:val="22"/>
    <w:semiHidden/>
    <w:unhideWhenUsed/>
    <w:rsid w:val="00A92C80"/>
    <w:rPr>
      <w:b/>
      <w:bCs/>
    </w:rPr>
  </w:style>
  <w:style w:type="character" w:styleId="SubtleEmphasis">
    <w:name w:val="Subtle Emphasis"/>
    <w:basedOn w:val="DefaultParagraphFont"/>
    <w:uiPriority w:val="19"/>
    <w:semiHidden/>
    <w:unhideWhenUsed/>
    <w:qFormat/>
    <w:rsid w:val="00A92C80"/>
    <w:rPr>
      <w:i/>
      <w:iCs/>
      <w:color w:val="404040" w:themeColor="text1" w:themeTint="BF"/>
    </w:rPr>
  </w:style>
  <w:style w:type="character" w:styleId="SubtleReference">
    <w:name w:val="Subtle Reference"/>
    <w:basedOn w:val="DefaultParagraphFont"/>
    <w:uiPriority w:val="31"/>
    <w:semiHidden/>
    <w:unhideWhenUsed/>
    <w:qFormat/>
    <w:rsid w:val="00A92C80"/>
    <w:rPr>
      <w:smallCaps/>
      <w:color w:val="5A5A5A" w:themeColor="text1" w:themeTint="A5"/>
    </w:rPr>
  </w:style>
  <w:style w:type="table" w:styleId="Table3Deffects1">
    <w:name w:val="Table 3D effects 1"/>
    <w:basedOn w:val="TableNormal"/>
    <w:uiPriority w:val="99"/>
    <w:semiHidden/>
    <w:unhideWhenUsed/>
    <w:rsid w:val="00A92C8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92C8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92C8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92C8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92C8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92C8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92C8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92C8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92C8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92C8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92C8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92C8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92C8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92C8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92C8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92C8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92C8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92C8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92C8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92C8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92C8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92C8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92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92C8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92C8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92C8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92C8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92C8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92C8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92C80"/>
    <w:pPr>
      <w:spacing w:after="0"/>
      <w:ind w:left="220" w:hanging="220"/>
    </w:pPr>
  </w:style>
  <w:style w:type="paragraph" w:styleId="TableofFigures">
    <w:name w:val="table of figures"/>
    <w:basedOn w:val="Normal"/>
    <w:next w:val="Normal"/>
    <w:uiPriority w:val="99"/>
    <w:semiHidden/>
    <w:unhideWhenUsed/>
    <w:rsid w:val="00A92C80"/>
    <w:pPr>
      <w:spacing w:after="0"/>
    </w:pPr>
  </w:style>
  <w:style w:type="table" w:styleId="TableProfessional">
    <w:name w:val="Table Professional"/>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92C8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92C8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92C8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92C8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92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92C8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92C8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92C8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92C80"/>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A92C80"/>
    <w:pPr>
      <w:spacing w:after="100"/>
    </w:pPr>
  </w:style>
  <w:style w:type="paragraph" w:styleId="TOC2">
    <w:name w:val="toc 2"/>
    <w:basedOn w:val="Normal"/>
    <w:next w:val="Normal"/>
    <w:autoRedefine/>
    <w:uiPriority w:val="39"/>
    <w:semiHidden/>
    <w:unhideWhenUsed/>
    <w:rsid w:val="00A92C80"/>
    <w:pPr>
      <w:spacing w:after="100"/>
      <w:ind w:left="220"/>
    </w:pPr>
  </w:style>
  <w:style w:type="paragraph" w:styleId="TOC3">
    <w:name w:val="toc 3"/>
    <w:basedOn w:val="Normal"/>
    <w:next w:val="Normal"/>
    <w:autoRedefine/>
    <w:uiPriority w:val="39"/>
    <w:semiHidden/>
    <w:unhideWhenUsed/>
    <w:rsid w:val="00A92C80"/>
    <w:pPr>
      <w:spacing w:after="100"/>
      <w:ind w:left="440"/>
    </w:pPr>
  </w:style>
  <w:style w:type="paragraph" w:styleId="TOC4">
    <w:name w:val="toc 4"/>
    <w:basedOn w:val="Normal"/>
    <w:next w:val="Normal"/>
    <w:autoRedefine/>
    <w:uiPriority w:val="39"/>
    <w:semiHidden/>
    <w:unhideWhenUsed/>
    <w:rsid w:val="00A92C80"/>
    <w:pPr>
      <w:spacing w:after="100"/>
      <w:ind w:left="660"/>
    </w:pPr>
  </w:style>
  <w:style w:type="paragraph" w:styleId="TOC5">
    <w:name w:val="toc 5"/>
    <w:basedOn w:val="Normal"/>
    <w:next w:val="Normal"/>
    <w:autoRedefine/>
    <w:uiPriority w:val="39"/>
    <w:semiHidden/>
    <w:unhideWhenUsed/>
    <w:rsid w:val="00A92C80"/>
    <w:pPr>
      <w:spacing w:after="100"/>
      <w:ind w:left="880"/>
    </w:pPr>
  </w:style>
  <w:style w:type="paragraph" w:styleId="TOC6">
    <w:name w:val="toc 6"/>
    <w:basedOn w:val="Normal"/>
    <w:next w:val="Normal"/>
    <w:autoRedefine/>
    <w:uiPriority w:val="39"/>
    <w:semiHidden/>
    <w:unhideWhenUsed/>
    <w:rsid w:val="00A92C80"/>
    <w:pPr>
      <w:spacing w:after="100"/>
      <w:ind w:left="1100"/>
    </w:pPr>
  </w:style>
  <w:style w:type="paragraph" w:styleId="TOC7">
    <w:name w:val="toc 7"/>
    <w:basedOn w:val="Normal"/>
    <w:next w:val="Normal"/>
    <w:autoRedefine/>
    <w:uiPriority w:val="39"/>
    <w:semiHidden/>
    <w:unhideWhenUsed/>
    <w:rsid w:val="00A92C80"/>
    <w:pPr>
      <w:spacing w:after="100"/>
      <w:ind w:left="1320"/>
    </w:pPr>
  </w:style>
  <w:style w:type="paragraph" w:styleId="TOC8">
    <w:name w:val="toc 8"/>
    <w:basedOn w:val="Normal"/>
    <w:next w:val="Normal"/>
    <w:autoRedefine/>
    <w:uiPriority w:val="39"/>
    <w:semiHidden/>
    <w:unhideWhenUsed/>
    <w:rsid w:val="00A92C80"/>
    <w:pPr>
      <w:spacing w:after="100"/>
      <w:ind w:left="1540"/>
    </w:pPr>
  </w:style>
  <w:style w:type="paragraph" w:styleId="TOC9">
    <w:name w:val="toc 9"/>
    <w:basedOn w:val="Normal"/>
    <w:next w:val="Normal"/>
    <w:autoRedefine/>
    <w:uiPriority w:val="39"/>
    <w:semiHidden/>
    <w:unhideWhenUsed/>
    <w:rsid w:val="00A92C80"/>
    <w:pPr>
      <w:spacing w:after="100"/>
      <w:ind w:left="1760"/>
    </w:pPr>
  </w:style>
  <w:style w:type="paragraph" w:customStyle="1" w:styleId="Heading2Alternate">
    <w:name w:val="Heading 2 Alternate"/>
    <w:basedOn w:val="Heading2"/>
    <w:qFormat/>
    <w:rsid w:val="00EB3690"/>
    <w:pPr>
      <w:spacing w:before="1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eg"/><Relationship Id="rId1" Type="http://schemas.openxmlformats.org/officeDocument/2006/relationships/image" Target="media/image4.jpg"/><Relationship Id="rId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Fashion%20brochu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52CED7E195C4367AEFBC19BCDCB84CE"/>
        <w:category>
          <w:name w:val="General"/>
          <w:gallery w:val="placeholder"/>
        </w:category>
        <w:types>
          <w:type w:val="bbPlcHdr"/>
        </w:types>
        <w:behaviors>
          <w:behavior w:val="content"/>
        </w:behaviors>
        <w:guid w:val="{0631027F-24C0-47A3-968C-56CA12F3B583}"/>
      </w:docPartPr>
      <w:docPartBody>
        <w:p w:rsidR="00000000" w:rsidRDefault="00560287">
          <w:pPr>
            <w:pStyle w:val="B52CED7E195C4367AEFBC19BCDCB84CE"/>
          </w:pPr>
          <w:r w:rsidRPr="00090715">
            <w:t>Our History</w:t>
          </w:r>
        </w:p>
      </w:docPartBody>
    </w:docPart>
    <w:docPart>
      <w:docPartPr>
        <w:name w:val="82D74132B3414B49A674B1F219B0C70E"/>
        <w:category>
          <w:name w:val="General"/>
          <w:gallery w:val="placeholder"/>
        </w:category>
        <w:types>
          <w:type w:val="bbPlcHdr"/>
        </w:types>
        <w:behaviors>
          <w:behavior w:val="content"/>
        </w:behaviors>
        <w:guid w:val="{8CE49EDE-65AB-40FC-927D-A058C2C98D1F}"/>
      </w:docPartPr>
      <w:docPartBody>
        <w:p w:rsidR="00FC1B05" w:rsidRPr="00090715" w:rsidRDefault="00560287" w:rsidP="00090715">
          <w:pPr>
            <w:pStyle w:val="NormalonDarkBackground"/>
          </w:pPr>
          <w:r w:rsidRPr="00090715">
            <w:t>This section should highlight the history of your company, if you choose to keep the history section.  Tell us how you got started, what inspired the beginning of your company, and how have you changed over the years.</w:t>
          </w:r>
        </w:p>
        <w:p w:rsidR="00000000" w:rsidRDefault="00560287">
          <w:pPr>
            <w:pStyle w:val="82D74132B3414B49A674B1F219B0C70E"/>
          </w:pPr>
          <w:r>
            <w:t>If you wish to change out</w:t>
          </w:r>
          <w:r>
            <w:t xml:space="preserve"> any of the background images, just double click in the header and select the image you wish to change.  You will get an option to ‘Change Picture’ as part of the menu options.</w:t>
          </w:r>
        </w:p>
      </w:docPartBody>
    </w:docPart>
    <w:docPart>
      <w:docPartPr>
        <w:name w:val="26BAC504E0A74FA39F803D4D94DB3C54"/>
        <w:category>
          <w:name w:val="General"/>
          <w:gallery w:val="placeholder"/>
        </w:category>
        <w:types>
          <w:type w:val="bbPlcHdr"/>
        </w:types>
        <w:behaviors>
          <w:behavior w:val="content"/>
        </w:behaviors>
        <w:guid w:val="{B27909B0-D2D4-4472-B944-C96C4BC6B8F4}"/>
      </w:docPartPr>
      <w:docPartBody>
        <w:p w:rsidR="00000000" w:rsidRDefault="00560287">
          <w:pPr>
            <w:pStyle w:val="26BAC504E0A74FA39F803D4D94DB3C54"/>
          </w:pPr>
          <w:r w:rsidRPr="00090715">
            <w:t>About</w:t>
          </w:r>
          <w:r>
            <w:t xml:space="preserve"> Us</w:t>
          </w:r>
        </w:p>
      </w:docPartBody>
    </w:docPart>
    <w:docPart>
      <w:docPartPr>
        <w:name w:val="012046C80B53419FB3EA93252EF10B21"/>
        <w:category>
          <w:name w:val="General"/>
          <w:gallery w:val="placeholder"/>
        </w:category>
        <w:types>
          <w:type w:val="bbPlcHdr"/>
        </w:types>
        <w:behaviors>
          <w:behavior w:val="content"/>
        </w:behaviors>
        <w:guid w:val="{8983C511-F6FA-4F0D-A836-F70E4D0D8148}"/>
      </w:docPartPr>
      <w:docPartBody>
        <w:p w:rsidR="00FC1B05" w:rsidRPr="00090715" w:rsidRDefault="00560287" w:rsidP="005A7DA5">
          <w:pPr>
            <w:rPr>
              <w:rFonts w:eastAsiaTheme="minorHAnsi"/>
            </w:rPr>
          </w:pPr>
          <w:r w:rsidRPr="00090715">
            <w:rPr>
              <w:rFonts w:eastAsiaTheme="minorHAnsi"/>
            </w:rPr>
            <w:t>This is a description of the company that you are highlighting.  Tell us about who you are, what you stand for, and what you are all about.</w:t>
          </w:r>
        </w:p>
        <w:p w:rsidR="00000000" w:rsidRDefault="00560287">
          <w:pPr>
            <w:pStyle w:val="012046C80B53419FB3EA93252EF10B21"/>
          </w:pPr>
          <w:r w:rsidRPr="00090715">
            <w:rPr>
              <w:rFonts w:eastAsiaTheme="minorHAnsi"/>
            </w:rPr>
            <w:t>If you wish to change the overall colors of the blocks, just go to the Design tab and change the color</w:t>
          </w:r>
          <w:r w:rsidRPr="00090715">
            <w:rPr>
              <w:rFonts w:eastAsiaTheme="minorHAnsi"/>
            </w:rPr>
            <w:t>s.  The heading text that has color and the color blocks of the background will update automatically.</w:t>
          </w:r>
        </w:p>
      </w:docPartBody>
    </w:docPart>
    <w:docPart>
      <w:docPartPr>
        <w:name w:val="29ED072A69D84484BC9F76B19DF9F871"/>
        <w:category>
          <w:name w:val="General"/>
          <w:gallery w:val="placeholder"/>
        </w:category>
        <w:types>
          <w:type w:val="bbPlcHdr"/>
        </w:types>
        <w:behaviors>
          <w:behavior w:val="content"/>
        </w:behaviors>
        <w:guid w:val="{395ADD19-EA3D-4C25-A85E-B86044A6FBFF}"/>
      </w:docPartPr>
      <w:docPartBody>
        <w:p w:rsidR="00000000" w:rsidRDefault="00560287">
          <w:pPr>
            <w:pStyle w:val="29ED072A69D84484BC9F76B19DF9F871"/>
          </w:pPr>
          <w:r w:rsidRPr="005D27CA">
            <w:rPr>
              <w:rStyle w:val="PlaceholderText"/>
              <w:rFonts w:eastAsiaTheme="minorHAnsi"/>
              <w:b/>
            </w:rPr>
            <w:t>Street Address</w:t>
          </w:r>
        </w:p>
      </w:docPartBody>
    </w:docPart>
    <w:docPart>
      <w:docPartPr>
        <w:name w:val="0887B6FF30704C3A9D6F73BBC0BA443C"/>
        <w:category>
          <w:name w:val="General"/>
          <w:gallery w:val="placeholder"/>
        </w:category>
        <w:types>
          <w:type w:val="bbPlcHdr"/>
        </w:types>
        <w:behaviors>
          <w:behavior w:val="content"/>
        </w:behaviors>
        <w:guid w:val="{A7E60A5D-EFF6-4842-995E-BB5130C606BD}"/>
      </w:docPartPr>
      <w:docPartBody>
        <w:p w:rsidR="00000000" w:rsidRDefault="00560287">
          <w:pPr>
            <w:pStyle w:val="0887B6FF30704C3A9D6F73BBC0BA443C"/>
          </w:pPr>
          <w:r w:rsidRPr="005D27CA">
            <w:rPr>
              <w:rStyle w:val="PlaceholderText"/>
              <w:rFonts w:eastAsiaTheme="minorHAnsi"/>
              <w:b/>
            </w:rPr>
            <w:t>City, ST Zip Code</w:t>
          </w:r>
        </w:p>
      </w:docPartBody>
    </w:docPart>
    <w:docPart>
      <w:docPartPr>
        <w:name w:val="1A42CBC2C6C940248416F8A1CEAF18D8"/>
        <w:category>
          <w:name w:val="General"/>
          <w:gallery w:val="placeholder"/>
        </w:category>
        <w:types>
          <w:type w:val="bbPlcHdr"/>
        </w:types>
        <w:behaviors>
          <w:behavior w:val="content"/>
        </w:behaviors>
        <w:guid w:val="{9A0FD607-4426-4623-94F8-DC0577E1444E}"/>
      </w:docPartPr>
      <w:docPartBody>
        <w:p w:rsidR="00000000" w:rsidRDefault="00560287">
          <w:pPr>
            <w:pStyle w:val="1A42CBC2C6C940248416F8A1CEAF18D8"/>
          </w:pPr>
          <w:r w:rsidRPr="005D27CA">
            <w:rPr>
              <w:rStyle w:val="PlaceholderText"/>
              <w:rFonts w:eastAsiaTheme="minorHAnsi"/>
              <w:b/>
            </w:rPr>
            <w:t>Phone Number</w:t>
          </w:r>
        </w:p>
      </w:docPartBody>
    </w:docPart>
    <w:docPart>
      <w:docPartPr>
        <w:name w:val="8B463E44401243A4937B0C57ACFA22A1"/>
        <w:category>
          <w:name w:val="General"/>
          <w:gallery w:val="placeholder"/>
        </w:category>
        <w:types>
          <w:type w:val="bbPlcHdr"/>
        </w:types>
        <w:behaviors>
          <w:behavior w:val="content"/>
        </w:behaviors>
        <w:guid w:val="{DC3EE76D-BDFB-4066-A669-DD1EA6757B61}"/>
      </w:docPartPr>
      <w:docPartBody>
        <w:p w:rsidR="00000000" w:rsidRDefault="00560287">
          <w:pPr>
            <w:pStyle w:val="8B463E44401243A4937B0C57ACFA22A1"/>
          </w:pPr>
          <w:r w:rsidRPr="005D27CA">
            <w:rPr>
              <w:rStyle w:val="PlaceholderText"/>
              <w:rFonts w:eastAsiaTheme="minorHAnsi"/>
              <w:b/>
            </w:rPr>
            <w:t>Fax</w:t>
          </w:r>
        </w:p>
      </w:docPartBody>
    </w:docPart>
    <w:docPart>
      <w:docPartPr>
        <w:name w:val="D56AC40BFFFC49A18D25916CDA80DF27"/>
        <w:category>
          <w:name w:val="General"/>
          <w:gallery w:val="placeholder"/>
        </w:category>
        <w:types>
          <w:type w:val="bbPlcHdr"/>
        </w:types>
        <w:behaviors>
          <w:behavior w:val="content"/>
        </w:behaviors>
        <w:guid w:val="{67F3710C-D904-4D8E-8750-76A9F730AC91}"/>
      </w:docPartPr>
      <w:docPartBody>
        <w:p w:rsidR="00000000" w:rsidRDefault="00560287">
          <w:pPr>
            <w:pStyle w:val="D56AC40BFFFC49A18D25916CDA80DF27"/>
          </w:pPr>
          <w:r w:rsidRPr="00E774F7">
            <w:rPr>
              <w:rStyle w:val="PlaceholderText"/>
            </w:rPr>
            <w:t>The Future of Company Name</w:t>
          </w:r>
        </w:p>
      </w:docPartBody>
    </w:docPart>
    <w:docPart>
      <w:docPartPr>
        <w:name w:val="F258E5595CF04A38B0C62595841EC177"/>
        <w:category>
          <w:name w:val="General"/>
          <w:gallery w:val="placeholder"/>
        </w:category>
        <w:types>
          <w:type w:val="bbPlcHdr"/>
        </w:types>
        <w:behaviors>
          <w:behavior w:val="content"/>
        </w:behaviors>
        <w:guid w:val="{B3188999-F05F-46BC-9D36-6915EFA81F70}"/>
      </w:docPartPr>
      <w:docPartBody>
        <w:p w:rsidR="00FC1B05" w:rsidRPr="004B397B" w:rsidRDefault="00560287" w:rsidP="004B397B">
          <w:pPr>
            <w:rPr>
              <w:rFonts w:eastAsiaTheme="minorHAnsi"/>
            </w:rPr>
          </w:pPr>
          <w:r w:rsidRPr="004B397B">
            <w:rPr>
              <w:rFonts w:eastAsiaTheme="minorHAnsi"/>
            </w:rPr>
            <w:t xml:space="preserve">Tell us about where your company is going and what the future holds.  Will there be new trends to look out for?  Will there be </w:t>
          </w:r>
          <w:r w:rsidRPr="004B397B">
            <w:rPr>
              <w:rFonts w:eastAsiaTheme="minorHAnsi"/>
            </w:rPr>
            <w:t xml:space="preserve">amazing opportunities that will arise?  </w:t>
          </w:r>
        </w:p>
        <w:p w:rsidR="00000000" w:rsidRDefault="00560287">
          <w:pPr>
            <w:pStyle w:val="F258E5595CF04A38B0C62595841EC177"/>
          </w:pPr>
          <w:r w:rsidRPr="004B397B">
            <w:rPr>
              <w:rFonts w:eastAsiaTheme="minorHAnsi"/>
            </w:rPr>
            <w:t>This section can be changed out to be about anything you wish, including the future of the company.  Any and all of the headings can be replaced if you just click and start typing!</w:t>
          </w:r>
        </w:p>
      </w:docPartBody>
    </w:docPart>
    <w:docPart>
      <w:docPartPr>
        <w:name w:val="F565D0B28BEB4C289EB0CE9DBFF2145D"/>
        <w:category>
          <w:name w:val="General"/>
          <w:gallery w:val="placeholder"/>
        </w:category>
        <w:types>
          <w:type w:val="bbPlcHdr"/>
        </w:types>
        <w:behaviors>
          <w:behavior w:val="content"/>
        </w:behaviors>
        <w:guid w:val="{0EC9C02E-6BC6-4B1A-BD6E-7FE36EABCB8C}"/>
      </w:docPartPr>
      <w:docPartBody>
        <w:p w:rsidR="00000000" w:rsidRDefault="00560287">
          <w:pPr>
            <w:pStyle w:val="F565D0B28BEB4C289EB0CE9DBFF2145D"/>
          </w:pPr>
          <w:r w:rsidRPr="004B397B">
            <w:t>Our Outreach</w:t>
          </w:r>
        </w:p>
      </w:docPartBody>
    </w:docPart>
    <w:docPart>
      <w:docPartPr>
        <w:name w:val="027FD34B7F5C4663844847C722899E51"/>
        <w:category>
          <w:name w:val="General"/>
          <w:gallery w:val="placeholder"/>
        </w:category>
        <w:types>
          <w:type w:val="bbPlcHdr"/>
        </w:types>
        <w:behaviors>
          <w:behavior w:val="content"/>
        </w:behaviors>
        <w:guid w:val="{9CCAD0C7-562E-47EA-9CD1-797078A1D1E3}"/>
      </w:docPartPr>
      <w:docPartBody>
        <w:p w:rsidR="00FC1B05" w:rsidRPr="004B397B" w:rsidRDefault="00560287" w:rsidP="00AA0CC7">
          <w:pPr>
            <w:rPr>
              <w:rFonts w:eastAsiaTheme="minorHAnsi"/>
            </w:rPr>
          </w:pPr>
          <w:r w:rsidRPr="004B397B">
            <w:rPr>
              <w:rFonts w:eastAsiaTheme="minorHAnsi"/>
            </w:rPr>
            <w:t>This is another opportunity for you to tell us about your company, opportunities that might be coming up, or any other info</w:t>
          </w:r>
          <w:r w:rsidRPr="004B397B">
            <w:rPr>
              <w:rFonts w:eastAsiaTheme="minorHAnsi"/>
            </w:rPr>
            <w:t>rmation, such as your outreach.</w:t>
          </w:r>
        </w:p>
        <w:p w:rsidR="00000000" w:rsidRDefault="00560287">
          <w:pPr>
            <w:pStyle w:val="027FD34B7F5C4663844847C722899E51"/>
          </w:pPr>
          <w:r w:rsidRPr="004B397B">
            <w:rPr>
              <w:rFonts w:eastAsiaTheme="minorHAnsi"/>
            </w:rPr>
            <w:t>Tell us more!</w:t>
          </w:r>
        </w:p>
      </w:docPartBody>
    </w:docPart>
    <w:docPart>
      <w:docPartPr>
        <w:name w:val="D791702E06394AAE8B4D42CA229DA87F"/>
        <w:category>
          <w:name w:val="General"/>
          <w:gallery w:val="placeholder"/>
        </w:category>
        <w:types>
          <w:type w:val="bbPlcHdr"/>
        </w:types>
        <w:behaviors>
          <w:behavior w:val="content"/>
        </w:behaviors>
        <w:guid w:val="{04934103-A8E8-4B30-9919-19CD2DF4E9E4}"/>
      </w:docPartPr>
      <w:docPartBody>
        <w:p w:rsidR="00000000" w:rsidRDefault="00560287">
          <w:pPr>
            <w:pStyle w:val="D791702E06394AAE8B4D42CA229DA87F"/>
          </w:pPr>
          <w:r w:rsidRPr="004B397B">
            <w:rPr>
              <w:rStyle w:val="PlaceholderText"/>
            </w:rPr>
            <w:t>Our Vision</w:t>
          </w:r>
        </w:p>
      </w:docPartBody>
    </w:docPart>
    <w:docPart>
      <w:docPartPr>
        <w:name w:val="68D05320B27149768A85A2CF9C9C6450"/>
        <w:category>
          <w:name w:val="General"/>
          <w:gallery w:val="placeholder"/>
        </w:category>
        <w:types>
          <w:type w:val="bbPlcHdr"/>
        </w:types>
        <w:behaviors>
          <w:behavior w:val="content"/>
        </w:behaviors>
        <w:guid w:val="{B9550D71-6F13-4FEA-87AA-B6BBC4C866C9}"/>
      </w:docPartPr>
      <w:docPartBody>
        <w:p w:rsidR="00FC1B05" w:rsidRPr="004B397B" w:rsidRDefault="00560287" w:rsidP="00322485">
          <w:r w:rsidRPr="004B397B">
            <w:t>Add your vision Stateme</w:t>
          </w:r>
          <w:r w:rsidRPr="004B397B">
            <w:t xml:space="preserve">nt or other information that describes what your company is all about.  </w:t>
          </w:r>
        </w:p>
        <w:p w:rsidR="00FC1B05" w:rsidRPr="00090715" w:rsidRDefault="00560287" w:rsidP="00322485">
          <w:r>
            <w:t>Sell us your company!</w:t>
          </w:r>
        </w:p>
        <w:p w:rsidR="00FC1B05" w:rsidRDefault="00560287" w:rsidP="00322485">
          <w:r>
            <w:t>To change any images on this page, simply double click in the header and change out the images.</w:t>
          </w:r>
        </w:p>
        <w:p w:rsidR="00FC1B05" w:rsidRDefault="00560287" w:rsidP="00322485">
          <w:r>
            <w:t xml:space="preserve">To update the color blocks, select the desired colors on the </w:t>
          </w:r>
          <w:r>
            <w:t>Design tab.</w:t>
          </w:r>
        </w:p>
        <w:p w:rsidR="00000000" w:rsidRDefault="00560287">
          <w:pPr>
            <w:pStyle w:val="68D05320B27149768A85A2CF9C9C6450"/>
          </w:pPr>
          <w:r w:rsidRPr="005D27CA">
            <w:t>Use the Design tab to change colors and/or fonts.</w:t>
          </w:r>
        </w:p>
      </w:docPartBody>
    </w:docPart>
    <w:docPart>
      <w:docPartPr>
        <w:name w:val="C35E9043965343DD9D8B12872D50ABC2"/>
        <w:category>
          <w:name w:val="General"/>
          <w:gallery w:val="placeholder"/>
        </w:category>
        <w:types>
          <w:type w:val="bbPlcHdr"/>
        </w:types>
        <w:behaviors>
          <w:behavior w:val="content"/>
        </w:behaviors>
        <w:guid w:val="{20C29A2B-5A3A-4677-B4B5-E2B28224B039}"/>
      </w:docPartPr>
      <w:docPartBody>
        <w:p w:rsidR="00000000" w:rsidRDefault="00560287">
          <w:pPr>
            <w:pStyle w:val="C35E9043965343DD9D8B12872D50ABC2"/>
          </w:pPr>
          <w:r w:rsidRPr="004B397B">
            <w:t>Fashion Manifesto</w:t>
          </w:r>
        </w:p>
      </w:docPartBody>
    </w:docPart>
    <w:docPart>
      <w:docPartPr>
        <w:name w:val="38DC04782E204E6BB662715D253416B8"/>
        <w:category>
          <w:name w:val="General"/>
          <w:gallery w:val="placeholder"/>
        </w:category>
        <w:types>
          <w:type w:val="bbPlcHdr"/>
        </w:types>
        <w:behaviors>
          <w:behavior w:val="content"/>
        </w:behaviors>
        <w:guid w:val="{98DCD38F-7652-43A6-96BF-D36E4B5025E9}"/>
      </w:docPartPr>
      <w:docPartBody>
        <w:p w:rsidR="00FC1B05" w:rsidRPr="004B397B" w:rsidRDefault="00560287" w:rsidP="004B397B">
          <w:pPr>
            <w:pStyle w:val="NormalonDarkBackground"/>
            <w:rPr>
              <w:rFonts w:eastAsiaTheme="minorHAnsi"/>
            </w:rPr>
          </w:pPr>
          <w:r w:rsidRPr="004B397B">
            <w:rPr>
              <w:rFonts w:eastAsiaTheme="minorHAnsi"/>
            </w:rPr>
            <w:t>Do you have a fashion manifesto to share?  Then do so here!  Or somewhere else in the document.</w:t>
          </w:r>
        </w:p>
        <w:p w:rsidR="00FC1B05" w:rsidRPr="004B397B" w:rsidRDefault="00560287" w:rsidP="004B397B">
          <w:pPr>
            <w:pStyle w:val="NormalonDarkBackground"/>
            <w:rPr>
              <w:rFonts w:eastAsiaTheme="minorHAnsi"/>
            </w:rPr>
          </w:pPr>
          <w:r w:rsidRPr="004B397B">
            <w:rPr>
              <w:rFonts w:eastAsiaTheme="minorHAnsi"/>
            </w:rPr>
            <w:t>While we love the layout of this brochure, including the color scheme, it is ver</w:t>
          </w:r>
          <w:r w:rsidRPr="004B397B">
            <w:rPr>
              <w:rFonts w:eastAsiaTheme="minorHAnsi"/>
            </w:rPr>
            <w:t xml:space="preserve">y easy for you to make it your own. </w:t>
          </w:r>
        </w:p>
        <w:p w:rsidR="00000000" w:rsidRDefault="00560287">
          <w:pPr>
            <w:pStyle w:val="38DC04782E204E6BB662715D253416B8"/>
          </w:pPr>
          <w:r w:rsidRPr="004B397B">
            <w:rPr>
              <w:rFonts w:eastAsiaTheme="minorHAnsi"/>
            </w:rPr>
            <w:t>Double click in the header to change out any of the background imagery or designs.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287"/>
    <w:rsid w:val="00560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2CED7E195C4367AEFBC19BCDCB84CE">
    <w:name w:val="B52CED7E195C4367AEFBC19BCDCB84CE"/>
  </w:style>
  <w:style w:type="paragraph" w:customStyle="1" w:styleId="NormalonDarkBackground">
    <w:name w:val="Normal on Dark Background"/>
    <w:basedOn w:val="Normal"/>
    <w:qFormat/>
    <w:pPr>
      <w:spacing w:after="240" w:line="240" w:lineRule="auto"/>
    </w:pPr>
    <w:rPr>
      <w:rFonts w:eastAsia="Times New Roman" w:cs="Arial"/>
      <w:noProof/>
      <w:color w:val="FFFFFF" w:themeColor="background1"/>
      <w:sz w:val="24"/>
    </w:rPr>
  </w:style>
  <w:style w:type="paragraph" w:customStyle="1" w:styleId="82D74132B3414B49A674B1F219B0C70E">
    <w:name w:val="82D74132B3414B49A674B1F219B0C70E"/>
  </w:style>
  <w:style w:type="paragraph" w:customStyle="1" w:styleId="26BAC504E0A74FA39F803D4D94DB3C54">
    <w:name w:val="26BAC504E0A74FA39F803D4D94DB3C54"/>
  </w:style>
  <w:style w:type="paragraph" w:customStyle="1" w:styleId="012046C80B53419FB3EA93252EF10B21">
    <w:name w:val="012046C80B53419FB3EA93252EF10B21"/>
  </w:style>
  <w:style w:type="character" w:styleId="PlaceholderText">
    <w:name w:val="Placeholder Text"/>
    <w:basedOn w:val="DefaultParagraphFont"/>
    <w:uiPriority w:val="99"/>
    <w:semiHidden/>
    <w:rPr>
      <w:color w:val="808080"/>
    </w:rPr>
  </w:style>
  <w:style w:type="paragraph" w:customStyle="1" w:styleId="29ED072A69D84484BC9F76B19DF9F871">
    <w:name w:val="29ED072A69D84484BC9F76B19DF9F871"/>
  </w:style>
  <w:style w:type="paragraph" w:customStyle="1" w:styleId="0887B6FF30704C3A9D6F73BBC0BA443C">
    <w:name w:val="0887B6FF30704C3A9D6F73BBC0BA443C"/>
  </w:style>
  <w:style w:type="paragraph" w:customStyle="1" w:styleId="1A42CBC2C6C940248416F8A1CEAF18D8">
    <w:name w:val="1A42CBC2C6C940248416F8A1CEAF18D8"/>
  </w:style>
  <w:style w:type="paragraph" w:customStyle="1" w:styleId="8B463E44401243A4937B0C57ACFA22A1">
    <w:name w:val="8B463E44401243A4937B0C57ACFA22A1"/>
  </w:style>
  <w:style w:type="paragraph" w:styleId="Title">
    <w:name w:val="Title"/>
    <w:basedOn w:val="Normal"/>
    <w:link w:val="TitleChar"/>
    <w:uiPriority w:val="5"/>
    <w:qFormat/>
    <w:pPr>
      <w:spacing w:after="0" w:line="240" w:lineRule="auto"/>
      <w:jc w:val="center"/>
    </w:pPr>
    <w:rPr>
      <w:rFonts w:asciiTheme="majorHAnsi" w:eastAsia="Times New Roman" w:hAnsiTheme="majorHAnsi" w:cs="Arial"/>
      <w:b/>
      <w:color w:val="5B9BD5" w:themeColor="accent1"/>
      <w:spacing w:val="40"/>
      <w:sz w:val="36"/>
      <w:szCs w:val="32"/>
    </w:rPr>
  </w:style>
  <w:style w:type="character" w:customStyle="1" w:styleId="TitleChar">
    <w:name w:val="Title Char"/>
    <w:basedOn w:val="DefaultParagraphFont"/>
    <w:link w:val="Title"/>
    <w:uiPriority w:val="5"/>
    <w:rPr>
      <w:rFonts w:asciiTheme="majorHAnsi" w:eastAsia="Times New Roman" w:hAnsiTheme="majorHAnsi" w:cs="Arial"/>
      <w:b/>
      <w:color w:val="5B9BD5" w:themeColor="accent1"/>
      <w:spacing w:val="40"/>
      <w:sz w:val="36"/>
      <w:szCs w:val="32"/>
    </w:rPr>
  </w:style>
  <w:style w:type="paragraph" w:customStyle="1" w:styleId="FFDA6AED169F45FDA4283F7A4958548E">
    <w:name w:val="FFDA6AED169F45FDA4283F7A4958548E"/>
  </w:style>
  <w:style w:type="paragraph" w:customStyle="1" w:styleId="A28C1040CBE44E548A065F521E9D9AD5">
    <w:name w:val="A28C1040CBE44E548A065F521E9D9AD5"/>
  </w:style>
  <w:style w:type="paragraph" w:customStyle="1" w:styleId="D56AC40BFFFC49A18D25916CDA80DF27">
    <w:name w:val="D56AC40BFFFC49A18D25916CDA80DF27"/>
  </w:style>
  <w:style w:type="paragraph" w:customStyle="1" w:styleId="F258E5595CF04A38B0C62595841EC177">
    <w:name w:val="F258E5595CF04A38B0C62595841EC177"/>
  </w:style>
  <w:style w:type="paragraph" w:customStyle="1" w:styleId="F565D0B28BEB4C289EB0CE9DBFF2145D">
    <w:name w:val="F565D0B28BEB4C289EB0CE9DBFF2145D"/>
  </w:style>
  <w:style w:type="paragraph" w:customStyle="1" w:styleId="027FD34B7F5C4663844847C722899E51">
    <w:name w:val="027FD34B7F5C4663844847C722899E51"/>
  </w:style>
  <w:style w:type="paragraph" w:customStyle="1" w:styleId="D791702E06394AAE8B4D42CA229DA87F">
    <w:name w:val="D791702E06394AAE8B4D42CA229DA87F"/>
  </w:style>
  <w:style w:type="paragraph" w:customStyle="1" w:styleId="68D05320B27149768A85A2CF9C9C6450">
    <w:name w:val="68D05320B27149768A85A2CF9C9C6450"/>
  </w:style>
  <w:style w:type="paragraph" w:customStyle="1" w:styleId="C35E9043965343DD9D8B12872D50ABC2">
    <w:name w:val="C35E9043965343DD9D8B12872D50ABC2"/>
  </w:style>
  <w:style w:type="paragraph" w:customStyle="1" w:styleId="38DC04782E204E6BB662715D253416B8">
    <w:name w:val="38DC04782E204E6BB662715D253416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Fashion Brochure">
      <a:dk1>
        <a:sysClr val="windowText" lastClr="000000"/>
      </a:dk1>
      <a:lt1>
        <a:sysClr val="window" lastClr="FFFFFF"/>
      </a:lt1>
      <a:dk2>
        <a:srgbClr val="454551"/>
      </a:dk2>
      <a:lt2>
        <a:srgbClr val="D8D9DC"/>
      </a:lt2>
      <a:accent1>
        <a:srgbClr val="E32D91"/>
      </a:accent1>
      <a:accent2>
        <a:srgbClr val="0C0C0C"/>
      </a:accent2>
      <a:accent3>
        <a:srgbClr val="595959"/>
      </a:accent3>
      <a:accent4>
        <a:srgbClr val="F9D5E9"/>
      </a:accent4>
      <a:accent5>
        <a:srgbClr val="EE81BD"/>
      </a:accent5>
      <a:accent6>
        <a:srgbClr val="D54773"/>
      </a:accent6>
      <a:hlink>
        <a:srgbClr val="C830CC"/>
      </a:hlink>
      <a:folHlink>
        <a:srgbClr val="8C8C8C"/>
      </a:folHlink>
    </a:clrScheme>
    <a:fontScheme name="FS BC">
      <a:majorFont>
        <a:latin typeface="Trebuchet MS"/>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employees xmlns="http://schemas.microsoft.com/temp/samples">
  <employee>
    <CustomerName/>
    <CompanyName/>
    <SenderAddress/>
    <Address/>
  </employee>
</employees>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6.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FC0DBF-948F-46CF-AA7D-AD3A16AA8A3E}">
  <ds:schemaRefs>
    <ds:schemaRef ds:uri="http://schemas.microsoft.com/sharepoint/v3/contenttype/forms"/>
  </ds:schemaRefs>
</ds:datastoreItem>
</file>

<file path=customXml/itemProps3.xml><?xml version="1.0" encoding="utf-8"?>
<ds:datastoreItem xmlns:ds="http://schemas.openxmlformats.org/officeDocument/2006/customXml" ds:itemID="{B8F1678D-C273-417F-9E27-2D7FA0DB5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F97C93-7F93-46CF-BC84-64F14BA1A1E2}">
  <ds:schemaRefs>
    <ds:schemaRef ds:uri="http://schemas.microsoft.com/temp/samples"/>
  </ds:schemaRefs>
</ds:datastoreItem>
</file>

<file path=customXml/itemProps5.xml><?xml version="1.0" encoding="utf-8"?>
<ds:datastoreItem xmlns:ds="http://schemas.openxmlformats.org/officeDocument/2006/customXml" ds:itemID="{A4BFF8E5-02D3-45B5-AE9F-7BAB8E0F22A1}">
  <ds:schemaRefs>
    <ds:schemaRef ds:uri="http://schemas.microsoft.com/office/2006/metadata/properties"/>
    <ds:schemaRef ds:uri="http://schemas.microsoft.com/office/infopath/2007/PartnerControls"/>
    <ds:schemaRef ds:uri="71af3243-3dd4-4a8d-8c0d-dd76da1f02a5"/>
  </ds:schemaRefs>
</ds:datastoreItem>
</file>

<file path=customXml/itemProps6.xml><?xml version="1.0" encoding="utf-8"?>
<ds:datastoreItem xmlns:ds="http://schemas.openxmlformats.org/officeDocument/2006/customXml" ds:itemID="{D59558DE-637B-480A-98DB-EE523432D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Fashion brochure</Template>
  <TotalTime>0</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2026-07-23T14:03:00Z</dcterms:created>
  <dcterms:modified xsi:type="dcterms:W3CDTF">2026-07-23T14:04:00Z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